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7B0F58" w14:textId="4C8F3F3D" w:rsidR="000965E0" w:rsidRPr="00B23848" w:rsidRDefault="00324D09" w:rsidP="000965E0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4678BC8F" wp14:editId="3FF904B4">
                <wp:simplePos x="0" y="0"/>
                <wp:positionH relativeFrom="margin">
                  <wp:posOffset>2557780</wp:posOffset>
                </wp:positionH>
                <wp:positionV relativeFrom="paragraph">
                  <wp:posOffset>7938770</wp:posOffset>
                </wp:positionV>
                <wp:extent cx="4206240" cy="1049020"/>
                <wp:effectExtent l="0" t="0" r="0" b="0"/>
                <wp:wrapTight wrapText="bothSides">
                  <wp:wrapPolygon edited="0">
                    <wp:start x="293" y="0"/>
                    <wp:lineTo x="293" y="21182"/>
                    <wp:lineTo x="21228" y="21182"/>
                    <wp:lineTo x="21228" y="0"/>
                    <wp:lineTo x="293" y="0"/>
                  </wp:wrapPolygon>
                </wp:wrapTight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1049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95DCB" w14:textId="5D65C1B1" w:rsidR="00046015" w:rsidRPr="002566E2" w:rsidRDefault="00046015" w:rsidP="00324D09">
                            <w:pPr>
                              <w:ind w:firstLine="720"/>
                              <w:jc w:val="both"/>
                            </w:pPr>
                            <w:r>
                              <w:t xml:space="preserve">DLS-ALFEITE consiste num programa que ajuda a gerir o Departamento Logístico Sanitário do Alfeite. O DLS-ALFEITE irá ajudar na organização de cada Departamento Sanitário, desde o Setor de Medicamentos até ao de Dispositivos Médicos. </w:t>
                            </w:r>
                          </w:p>
                          <w:p w14:paraId="6E000F9C" w14:textId="20C00F49" w:rsidR="00046015" w:rsidRPr="00F1187B" w:rsidRDefault="00046015" w:rsidP="00F118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44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678BC8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4pt;margin-top:625.1pt;width:331.2pt;height:82.6pt;z-index:-25157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" filled="f" stroked="f">
                <v:textbox>
                  <w:txbxContent>
                    <w:p w14:paraId="3D095DCB" w14:textId="5D65C1B1" w:rsidR="00046015" w:rsidRPr="002566E2" w:rsidRDefault="00046015" w:rsidP="00324D09">
                      <w:pPr>
                        <w:ind w:firstLine="720"/>
                        <w:jc w:val="both"/>
                      </w:pPr>
                      <w:r>
                        <w:t xml:space="preserve">DLS-ALFEITE consiste num programa que ajuda a gerir o Departamento Logístico Sanitário do Alfeite. O DLS-ALFEITE irá ajudar na organização de cada Departamento Sanitário, desde o Setor de Medicamentos até ao de Dispositivos Médicos. </w:t>
                      </w:r>
                    </w:p>
                    <w:p w14:paraId="6E000F9C" w14:textId="20C00F49" w:rsidR="00046015" w:rsidRPr="00F1187B" w:rsidRDefault="00046015" w:rsidP="00F1187B">
                      <w:pPr>
                        <w:rPr>
                          <w:rFonts w:ascii="Times New Roman" w:hAnsi="Times New Roman" w:cs="Times New Roman"/>
                          <w:b/>
                          <w:color w:val="30347C"/>
                          <w:sz w:val="44"/>
                          <w:szCs w:val="7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1187B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1DCC53E2" wp14:editId="3997E636">
                <wp:simplePos x="0" y="0"/>
                <wp:positionH relativeFrom="margin">
                  <wp:posOffset>-788118</wp:posOffset>
                </wp:positionH>
                <wp:positionV relativeFrom="page">
                  <wp:posOffset>-508883</wp:posOffset>
                </wp:positionV>
                <wp:extent cx="8267700" cy="11386185"/>
                <wp:effectExtent l="0" t="0" r="0" b="5715"/>
                <wp:wrapNone/>
                <wp:docPr id="195" name="Grupo 1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00" cy="11386185"/>
                          <a:chOff x="-310888" y="0"/>
                          <a:chExt cx="8082020" cy="10053322"/>
                        </a:xfrm>
                      </wpg:grpSpPr>
                      <wps:wsp>
                        <wps:cNvPr id="69" name="Forma"/>
                        <wps:cNvSpPr/>
                        <wps:spPr>
                          <a:xfrm>
                            <a:off x="-186524" y="2552701"/>
                            <a:ext cx="6032335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" name="Triangle"/>
                        <wps:cNvSpPr/>
                        <wps:spPr>
                          <a:xfrm>
                            <a:off x="-279797" y="2044700"/>
                            <a:ext cx="4187587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" name="Forma"/>
                        <wps:cNvSpPr/>
                        <wps:spPr>
                          <a:xfrm>
                            <a:off x="-310888" y="0"/>
                            <a:ext cx="8082020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47C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C4932E2" id="Grupo 195" o:spid="_x0000_s1026" style="position:absolute;margin-left:-62.05pt;margin-top:-40.05pt;width:651pt;height:896.55pt;z-index:-251587584;mso-position-horizontal-relative:margin;mso-position-vertical-relative:page;mso-width-relative:margin;mso-height-relative:margin" coordorigin="-3108" coordsize="80820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">
                <v:shape id="Forma" o:spid="_x0000_s1027" style="position:absolute;left:-1865;top:25527;width:60323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3016168,3750311;3016168,3750311;3016168,3750311;3016168,3750311" o:connectangles="0,90,180,270"/>
                </v:shape>
                <v:shape id="Triangle" o:spid="_x0000_s1028" style="position:absolute;left:-2797;top:20447;width:41874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" path="m,21600l21600,10802,,,,21600xe" fillcolor="#97cbe7 [1302]" stroked="f" strokeweight="1pt">
                  <v:stroke miterlimit="4" joinstyle="miter"/>
                  <v:path arrowok="t" o:extrusionok="f" o:connecttype="custom" o:connectlocs="2093794,3908426;2093794,3908426;2093794,3908426;2093794,3908426" o:connectangles="0,90,180,270"/>
                </v:shape>
                <v:shape id="Forma" o:spid="_x0000_s1029" style="position:absolute;left:-3108;width:80819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" path="m,14678r,6922l21600,3032,21600,,17075,,,14678xe" fillcolor="#30347c" stroked="f" strokeweight="1pt">
                  <v:stroke miterlimit="4" joinstyle="miter"/>
                  <v:path arrowok="t" o:extrusionok="f" o:connecttype="custom" o:connectlocs="4041010,4519931;4041010,4519931;4041010,4519931;4041010,4519931" o:connectangles="0,90,180,270"/>
                </v:shape>
                <w10:wrap anchorx="margin" anchory="page"/>
              </v:group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Look w:val="0600" w:firstRow="0" w:lastRow="0" w:firstColumn="0" w:lastColumn="0" w:noHBand="1" w:noVBand="1"/>
      </w:tblPr>
      <w:tblGrid>
        <w:gridCol w:w="5395"/>
      </w:tblGrid>
      <w:tr w:rsidR="00747D58" w14:paraId="1130ACF7" w14:textId="77777777" w:rsidTr="00747D58">
        <w:tc>
          <w:tcPr>
            <w:tcW w:w="5395" w:type="dxa"/>
          </w:tcPr>
          <w:p w14:paraId="42BABEA6" w14:textId="3E193319" w:rsidR="00747D58" w:rsidRDefault="00747D58" w:rsidP="00747D58">
            <w:pPr>
              <w:pStyle w:val="ncoraGrfica"/>
            </w:pPr>
          </w:p>
        </w:tc>
      </w:tr>
      <w:bookmarkStart w:id="0" w:name="_Toc107063928"/>
      <w:tr w:rsidR="00747D58" w14:paraId="2127D6EB" w14:textId="77777777" w:rsidTr="00747D58">
        <w:trPr>
          <w:trHeight w:val="2719"/>
        </w:trPr>
        <w:tc>
          <w:tcPr>
            <w:tcW w:w="5395" w:type="dxa"/>
            <w:hideMark/>
          </w:tcPr>
          <w:p w14:paraId="13683E39" w14:textId="2E79D23D" w:rsidR="00747D58" w:rsidRDefault="001113CF" w:rsidP="00747D58">
            <w:pPr>
              <w:pStyle w:val="Cabealho1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424C10F3" wp14:editId="4CA3AFC4">
                      <wp:simplePos x="0" y="0"/>
                      <wp:positionH relativeFrom="margin">
                        <wp:posOffset>-68580</wp:posOffset>
                      </wp:positionH>
                      <wp:positionV relativeFrom="paragraph">
                        <wp:posOffset>20955</wp:posOffset>
                      </wp:positionV>
                      <wp:extent cx="3467100" cy="836295"/>
                      <wp:effectExtent l="0" t="0" r="0" b="1905"/>
                      <wp:wrapSquare wrapText="bothSides"/>
                      <wp:docPr id="19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100" cy="8362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8218B1" w14:textId="5F12F6C8" w:rsidR="00046015" w:rsidRPr="000573E1" w:rsidRDefault="0004601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76"/>
                                      <w:szCs w:val="76"/>
                                    </w:rPr>
                                  </w:pPr>
                                  <w:r w:rsidRPr="000573E1"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76"/>
                                      <w:szCs w:val="76"/>
                                    </w:rPr>
                                    <w:t>DLS-ALFEITE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424C10F3" id="_x0000_s1027" type="#_x0000_t202" style="position:absolute;margin-left:-5.4pt;margin-top:1.65pt;width:273pt;height:65.8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" filled="f" stroked="f">
                      <v:textbox>
                        <w:txbxContent>
                          <w:p w14:paraId="588218B1" w14:textId="5F12F6C8" w:rsidR="00046015" w:rsidRPr="000573E1" w:rsidRDefault="0004601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76"/>
                                <w:szCs w:val="76"/>
                              </w:rPr>
                            </w:pPr>
                            <w:r w:rsidRPr="000573E1"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76"/>
                                <w:szCs w:val="76"/>
                              </w:rPr>
                              <w:t>DLS-ALFEITE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0573E1">
              <w:rPr>
                <w:noProof/>
                <w:lang w:eastAsia="pt-PT"/>
              </w:rPr>
              <mc:AlternateContent>
                <mc:Choice Requires="wps">
                  <w:drawing>
                    <wp:anchor distT="45720" distB="45720" distL="114300" distR="114300" simplePos="0" relativeHeight="251637755" behindDoc="0" locked="0" layoutInCell="1" allowOverlap="1" wp14:anchorId="485BE4A1" wp14:editId="356F3A79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494969</wp:posOffset>
                      </wp:positionV>
                      <wp:extent cx="2870200" cy="1404620"/>
                      <wp:effectExtent l="0" t="0" r="6350" b="0"/>
                      <wp:wrapSquare wrapText="bothSides"/>
                      <wp:docPr id="19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02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69E519" w14:textId="4CC22282" w:rsidR="00046015" w:rsidRDefault="0004601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28"/>
                                      <w:szCs w:val="76"/>
                                    </w:rPr>
                                  </w:pPr>
                                  <w:r w:rsidRPr="000573E1"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28"/>
                                      <w:szCs w:val="76"/>
                                    </w:rPr>
                                    <w:t>Departamento Logístico do Alfeite</w:t>
                                  </w:r>
                                </w:p>
                                <w:p w14:paraId="4EB2A46D" w14:textId="7FF18A18" w:rsidR="00046015" w:rsidRPr="001113CF" w:rsidRDefault="00046015" w:rsidP="001113C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Cs w:val="72"/>
                                    </w:rPr>
                                  </w:pPr>
                                  <w:r w:rsidRPr="001113CF"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Cs w:val="72"/>
                                    </w:rPr>
                                    <w:t>Relatório Final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485BE4A1" id="_x0000_s1028" type="#_x0000_t202" style="position:absolute;margin-left:14.4pt;margin-top:38.95pt;width:226pt;height:110.6pt;z-index:25163775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" stroked="f">
                      <v:textbox style="mso-fit-shape-to-text:t">
                        <w:txbxContent>
                          <w:p w14:paraId="6469E519" w14:textId="4CC22282" w:rsidR="00046015" w:rsidRDefault="00046015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28"/>
                                <w:szCs w:val="76"/>
                              </w:rPr>
                            </w:pPr>
                            <w:r w:rsidRPr="000573E1"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28"/>
                                <w:szCs w:val="76"/>
                              </w:rPr>
                              <w:t>Departamento Logístico do Alfeite</w:t>
                            </w:r>
                          </w:p>
                          <w:p w14:paraId="4EB2A46D" w14:textId="7FF18A18" w:rsidR="00046015" w:rsidRPr="001113CF" w:rsidRDefault="00046015" w:rsidP="0011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Cs w:val="72"/>
                              </w:rPr>
                            </w:pPr>
                            <w:r w:rsidRPr="001113CF"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Cs w:val="72"/>
                              </w:rPr>
                              <w:t>Relatório Final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bookmarkEnd w:id="0"/>
          </w:p>
        </w:tc>
      </w:tr>
      <w:tr w:rsidR="00747D58" w14:paraId="34B8B171" w14:textId="77777777" w:rsidTr="00747D58">
        <w:trPr>
          <w:trHeight w:val="8059"/>
        </w:trPr>
        <w:tc>
          <w:tcPr>
            <w:tcW w:w="5395" w:type="dxa"/>
            <w:hideMark/>
          </w:tcPr>
          <w:p w14:paraId="106CB06B" w14:textId="6568C2F4" w:rsidR="00747D58" w:rsidRDefault="00747D58" w:rsidP="00747D58"/>
        </w:tc>
      </w:tr>
      <w:tr w:rsidR="00747D58" w14:paraId="302CB452" w14:textId="77777777" w:rsidTr="00747D58">
        <w:trPr>
          <w:trHeight w:val="1299"/>
        </w:trPr>
        <w:tc>
          <w:tcPr>
            <w:tcW w:w="5395" w:type="dxa"/>
          </w:tcPr>
          <w:p w14:paraId="2C7C1B36" w14:textId="77777777" w:rsidR="00747D58" w:rsidRDefault="00747D58" w:rsidP="00747D58"/>
        </w:tc>
      </w:tr>
      <w:tr w:rsidR="00747D58" w14:paraId="4ACA0773" w14:textId="77777777" w:rsidTr="00747D58">
        <w:trPr>
          <w:trHeight w:val="1402"/>
        </w:trPr>
        <w:tc>
          <w:tcPr>
            <w:tcW w:w="5395" w:type="dxa"/>
          </w:tcPr>
          <w:p w14:paraId="3E0E6F21" w14:textId="47879F6F" w:rsidR="00747D58" w:rsidRDefault="00747D58" w:rsidP="00747D58"/>
        </w:tc>
      </w:tr>
    </w:tbl>
    <w:p w14:paraId="3267624E" w14:textId="70EFDFF7" w:rsidR="008E03F9" w:rsidRPr="008E03F9" w:rsidRDefault="00324D09" w:rsidP="008E03F9">
      <w:pPr>
        <w:rPr>
          <w:rFonts w:asciiTheme="majorHAnsi" w:eastAsiaTheme="majorEastAsia" w:hAnsiTheme="majorHAnsi" w:cstheme="majorBidi"/>
          <w:color w:val="0E1128" w:themeColor="text2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7035D1EE" wp14:editId="11EB7360">
                <wp:simplePos x="0" y="0"/>
                <wp:positionH relativeFrom="margin">
                  <wp:posOffset>3994150</wp:posOffset>
                </wp:positionH>
                <wp:positionV relativeFrom="paragraph">
                  <wp:posOffset>8703697</wp:posOffset>
                </wp:positionV>
                <wp:extent cx="2798445" cy="254000"/>
                <wp:effectExtent l="0" t="0" r="0" b="0"/>
                <wp:wrapTight wrapText="bothSides">
                  <wp:wrapPolygon edited="0">
                    <wp:start x="441" y="0"/>
                    <wp:lineTo x="441" y="19440"/>
                    <wp:lineTo x="21027" y="19440"/>
                    <wp:lineTo x="21027" y="0"/>
                    <wp:lineTo x="441" y="0"/>
                  </wp:wrapPolygon>
                </wp:wrapTight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8445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EEDC" w14:textId="20C03D73" w:rsidR="00046015" w:rsidRPr="002566E2" w:rsidRDefault="00046015" w:rsidP="00324D09">
                            <w:pPr>
                              <w:jc w:val="both"/>
                            </w:pPr>
                            <w:r>
                              <w:t>Afonso Araújo | PSI2PRJ | 04/05/2022</w:t>
                            </w:r>
                          </w:p>
                          <w:p w14:paraId="7AE396A3" w14:textId="77777777" w:rsidR="00046015" w:rsidRPr="00F1187B" w:rsidRDefault="00046015" w:rsidP="00324D0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44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35D1EE" id="_x0000_s1029" type="#_x0000_t202" style="position:absolute;margin-left:314.5pt;margin-top:685.35pt;width:220.35pt;height:20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" filled="f" stroked="f">
                <v:textbox>
                  <w:txbxContent>
                    <w:p w14:paraId="008BEEDC" w14:textId="20C03D73" w:rsidR="00046015" w:rsidRPr="002566E2" w:rsidRDefault="00046015" w:rsidP="00324D09">
                      <w:pPr>
                        <w:jc w:val="both"/>
                      </w:pPr>
                      <w:r>
                        <w:t>Afonso Araújo | PSI2PRJ | 04/05/2022</w:t>
                      </w:r>
                    </w:p>
                    <w:p w14:paraId="7AE396A3" w14:textId="77777777" w:rsidR="00046015" w:rsidRPr="00F1187B" w:rsidRDefault="00046015" w:rsidP="00324D09">
                      <w:pPr>
                        <w:rPr>
                          <w:rFonts w:ascii="Times New Roman" w:hAnsi="Times New Roman" w:cs="Times New Roman"/>
                          <w:b/>
                          <w:color w:val="30347C"/>
                          <w:sz w:val="44"/>
                          <w:szCs w:val="7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47D58">
        <w:br w:type="textWrapping" w:clear="all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731221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455672" w14:textId="2F525165" w:rsidR="005E6586" w:rsidRPr="00701929" w:rsidRDefault="00C924A0">
          <w:pPr>
            <w:pStyle w:val="Cabealhodondice"/>
            <w:rPr>
              <w:color w:val="2B357C" w:themeColor="text2" w:themeTint="BF"/>
              <w:sz w:val="40"/>
              <w:szCs w:val="40"/>
            </w:rPr>
          </w:pPr>
          <w:r w:rsidRPr="00701929">
            <w:rPr>
              <w:color w:val="2B357C" w:themeColor="text2" w:themeTint="BF"/>
              <w:sz w:val="40"/>
              <w:szCs w:val="40"/>
            </w:rPr>
            <w:t>Índice</w:t>
          </w:r>
        </w:p>
        <w:p w14:paraId="3E5DE2E8" w14:textId="22FD9B99" w:rsidR="008D043E" w:rsidRDefault="005E6586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063928" w:history="1"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_Toc107063928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32D6B187" w14:textId="58CC47BF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29" w:history="1">
            <w:r w:rsidR="008D043E" w:rsidRPr="001D6060">
              <w:rPr>
                <w:rStyle w:val="Hiperligao"/>
                <w:noProof/>
              </w:rPr>
              <w:t>Contextualização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_Toc107063929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71655A50" w14:textId="242D2842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0" w:history="1">
            <w:r w:rsidR="008D043E" w:rsidRPr="001D6060">
              <w:rPr>
                <w:rStyle w:val="Hiperligao"/>
                <w:noProof/>
              </w:rPr>
              <w:t>Tema do projeto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_Toc107063930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3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584699D6" w14:textId="6839F771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1" w:history="1">
            <w:r w:rsidR="008D043E" w:rsidRPr="001D6060">
              <w:rPr>
                <w:rStyle w:val="Hiperligao"/>
                <w:noProof/>
              </w:rPr>
              <w:t>Descrição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_Toc107063931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3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27887A70" w14:textId="4C93FC39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2" w:history="1">
            <w:r w:rsidR="008D043E" w:rsidRPr="001D6060">
              <w:rPr>
                <w:rStyle w:val="Hiperligao"/>
                <w:noProof/>
              </w:rPr>
              <w:t>Objetivos e âmbito do projeto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_Toc107063932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5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39CDF068" w14:textId="01FC538E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3" w:history="1">
            <w:r w:rsidR="008D043E" w:rsidRPr="001D6060">
              <w:rPr>
                <w:rStyle w:val="Hiperligao"/>
                <w:noProof/>
              </w:rPr>
              <w:t>Requisitos Iniciais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_Toc107063933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6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2C8C97D4" w14:textId="47AE8A3F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4" w:history="1">
            <w:r w:rsidR="008D043E" w:rsidRPr="001D6060">
              <w:rPr>
                <w:rStyle w:val="Hiperligao"/>
                <w:noProof/>
              </w:rPr>
              <w:t>Requisitos Funcionais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_Toc107063934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6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28A975E3" w14:textId="58B46990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5" w:history="1">
            <w:r w:rsidR="008D043E" w:rsidRPr="001D6060">
              <w:rPr>
                <w:rStyle w:val="Hiperligao"/>
                <w:noProof/>
              </w:rPr>
              <w:t>Requisitos Não Funcionais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_Toc107063935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6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081C3F17" w14:textId="44080ED4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6" w:history="1">
            <w:r w:rsidR="008D043E" w:rsidRPr="001D6060">
              <w:rPr>
                <w:rStyle w:val="Hiperligao"/>
                <w:noProof/>
              </w:rPr>
              <w:t>Requisitos Finais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_Toc107063936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7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3EACFC9E" w14:textId="66FBF8B0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7" w:history="1">
            <w:r w:rsidR="008D043E" w:rsidRPr="001D6060">
              <w:rPr>
                <w:rStyle w:val="Hiperligao"/>
                <w:noProof/>
              </w:rPr>
              <w:t>RequIsitos Funcionais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_Toc107063937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7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0D641A22" w14:textId="379F9081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8" w:history="1">
            <w:r w:rsidR="008D043E" w:rsidRPr="001D6060">
              <w:rPr>
                <w:rStyle w:val="Hiperligao"/>
                <w:noProof/>
              </w:rPr>
              <w:t>Requisitos Não</w:t>
            </w:r>
            <w:r w:rsidR="008D043E" w:rsidRPr="001D6060">
              <w:rPr>
                <w:rStyle w:val="Hiperligao"/>
                <w:noProof/>
              </w:rPr>
              <w:t xml:space="preserve"> </w:t>
            </w:r>
            <w:r w:rsidR="008D043E" w:rsidRPr="001D6060">
              <w:rPr>
                <w:rStyle w:val="Hiperligao"/>
                <w:noProof/>
              </w:rPr>
              <w:t>Funcionais Finais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_Toc107063938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8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544B50EF" w14:textId="266CCF41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39" w:history="1">
            <w:r w:rsidR="008D043E" w:rsidRPr="001D6060">
              <w:rPr>
                <w:rStyle w:val="Hiperligao"/>
                <w:noProof/>
              </w:rPr>
              <w:t>Bibliotecas e Funções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_Toc107063939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9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686CBEB5" w14:textId="3B07B7F5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40" w:history="1">
            <w:r w:rsidR="008D043E" w:rsidRPr="001D6060">
              <w:rPr>
                <w:rStyle w:val="Hiperligao"/>
                <w:noProof/>
              </w:rPr>
              <w:t>Bibliotecas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_Toc107063940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9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2EDD1673" w14:textId="67F81A55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41" w:history="1">
            <w:r w:rsidR="008D043E" w:rsidRPr="001D6060">
              <w:rPr>
                <w:rStyle w:val="Hiperligao"/>
                <w:noProof/>
                <w:lang w:val="en-GB"/>
              </w:rPr>
              <w:t>Funções API do Windows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_Toc107063941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9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72B2F472" w14:textId="77B29318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42" w:history="1">
            <w:r w:rsidR="008D043E" w:rsidRPr="001D6060">
              <w:rPr>
                <w:rStyle w:val="Hiperligao"/>
                <w:noProof/>
              </w:rPr>
              <w:t>Protótipo Inicial VS Protótipo Final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_Toc107063942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10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56589BDE" w14:textId="6173414C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43" w:history="1">
            <w:r w:rsidR="008D043E" w:rsidRPr="001D6060">
              <w:rPr>
                <w:rStyle w:val="Hiperligao"/>
                <w:noProof/>
              </w:rPr>
              <w:t>Interfaces de Utilizador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_Toc107063943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10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3A02112B" w14:textId="25C89BB3" w:rsidR="008D043E" w:rsidRDefault="004E61F3" w:rsidP="009806A5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44" w:history="1">
            <w:r w:rsidR="008D043E" w:rsidRPr="001D6060">
              <w:rPr>
                <w:rStyle w:val="Hiperligao"/>
                <w:noProof/>
              </w:rPr>
              <w:t>login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_Toc107063944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10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7C597F33" w14:textId="45556DBA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0" w:history="1">
            <w:r w:rsidR="008D043E" w:rsidRPr="001D6060">
              <w:rPr>
                <w:rStyle w:val="Hiperligao"/>
                <w:noProof/>
              </w:rPr>
              <w:t>Setores (Medicamentos, Equipamentos e Inflamáveis)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_Toc107063950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13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1071CCE7" w14:textId="58BE39C1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1" w:history="1">
            <w:r w:rsidR="008D043E" w:rsidRPr="001D6060">
              <w:rPr>
                <w:rStyle w:val="Hiperligao"/>
                <w:noProof/>
              </w:rPr>
              <w:t>Pedidos de Aquisição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_Toc107063951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18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241EF828" w14:textId="54810C7B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3" w:history="1">
            <w:r w:rsidR="008D043E" w:rsidRPr="001D6060">
              <w:rPr>
                <w:rStyle w:val="Hiperligao"/>
                <w:noProof/>
              </w:rPr>
              <w:t>Registo de Fornecimentos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_Toc107063953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18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5322D864" w14:textId="2CCCC0D2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4" w:history="1">
            <w:r w:rsidR="008D043E" w:rsidRPr="001D6060">
              <w:rPr>
                <w:rStyle w:val="Hiperligao"/>
                <w:noProof/>
              </w:rPr>
              <w:t>Registo de Utilizadores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_Toc107063954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19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7AD46791" w14:textId="212B7815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5" w:history="1">
            <w:r w:rsidR="008D043E" w:rsidRPr="001D6060">
              <w:rPr>
                <w:rStyle w:val="Hiperligao"/>
                <w:noProof/>
              </w:rPr>
              <w:t>Definições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_Toc107063955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19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41960D74" w14:textId="76099BBC" w:rsidR="008D043E" w:rsidRDefault="004E61F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6" w:history="1">
            <w:r w:rsidR="008D043E" w:rsidRPr="001D6060">
              <w:rPr>
                <w:rStyle w:val="Hiperligao"/>
                <w:noProof/>
              </w:rPr>
              <w:t>Home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_Toc107063956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20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348EE4A5" w14:textId="7E1B4050" w:rsidR="008D043E" w:rsidRDefault="004E61F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7" w:history="1">
            <w:r w:rsidR="008D043E" w:rsidRPr="001D6060">
              <w:rPr>
                <w:rStyle w:val="Hiperligao"/>
                <w:noProof/>
              </w:rPr>
              <w:t>Diagramas Iniciais VS Diagramas Finais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_Toc107063957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21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68E66F0C" w14:textId="0C60B461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8" w:history="1">
            <w:r w:rsidR="008D043E" w:rsidRPr="001D6060">
              <w:rPr>
                <w:rStyle w:val="Hiperligao"/>
                <w:noProof/>
              </w:rPr>
              <w:t>Diagrama da Base de Dados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_Toc107063958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21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6B3F08C8" w14:textId="687E55E0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59" w:history="1">
            <w:r w:rsidR="008D043E" w:rsidRPr="001D6060">
              <w:rPr>
                <w:rStyle w:val="Hiperligao"/>
                <w:noProof/>
              </w:rPr>
              <w:t>Diagrama de Entidade Relação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_Toc107063959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22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1827DB97" w14:textId="1A7223E5" w:rsidR="008D043E" w:rsidRDefault="004E61F3" w:rsidP="009806A5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60" w:history="1">
            <w:r w:rsidR="008D043E" w:rsidRPr="001D6060">
              <w:rPr>
                <w:rStyle w:val="Hiperligao"/>
                <w:noProof/>
              </w:rPr>
              <w:t>Diagrama de Fluxo de Dados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_Toc107063960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23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4C1FF6BD" w14:textId="1D667CD8" w:rsidR="008D043E" w:rsidRDefault="004E61F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val="en-GB" w:eastAsia="en-GB"/>
            </w:rPr>
          </w:pPr>
          <w:hyperlink w:anchor="_Toc107063963" w:history="1">
            <w:r w:rsidR="008D043E" w:rsidRPr="001D6060">
              <w:rPr>
                <w:rStyle w:val="Hiperligao"/>
                <w:noProof/>
                <w:shd w:val="clear" w:color="auto" w:fill="FAF9F8"/>
              </w:rPr>
              <w:t>Referências Bibliográficas</w:t>
            </w:r>
            <w:r w:rsidR="008D043E">
              <w:rPr>
                <w:noProof/>
                <w:webHidden/>
              </w:rPr>
              <w:tab/>
            </w:r>
            <w:r w:rsidR="008D043E">
              <w:rPr>
                <w:noProof/>
                <w:webHidden/>
              </w:rPr>
              <w:fldChar w:fldCharType="begin"/>
            </w:r>
            <w:r w:rsidR="008D043E">
              <w:rPr>
                <w:noProof/>
                <w:webHidden/>
              </w:rPr>
              <w:instrText xml:space="preserve"> PAGEREF _Toc107063963 \h </w:instrText>
            </w:r>
            <w:r w:rsidR="008D043E">
              <w:rPr>
                <w:noProof/>
                <w:webHidden/>
              </w:rPr>
            </w:r>
            <w:r w:rsidR="008D043E">
              <w:rPr>
                <w:noProof/>
                <w:webHidden/>
              </w:rPr>
              <w:fldChar w:fldCharType="separate"/>
            </w:r>
            <w:r w:rsidR="00F124D2">
              <w:rPr>
                <w:noProof/>
                <w:webHidden/>
              </w:rPr>
              <w:t>24</w:t>
            </w:r>
            <w:r w:rsidR="008D043E">
              <w:rPr>
                <w:noProof/>
                <w:webHidden/>
              </w:rPr>
              <w:fldChar w:fldCharType="end"/>
            </w:r>
          </w:hyperlink>
        </w:p>
        <w:p w14:paraId="1615935D" w14:textId="7D5A0147" w:rsidR="005E6586" w:rsidRPr="005A2AED" w:rsidRDefault="005E658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9552EE" w14:textId="54F91897" w:rsidR="009806A5" w:rsidRDefault="009806A5" w:rsidP="002566E2">
      <w:pPr>
        <w:pStyle w:val="Cabealho1"/>
        <w:rPr>
          <w:sz w:val="40"/>
          <w:szCs w:val="40"/>
        </w:rPr>
      </w:pPr>
      <w:bookmarkStart w:id="1" w:name="_Toc107063929"/>
    </w:p>
    <w:p w14:paraId="3AFE9DD0" w14:textId="123435AA" w:rsidR="009806A5" w:rsidRDefault="009806A5" w:rsidP="002566E2">
      <w:pPr>
        <w:pStyle w:val="Cabealho1"/>
        <w:rPr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6249CBD7" w14:textId="31E479F3" w:rsidR="009806A5" w:rsidRDefault="009806A5" w:rsidP="009806A5"/>
    <w:p w14:paraId="49AE8583" w14:textId="25271B12" w:rsidR="009806A5" w:rsidRPr="009806A5" w:rsidRDefault="008C7CA3" w:rsidP="009806A5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1EE3468F" wp14:editId="6846596E">
                <wp:simplePos x="0" y="0"/>
                <wp:positionH relativeFrom="margin">
                  <wp:align>center</wp:align>
                </wp:positionH>
                <wp:positionV relativeFrom="paragraph">
                  <wp:posOffset>653415</wp:posOffset>
                </wp:positionV>
                <wp:extent cx="260350" cy="307975"/>
                <wp:effectExtent l="0" t="0" r="0" b="0"/>
                <wp:wrapTight wrapText="bothSides">
                  <wp:wrapPolygon edited="0">
                    <wp:start x="4741" y="0"/>
                    <wp:lineTo x="4741" y="20041"/>
                    <wp:lineTo x="15805" y="20041"/>
                    <wp:lineTo x="15805" y="0"/>
                    <wp:lineTo x="4741" y="0"/>
                  </wp:wrapPolygon>
                </wp:wrapTight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9B27D" w14:textId="77CF47AD" w:rsidR="008C7CA3" w:rsidRPr="007E0FFD" w:rsidRDefault="008C7CA3" w:rsidP="008C7CA3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3468F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0;margin-top:51.45pt;width:20.5pt;height:24.2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" filled="f" stroked="f">
                <v:textbox>
                  <w:txbxContent>
                    <w:p w14:paraId="0CA9B27D" w14:textId="77CF47AD" w:rsidR="008C7CA3" w:rsidRPr="007E0FFD" w:rsidRDefault="008C7CA3" w:rsidP="008C7CA3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EEF818" w14:textId="688B1702" w:rsidR="002566E2" w:rsidRPr="00BC3C9E" w:rsidRDefault="005E6586" w:rsidP="002566E2">
      <w:pPr>
        <w:pStyle w:val="Cabealho1"/>
        <w:rPr>
          <w:sz w:val="40"/>
          <w:szCs w:val="40"/>
        </w:rPr>
      </w:pPr>
      <w:r w:rsidRPr="00BC3C9E">
        <w:rPr>
          <w:sz w:val="40"/>
          <w:szCs w:val="40"/>
        </w:rPr>
        <w:lastRenderedPageBreak/>
        <w:t>Contextualização</w:t>
      </w:r>
      <w:bookmarkEnd w:id="1"/>
    </w:p>
    <w:p w14:paraId="2D9F93CD" w14:textId="322B41BB" w:rsidR="002566E2" w:rsidRPr="00BC3C9E" w:rsidRDefault="00C924A0" w:rsidP="002566E2">
      <w:pPr>
        <w:pStyle w:val="Cabealho2"/>
        <w:rPr>
          <w:sz w:val="28"/>
          <w:szCs w:val="28"/>
        </w:rPr>
      </w:pPr>
      <w:bookmarkStart w:id="2" w:name="_Toc107063930"/>
      <w:r w:rsidRPr="00BC3C9E">
        <w:rPr>
          <w:sz w:val="28"/>
          <w:szCs w:val="28"/>
        </w:rPr>
        <w:t>Tema do projeto</w:t>
      </w:r>
      <w:bookmarkEnd w:id="2"/>
    </w:p>
    <w:p w14:paraId="78A0CB37" w14:textId="2E11ED4F" w:rsidR="002566E2" w:rsidRPr="002566E2" w:rsidRDefault="002566E2" w:rsidP="00BC3C9E">
      <w:pPr>
        <w:jc w:val="both"/>
      </w:pPr>
    </w:p>
    <w:p w14:paraId="2C1CEF37" w14:textId="77B3B7ED" w:rsidR="002566E2" w:rsidRPr="002566E2" w:rsidRDefault="002566E2" w:rsidP="00972311">
      <w:pPr>
        <w:ind w:firstLine="720"/>
        <w:jc w:val="both"/>
      </w:pPr>
      <w:r>
        <w:t>DLS-ALFEITE consiste num programa que ajuda a gerir o Departamento Logístico Sanitário do Alfeite. O DLS-ALFEITE irá ajudar na organização de cada Departamento Sanitário, desde o Setor de Medicamentos até ao de Dispositivos Médicos.</w:t>
      </w:r>
    </w:p>
    <w:p w14:paraId="20480988" w14:textId="2943E44D" w:rsidR="00BC3C9E" w:rsidRDefault="00BC3C9E" w:rsidP="002566E2">
      <w:pPr>
        <w:pStyle w:val="Cabealho2"/>
        <w:rPr>
          <w:sz w:val="28"/>
          <w:szCs w:val="28"/>
        </w:rPr>
      </w:pPr>
    </w:p>
    <w:p w14:paraId="642EC0E8" w14:textId="2016EE60" w:rsidR="002566E2" w:rsidRDefault="00C924A0" w:rsidP="002566E2">
      <w:pPr>
        <w:pStyle w:val="Cabealho2"/>
        <w:rPr>
          <w:sz w:val="28"/>
          <w:szCs w:val="28"/>
        </w:rPr>
      </w:pPr>
      <w:bookmarkStart w:id="3" w:name="_Toc107063931"/>
      <w:r w:rsidRPr="00BC3C9E">
        <w:rPr>
          <w:sz w:val="28"/>
          <w:szCs w:val="28"/>
        </w:rPr>
        <w:t>Descrição</w:t>
      </w:r>
      <w:bookmarkEnd w:id="3"/>
    </w:p>
    <w:p w14:paraId="3739AB12" w14:textId="6C7FA177" w:rsidR="006C5CC5" w:rsidRPr="006C5CC5" w:rsidRDefault="006C5CC5" w:rsidP="006C5CC5"/>
    <w:p w14:paraId="70276DA8" w14:textId="3B306885" w:rsidR="00A3673F" w:rsidRDefault="00AA0AF6" w:rsidP="00972311">
      <w:pPr>
        <w:ind w:firstLine="720"/>
        <w:jc w:val="both"/>
      </w:pPr>
      <w:r>
        <w:t>Como foi descrito no relatório inicial, o</w:t>
      </w:r>
      <w:r w:rsidR="001C2E34">
        <w:t xml:space="preserve"> </w:t>
      </w:r>
      <w:r w:rsidR="006C5CC5">
        <w:t>DLS-ALFEITE</w:t>
      </w:r>
      <w:r w:rsidR="001C2E34">
        <w:t xml:space="preserve"> pretende solucionar alguns problemas</w:t>
      </w:r>
      <w:r w:rsidR="004431E3">
        <w:t xml:space="preserve"> que existem no Departamento Logístico Sanitário do Alfeite. </w:t>
      </w:r>
      <w:r w:rsidR="002566E2">
        <w:t>Neste Departamento, a organização de alguns setores, nomeadamente o de medicamentos e dispositivos médicos e inflamáveis não é digital, dificultando assim a sua gestão.</w:t>
      </w:r>
      <w:r w:rsidR="00B17A2D">
        <w:t xml:space="preserve"> </w:t>
      </w:r>
      <w:r w:rsidR="00D44D72">
        <w:t>Desta forma, pretendo criar um programa que ajude a gerir algumas secções do departamento, particularmente a secção de Compras, Fornecimento e Armazenamento.</w:t>
      </w:r>
    </w:p>
    <w:p w14:paraId="63A539E0" w14:textId="48DBD9C3" w:rsidR="000D201B" w:rsidRDefault="00A3673F" w:rsidP="00972311">
      <w:pPr>
        <w:ind w:firstLine="720"/>
        <w:jc w:val="both"/>
      </w:pPr>
      <w:r>
        <w:t>Desta forma o</w:t>
      </w:r>
      <w:r w:rsidR="007038E8">
        <w:t xml:space="preserve"> DLS-ALFEITE</w:t>
      </w:r>
      <w:r w:rsidR="008868F3">
        <w:t xml:space="preserve"> conte</w:t>
      </w:r>
      <w:r w:rsidR="00AA0AF6">
        <w:t>m</w:t>
      </w:r>
      <w:r w:rsidR="008868F3">
        <w:t xml:space="preserve"> um sistema de login para que a autenticação </w:t>
      </w:r>
      <w:r w:rsidR="00022066">
        <w:t>seja</w:t>
      </w:r>
      <w:r w:rsidR="00DD0758">
        <w:t xml:space="preserve"> feita apenas por pessoas com acesso</w:t>
      </w:r>
      <w:r w:rsidR="005A32D4">
        <w:t xml:space="preserve"> à mesma</w:t>
      </w:r>
      <w:r w:rsidR="00E77192">
        <w:t xml:space="preserve">. </w:t>
      </w:r>
      <w:r w:rsidR="00AA0AF6">
        <w:t xml:space="preserve">O previsto seria após efetuar a tentativa de login, para que fosse </w:t>
      </w:r>
      <w:r w:rsidR="005A32D4">
        <w:t>ainda mais restrit</w:t>
      </w:r>
      <w:r w:rsidR="00200482">
        <w:t>o</w:t>
      </w:r>
      <w:r w:rsidR="00E77192">
        <w:t xml:space="preserve">, </w:t>
      </w:r>
      <w:r w:rsidR="00AA0AF6">
        <w:t>seria</w:t>
      </w:r>
      <w:r w:rsidR="00E77192">
        <w:t xml:space="preserve"> necessário inserir </w:t>
      </w:r>
      <w:r w:rsidR="00A72432">
        <w:t>um código</w:t>
      </w:r>
      <w:r w:rsidR="00200482">
        <w:t xml:space="preserve"> único. </w:t>
      </w:r>
      <w:r w:rsidR="00AA0AF6">
        <w:t xml:space="preserve">Porém ao longo do projeto não achei necessidade de o fazer no login, mas sim na recuperação de password. </w:t>
      </w:r>
      <w:r w:rsidR="00F06888">
        <w:t>Caso</w:t>
      </w:r>
      <w:r w:rsidR="006F64C0">
        <w:t xml:space="preserve"> </w:t>
      </w:r>
      <w:r w:rsidR="00F06888">
        <w:t>o utilizador necessite de</w:t>
      </w:r>
      <w:r w:rsidR="006F64C0">
        <w:t xml:space="preserve"> recuperar a password</w:t>
      </w:r>
      <w:r w:rsidR="00F06888">
        <w:t xml:space="preserve">, </w:t>
      </w:r>
      <w:r w:rsidR="004B63D3">
        <w:t xml:space="preserve">deve </w:t>
      </w:r>
      <w:r w:rsidR="00F06888">
        <w:t>clicar</w:t>
      </w:r>
      <w:r w:rsidR="004B63D3">
        <w:t xml:space="preserve"> </w:t>
      </w:r>
      <w:r w:rsidR="002F70C8">
        <w:t xml:space="preserve">no link afixado </w:t>
      </w:r>
      <w:r w:rsidR="00567B61">
        <w:t>no ecrã</w:t>
      </w:r>
      <w:r w:rsidR="002F70C8">
        <w:t xml:space="preserve"> de login</w:t>
      </w:r>
      <w:r w:rsidR="00DD5F39">
        <w:t xml:space="preserve"> para proceder á recuperação</w:t>
      </w:r>
      <w:r w:rsidR="002F70C8">
        <w:t>.</w:t>
      </w:r>
      <w:r w:rsidR="00DD5F39">
        <w:t xml:space="preserve"> Para recuperar a password será necessário </w:t>
      </w:r>
      <w:r w:rsidR="001425CA">
        <w:t>o nome de utilizador</w:t>
      </w:r>
      <w:r w:rsidR="007A73F2">
        <w:t xml:space="preserve"> </w:t>
      </w:r>
      <w:r w:rsidR="00AA0AF6">
        <w:t>para que seja enviado um email com o</w:t>
      </w:r>
      <w:r w:rsidR="00CC333E">
        <w:t xml:space="preserve"> </w:t>
      </w:r>
      <w:r w:rsidR="001425CA">
        <w:t>código único</w:t>
      </w:r>
      <w:r w:rsidR="00AA0AF6">
        <w:t xml:space="preserve"> e proceder á validação</w:t>
      </w:r>
      <w:r w:rsidR="007A73F2">
        <w:t>.</w:t>
      </w:r>
      <w:r w:rsidR="00AA0AF6">
        <w:t xml:space="preserve"> </w:t>
      </w:r>
    </w:p>
    <w:p w14:paraId="30251851" w14:textId="67E38EEF" w:rsidR="00F10247" w:rsidRDefault="00F064A8" w:rsidP="00972311">
      <w:pPr>
        <w:ind w:firstLine="720"/>
        <w:jc w:val="both"/>
      </w:pPr>
      <w:r>
        <w:t xml:space="preserve">Após </w:t>
      </w:r>
      <w:r w:rsidR="00C94192">
        <w:t>iniciar sessão</w:t>
      </w:r>
      <w:r w:rsidR="00A13A75">
        <w:t xml:space="preserve">, </w:t>
      </w:r>
      <w:r w:rsidR="008D76DF">
        <w:t>pode</w:t>
      </w:r>
      <w:r w:rsidR="00A13A75">
        <w:t>mos</w:t>
      </w:r>
      <w:r w:rsidR="00FE0FC3">
        <w:t xml:space="preserve"> encontrar o</w:t>
      </w:r>
      <w:r w:rsidR="008D76DF">
        <w:t xml:space="preserve"> </w:t>
      </w:r>
      <w:r w:rsidR="00567B61">
        <w:t>ecrã</w:t>
      </w:r>
      <w:r w:rsidR="008D76DF">
        <w:t xml:space="preserve"> principal</w:t>
      </w:r>
      <w:r w:rsidR="000803FC">
        <w:t xml:space="preserve"> </w:t>
      </w:r>
      <w:r w:rsidR="00A13A75">
        <w:t xml:space="preserve">do DLS-ALFEITE, </w:t>
      </w:r>
      <w:r w:rsidR="008D76DF">
        <w:t xml:space="preserve">onde </w:t>
      </w:r>
      <w:r w:rsidR="00A13A75">
        <w:t xml:space="preserve">irá existir </w:t>
      </w:r>
      <w:r w:rsidR="005E6296">
        <w:t>um menu</w:t>
      </w:r>
      <w:r w:rsidR="00A13A75">
        <w:t xml:space="preserve"> no lado esquerdo com </w:t>
      </w:r>
      <w:r w:rsidR="003B7063">
        <w:t>seis</w:t>
      </w:r>
      <w:r w:rsidR="000803FC">
        <w:t xml:space="preserve"> </w:t>
      </w:r>
      <w:r w:rsidR="00603477">
        <w:t>setores</w:t>
      </w:r>
      <w:r w:rsidR="000803FC">
        <w:t xml:space="preserve"> </w:t>
      </w:r>
      <w:r w:rsidR="005C5AF7">
        <w:t xml:space="preserve">principais, </w:t>
      </w:r>
      <w:r w:rsidR="003B7063">
        <w:t>sete</w:t>
      </w:r>
      <w:r w:rsidR="0088446A">
        <w:t xml:space="preserve"> caso</w:t>
      </w:r>
      <w:r w:rsidR="0084370C">
        <w:t xml:space="preserve"> </w:t>
      </w:r>
      <w:r w:rsidR="005C5AF7">
        <w:t xml:space="preserve">o utilizador </w:t>
      </w:r>
      <w:r w:rsidR="0084370C">
        <w:t>seja o Admin</w:t>
      </w:r>
      <w:r w:rsidR="005C5AF7">
        <w:t xml:space="preserve">, no qual </w:t>
      </w:r>
      <w:r w:rsidR="00E1286C">
        <w:t xml:space="preserve">acrescenta </w:t>
      </w:r>
      <w:r w:rsidR="00603477">
        <w:t xml:space="preserve">o setor </w:t>
      </w:r>
      <w:r w:rsidR="000C30D0">
        <w:t>Registos</w:t>
      </w:r>
      <w:r w:rsidR="00753B45">
        <w:t>.</w:t>
      </w:r>
      <w:r w:rsidR="00D22572">
        <w:t xml:space="preserve"> </w:t>
      </w:r>
      <w:r w:rsidR="00603477">
        <w:t>O</w:t>
      </w:r>
      <w:r w:rsidR="00753B45">
        <w:t xml:space="preserve">s restantes cinco </w:t>
      </w:r>
      <w:r w:rsidR="00603477">
        <w:t>setores</w:t>
      </w:r>
      <w:r w:rsidR="00753B45">
        <w:t xml:space="preserve"> são</w:t>
      </w:r>
      <w:r w:rsidR="00D22572">
        <w:t xml:space="preserve"> </w:t>
      </w:r>
      <w:r w:rsidR="00603477">
        <w:t>o</w:t>
      </w:r>
      <w:r w:rsidR="003B7063">
        <w:t xml:space="preserve"> Home,</w:t>
      </w:r>
      <w:r w:rsidR="00603477">
        <w:t xml:space="preserve"> </w:t>
      </w:r>
      <w:r w:rsidR="00DE04B9">
        <w:t xml:space="preserve">Medicamentos, </w:t>
      </w:r>
      <w:r w:rsidR="0084370C">
        <w:t>Equipamentos,</w:t>
      </w:r>
      <w:r w:rsidR="00D72C2F">
        <w:t xml:space="preserve"> </w:t>
      </w:r>
      <w:r w:rsidR="00696A66">
        <w:t>Inflamáveis</w:t>
      </w:r>
      <w:r w:rsidR="0084370C">
        <w:t xml:space="preserve">, </w:t>
      </w:r>
      <w:r w:rsidR="00E1286C">
        <w:t xml:space="preserve">Definições e </w:t>
      </w:r>
      <w:proofErr w:type="spellStart"/>
      <w:r w:rsidR="00E1286C">
        <w:t>Logout</w:t>
      </w:r>
      <w:proofErr w:type="spellEnd"/>
      <w:r w:rsidR="00696A66">
        <w:t>.</w:t>
      </w:r>
      <w:r w:rsidR="005E6296">
        <w:t xml:space="preserve"> </w:t>
      </w:r>
      <w:r w:rsidR="003B7063">
        <w:t xml:space="preserve">No setor Home podemos encontrar uma mensagem de boas-vindas e alguns dados relacionados ao número de registos inseridos na aplicação. </w:t>
      </w:r>
      <w:r w:rsidR="00CA24AD">
        <w:t>N</w:t>
      </w:r>
      <w:r w:rsidR="00603477">
        <w:t>o</w:t>
      </w:r>
      <w:r w:rsidR="00CA24AD">
        <w:t>s três</w:t>
      </w:r>
      <w:r w:rsidR="003B7063">
        <w:t xml:space="preserve"> </w:t>
      </w:r>
      <w:r w:rsidR="00603477">
        <w:t>setores</w:t>
      </w:r>
      <w:r w:rsidR="00CA24AD">
        <w:t xml:space="preserve"> (Medicamentos, Equipamentos e Inflamáveis) </w:t>
      </w:r>
      <w:r w:rsidR="00383DBE">
        <w:t>cont</w:t>
      </w:r>
      <w:r w:rsidR="00F10247">
        <w:t>ê</w:t>
      </w:r>
      <w:r w:rsidR="00383DBE">
        <w:t xml:space="preserve">m dois submenus, Pedidos de Aquisição e Registo de Fornecimentos. </w:t>
      </w:r>
      <w:r w:rsidR="005E6296">
        <w:t xml:space="preserve">Para cada </w:t>
      </w:r>
      <w:r w:rsidR="00D72C2F">
        <w:t xml:space="preserve">um destes </w:t>
      </w:r>
      <w:r w:rsidR="00603477">
        <w:t>s</w:t>
      </w:r>
      <w:r w:rsidR="00383DBE">
        <w:t>etores principais</w:t>
      </w:r>
      <w:r w:rsidR="005E6296">
        <w:t xml:space="preserve"> </w:t>
      </w:r>
      <w:r w:rsidR="00E30957">
        <w:t xml:space="preserve">irá existir uma tabela </w:t>
      </w:r>
      <w:r w:rsidR="0029510C">
        <w:t xml:space="preserve">onde </w:t>
      </w:r>
      <w:r w:rsidR="005E6296">
        <w:t xml:space="preserve">poderemos verificar </w:t>
      </w:r>
      <w:r w:rsidR="00383DBE">
        <w:t>a informação de cada</w:t>
      </w:r>
      <w:r w:rsidR="005E6296">
        <w:t xml:space="preserve"> produto, </w:t>
      </w:r>
      <w:r w:rsidR="00383DBE">
        <w:t xml:space="preserve">eliminar o registo do mesmo, editá-lo e </w:t>
      </w:r>
      <w:r w:rsidR="005E6296">
        <w:t>efetuar um</w:t>
      </w:r>
      <w:r w:rsidR="00383DBE">
        <w:t xml:space="preserve"> pedido de</w:t>
      </w:r>
      <w:r w:rsidR="005E6296">
        <w:t xml:space="preserve"> </w:t>
      </w:r>
      <w:r w:rsidR="00410AEF">
        <w:t>aquisição</w:t>
      </w:r>
      <w:r w:rsidR="005E6296">
        <w:t xml:space="preserve"> ou </w:t>
      </w:r>
      <w:r w:rsidR="001231F1">
        <w:t>o fornecimento do mesmo</w:t>
      </w:r>
      <w:r w:rsidR="005E6296">
        <w:t>.</w:t>
      </w:r>
      <w:r w:rsidR="00383DBE">
        <w:t xml:space="preserve"> Também cont</w:t>
      </w:r>
      <w:r w:rsidR="00F10247">
        <w:t>ê</w:t>
      </w:r>
      <w:r w:rsidR="00383DBE">
        <w:t xml:space="preserve">m um botão para adicionar um novo registo á tabela. </w:t>
      </w:r>
      <w:r w:rsidR="0078595F">
        <w:t>Caso o utilizador</w:t>
      </w:r>
      <w:r w:rsidR="00001BCE">
        <w:t xml:space="preserve"> necessite de</w:t>
      </w:r>
      <w:r w:rsidR="004D6784">
        <w:t xml:space="preserve"> encontrar algum produto rapidamente, para cada </w:t>
      </w:r>
      <w:r w:rsidR="00F0131C">
        <w:t xml:space="preserve">setor irá haver </w:t>
      </w:r>
      <w:r w:rsidR="00DD6482">
        <w:t xml:space="preserve">no topo da página </w:t>
      </w:r>
      <w:r w:rsidR="00F0131C">
        <w:t>uma barra de pesquisa para facilitar</w:t>
      </w:r>
      <w:r w:rsidR="00383DBE">
        <w:t xml:space="preserve"> o acesso</w:t>
      </w:r>
      <w:r w:rsidR="008F59D3">
        <w:t>.</w:t>
      </w:r>
      <w:r w:rsidR="00001BCE">
        <w:t xml:space="preserve"> </w:t>
      </w:r>
      <w:r w:rsidR="00C21226">
        <w:t xml:space="preserve">Cada produto da tabela terá </w:t>
      </w:r>
      <w:r w:rsidR="00EE4237">
        <w:t>quatro</w:t>
      </w:r>
      <w:r w:rsidR="00C21226">
        <w:t xml:space="preserve"> botões, </w:t>
      </w:r>
      <w:r w:rsidR="00C00B85">
        <w:t>Eliminar, Editar, Aquisição e Fornecimento, estes não são identificados pelo nome, mas sim por ícones. N</w:t>
      </w:r>
      <w:r w:rsidR="00F10247">
        <w:t xml:space="preserve">a parte </w:t>
      </w:r>
      <w:r w:rsidR="00923052">
        <w:t>inferior</w:t>
      </w:r>
      <w:r w:rsidR="00F10247">
        <w:t xml:space="preserve"> da página </w:t>
      </w:r>
      <w:r w:rsidR="00923052">
        <w:t>encontram-se</w:t>
      </w:r>
      <w:r w:rsidR="00F10247">
        <w:t xml:space="preserve"> d</w:t>
      </w:r>
      <w:r w:rsidR="00394CB9">
        <w:t>uas caixas de aviso, estas não estavam definidas na proposta de projeto, mas ao desenvolver o programa</w:t>
      </w:r>
      <w:r w:rsidR="00586FB7">
        <w:t>, reparei que seria uma ajuda extra se o utilizador consegui</w:t>
      </w:r>
      <w:r w:rsidR="000520A0">
        <w:t>s</w:t>
      </w:r>
      <w:r w:rsidR="00586FB7">
        <w:t xml:space="preserve">se verificar rapidamente quais </w:t>
      </w:r>
      <w:r w:rsidR="00923052">
        <w:t>os produtos com pouco stock ou a passar de validade.</w:t>
      </w:r>
    </w:p>
    <w:p w14:paraId="7058D2CA" w14:textId="2A9D923D" w:rsidR="005A2AED" w:rsidRDefault="000D201B" w:rsidP="005A2AED">
      <w:pPr>
        <w:ind w:firstLine="720"/>
        <w:jc w:val="both"/>
      </w:pPr>
      <w:r>
        <w:t xml:space="preserve">Ao clicar no botão </w:t>
      </w:r>
      <w:r w:rsidR="00410AEF">
        <w:t xml:space="preserve">de </w:t>
      </w:r>
      <w:r w:rsidR="000520A0">
        <w:t xml:space="preserve">Editar, </w:t>
      </w:r>
      <w:r w:rsidR="00410AEF">
        <w:t>Aquisição</w:t>
      </w:r>
      <w:r w:rsidR="00C057A5">
        <w:t xml:space="preserve"> </w:t>
      </w:r>
      <w:r w:rsidR="000520A0">
        <w:t xml:space="preserve">ou Fornecimento </w:t>
      </w:r>
      <w:r w:rsidR="00C057A5">
        <w:t xml:space="preserve">o utilizador irá deparar-se com </w:t>
      </w:r>
      <w:r w:rsidR="00567B61">
        <w:t>um ecrã</w:t>
      </w:r>
      <w:r w:rsidR="000520A0">
        <w:t xml:space="preserve">, estilo pop </w:t>
      </w:r>
      <w:r w:rsidR="00E95ADC">
        <w:t>up</w:t>
      </w:r>
      <w:r w:rsidR="000520A0">
        <w:t>,</w:t>
      </w:r>
      <w:r w:rsidR="00C057A5">
        <w:t xml:space="preserve"> onde necessitará de preencher </w:t>
      </w:r>
      <w:r w:rsidR="00BA5E98">
        <w:t>alguns</w:t>
      </w:r>
      <w:r w:rsidR="00C057A5">
        <w:t xml:space="preserve"> campos</w:t>
      </w:r>
      <w:r w:rsidR="000520A0">
        <w:t>.</w:t>
      </w:r>
      <w:r w:rsidR="00BA5E98">
        <w:t xml:space="preserve"> </w:t>
      </w:r>
      <w:r w:rsidR="003063D6">
        <w:t>No botão de editar,</w:t>
      </w:r>
      <w:r w:rsidR="00E95ADC">
        <w:t xml:space="preserve"> é mostrado um pop up onde os campos já vêm preenchidos com os respetivos valores do produto e o utilizador poderá editá-los e guardar. </w:t>
      </w:r>
      <w:r w:rsidR="00E462F0">
        <w:t xml:space="preserve">No pop up do botão Aquisição, apenas três campos são </w:t>
      </w:r>
      <w:r w:rsidR="00A82390">
        <w:t xml:space="preserve">editáveis. O campo quantidade, entidade e motivo. </w:t>
      </w:r>
    </w:p>
    <w:p w14:paraId="5AD516C6" w14:textId="79FFEEE5" w:rsidR="005A2AED" w:rsidRDefault="008C7CA3" w:rsidP="005A2AED">
      <w:pPr>
        <w:ind w:firstLine="720"/>
        <w:jc w:val="both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234311A" wp14:editId="6857D595">
                <wp:simplePos x="0" y="0"/>
                <wp:positionH relativeFrom="margin">
                  <wp:posOffset>3068320</wp:posOffset>
                </wp:positionH>
                <wp:positionV relativeFrom="paragraph">
                  <wp:posOffset>308610</wp:posOffset>
                </wp:positionV>
                <wp:extent cx="307975" cy="266700"/>
                <wp:effectExtent l="0" t="0" r="0" b="0"/>
                <wp:wrapTight wrapText="bothSides">
                  <wp:wrapPolygon edited="0">
                    <wp:start x="4008" y="0"/>
                    <wp:lineTo x="4008" y="20057"/>
                    <wp:lineTo x="17369" y="20057"/>
                    <wp:lineTo x="17369" y="0"/>
                    <wp:lineTo x="4008" y="0"/>
                  </wp:wrapPolygon>
                </wp:wrapTight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F4B04" w14:textId="2037BB99" w:rsidR="00046015" w:rsidRPr="007E0FFD" w:rsidRDefault="00046015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311A" id="_x0000_s1031" type="#_x0000_t202" style="position:absolute;left:0;text-align:left;margin-left:241.6pt;margin-top:24.3pt;width:24.25pt;height:21pt;z-index:-25162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" filled="f" stroked="f">
                <v:textbox>
                  <w:txbxContent>
                    <w:p w14:paraId="13EF4B04" w14:textId="2037BB99" w:rsidR="00046015" w:rsidRPr="007E0FFD" w:rsidRDefault="00046015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82390">
        <w:t xml:space="preserve">Os restantes </w:t>
      </w:r>
      <w:r w:rsidR="00006AF0">
        <w:t xml:space="preserve">não são editáveis para não </w:t>
      </w:r>
      <w:r w:rsidR="002D509F">
        <w:t>haver problemas em relação aos registos de pedidos de Aquisição.</w:t>
      </w:r>
      <w:r w:rsidR="002528A3" w:rsidRPr="002528A3">
        <w:t xml:space="preserve"> </w:t>
      </w:r>
      <w:r w:rsidR="005A2AED">
        <w:t xml:space="preserve"> </w:t>
      </w:r>
    </w:p>
    <w:p w14:paraId="18DE1D74" w14:textId="1A9B81F3" w:rsidR="001F5C6D" w:rsidRDefault="002528A3" w:rsidP="005A2AED">
      <w:pPr>
        <w:ind w:firstLine="720"/>
        <w:jc w:val="both"/>
      </w:pPr>
      <w:r>
        <w:lastRenderedPageBreak/>
        <w:t xml:space="preserve">No pop up do botão de Fornecimento </w:t>
      </w:r>
      <w:r w:rsidR="00837AF1">
        <w:t xml:space="preserve">apenas cinco campos são editáveis, nomeadamente a data de fornecimento, </w:t>
      </w:r>
      <w:r w:rsidR="00E22774">
        <w:t>data prevista de entrega, quantidade, entidade e observações.</w:t>
      </w:r>
      <w:r w:rsidR="007B55D9">
        <w:t xml:space="preserve"> </w:t>
      </w:r>
      <w:r w:rsidR="00E22774">
        <w:t xml:space="preserve">Pela mesma razão os restantes </w:t>
      </w:r>
      <w:r w:rsidR="001F5C6D">
        <w:t>campos são apenas de leitura para evitar erros.</w:t>
      </w:r>
    </w:p>
    <w:p w14:paraId="709B63A5" w14:textId="1AE61ECE" w:rsidR="00892B5C" w:rsidRDefault="00892B5C" w:rsidP="00892B5C">
      <w:pPr>
        <w:jc w:val="both"/>
      </w:pPr>
      <w:r>
        <w:t xml:space="preserve">Nestes pop up’s </w:t>
      </w:r>
      <w:r w:rsidR="00876922">
        <w:t>os campos obrigatórios tem</w:t>
      </w:r>
      <w:r w:rsidR="00CA7BD8">
        <w:t xml:space="preserve"> de ser preenchidos e caso não o sejam é emitido um aviso por baixo do campo que assim não tiver</w:t>
      </w:r>
      <w:r w:rsidR="00E81D05">
        <w:t>,</w:t>
      </w:r>
      <w:r w:rsidR="00CA7BD8">
        <w:t xml:space="preserve"> de modo a alertar o utilizador.</w:t>
      </w:r>
      <w:r w:rsidR="0036499E">
        <w:t xml:space="preserve"> </w:t>
      </w:r>
      <w:r w:rsidR="00530C1C">
        <w:t xml:space="preserve">No pop up do botão de Adicionar um novo registo, são todos obrigatórios á exceção do campo Observações. </w:t>
      </w:r>
      <w:r w:rsidR="00E71FE4">
        <w:t xml:space="preserve">Também é feita uma verificação para </w:t>
      </w:r>
      <w:r w:rsidR="00315948">
        <w:t xml:space="preserve">não permitir </w:t>
      </w:r>
      <w:r w:rsidR="009C55BB">
        <w:t>registos iguais (nos campos denominação, lote e número de série)</w:t>
      </w:r>
      <w:r w:rsidR="002F5B56">
        <w:t xml:space="preserve">, </w:t>
      </w:r>
      <w:r w:rsidR="00E021D4">
        <w:t>nas</w:t>
      </w:r>
      <w:r w:rsidR="002F5B56">
        <w:t xml:space="preserve"> validades</w:t>
      </w:r>
      <w:r w:rsidR="00E021D4">
        <w:t xml:space="preserve"> (para evitar datas inválidas)</w:t>
      </w:r>
      <w:r w:rsidR="00323EF6">
        <w:t xml:space="preserve"> e no email (verifica se contêm a forma correta e os caracteres necessários)</w:t>
      </w:r>
      <w:r w:rsidR="00B55486">
        <w:t xml:space="preserve"> e no campo quantidade, no Registo de Fornecimentos também é feita a validação da quantidade a fornecer, no caso de não existir o stock necessário para a quantidade pretendida a fornecer</w:t>
      </w:r>
      <w:r w:rsidR="002F5B56">
        <w:t>.</w:t>
      </w:r>
      <w:r w:rsidR="00017494">
        <w:t xml:space="preserve"> A</w:t>
      </w:r>
      <w:r w:rsidR="000745D9">
        <w:t xml:space="preserve">pós fazer um pedido de aquisição ou um registo de fornecimento estes serão enviados para </w:t>
      </w:r>
      <w:r w:rsidR="0060362B">
        <w:t>uma tabela nos submenus de cada setor. Lembrando que apenas pode haver um registo de aquisição e fornecimento de cada vez.</w:t>
      </w:r>
    </w:p>
    <w:p w14:paraId="29CCF4B3" w14:textId="0BE1B5E1" w:rsidR="00B04000" w:rsidRDefault="00AB2B16" w:rsidP="00892B5C">
      <w:pPr>
        <w:jc w:val="both"/>
      </w:pPr>
      <w:r>
        <w:t>Nos</w:t>
      </w:r>
      <w:r w:rsidR="00B55486">
        <w:t xml:space="preserve"> submenu</w:t>
      </w:r>
      <w:r>
        <w:t xml:space="preserve">s encontra-se uma tabela no lado esquerdo e um formulário no lado direito. </w:t>
      </w:r>
      <w:r w:rsidR="00ED5140">
        <w:t>Na tabela é onde são mostrados os pedidos de aquisição</w:t>
      </w:r>
      <w:r w:rsidR="00A2627A">
        <w:t xml:space="preserve"> ou registo de fornecimento</w:t>
      </w:r>
      <w:r w:rsidR="00ED5140">
        <w:t xml:space="preserve"> feitos</w:t>
      </w:r>
      <w:r w:rsidR="00FA6B15">
        <w:t xml:space="preserve"> e com um double click em cada registo é possível, para um melhor visionamento, </w:t>
      </w:r>
      <w:r w:rsidR="00AF6C45">
        <w:t xml:space="preserve">passar os valores para o formulário á direita. </w:t>
      </w:r>
    </w:p>
    <w:p w14:paraId="566EC9EC" w14:textId="43FFC3A4" w:rsidR="00B55486" w:rsidRDefault="006E2C37" w:rsidP="00892B5C">
      <w:pPr>
        <w:jc w:val="both"/>
      </w:pPr>
      <w:r>
        <w:t xml:space="preserve">No caso dos pedidos de aquisição, é </w:t>
      </w:r>
      <w:r w:rsidR="00AF6C45">
        <w:t>neste formulári</w:t>
      </w:r>
      <w:r w:rsidR="00A2627A">
        <w:t xml:space="preserve">o onde o </w:t>
      </w:r>
      <w:r w:rsidR="002758F2">
        <w:t>Admin poderá verificar</w:t>
      </w:r>
      <w:r>
        <w:t xml:space="preserve"> cada um</w:t>
      </w:r>
      <w:r w:rsidR="002758F2">
        <w:t>,</w:t>
      </w:r>
      <w:r>
        <w:t xml:space="preserve"> e formalizar o pedido</w:t>
      </w:r>
      <w:r w:rsidR="00563580">
        <w:t xml:space="preserve">, aprovar ou </w:t>
      </w:r>
      <w:r>
        <w:t>recusar.</w:t>
      </w:r>
      <w:r w:rsidR="00675BC5">
        <w:t xml:space="preserve"> </w:t>
      </w:r>
      <w:r w:rsidR="00563580">
        <w:t xml:space="preserve">Se o Admin fizer o pedido, este é enviado por email </w:t>
      </w:r>
      <w:r w:rsidR="00A05803">
        <w:t xml:space="preserve">para a respetiva empresa. </w:t>
      </w:r>
      <w:r w:rsidR="00A17305">
        <w:t xml:space="preserve">Supostamente a empresa enviaria um email a </w:t>
      </w:r>
      <w:r w:rsidR="009431CC">
        <w:t>dizer que iria enviar ou não a quantidade pedida</w:t>
      </w:r>
      <w:r w:rsidR="008A0FB5">
        <w:t xml:space="preserve">. Caso envia-se, </w:t>
      </w:r>
      <w:r w:rsidR="007B5A94">
        <w:t xml:space="preserve">quando a encomenda chegasse o Admin poderia aprovar o pedido, ao clicar no botão Aprovar e adicionaria a respetiva quantidade ao registo na tabela principal do setor; </w:t>
      </w:r>
      <w:r w:rsidR="00E702D0">
        <w:t>s</w:t>
      </w:r>
      <w:r w:rsidR="007B5A94">
        <w:t xml:space="preserve">e a empresa não </w:t>
      </w:r>
      <w:r w:rsidR="00E702D0">
        <w:t>envia</w:t>
      </w:r>
      <w:r w:rsidR="007B5A94">
        <w:t xml:space="preserve"> por algum motivo o Admin </w:t>
      </w:r>
      <w:r w:rsidR="00E702D0">
        <w:t>poderá</w:t>
      </w:r>
      <w:r w:rsidR="007B5A94">
        <w:t xml:space="preserve"> recusar o pedido</w:t>
      </w:r>
      <w:r w:rsidR="00E702D0">
        <w:t xml:space="preserve">, não fazendo qualquer alteração na tabela principal. </w:t>
      </w:r>
    </w:p>
    <w:p w14:paraId="4A1E2BFA" w14:textId="6A62ADFE" w:rsidR="00050983" w:rsidRDefault="00B04000" w:rsidP="00892B5C">
      <w:pPr>
        <w:jc w:val="both"/>
      </w:pPr>
      <w:r>
        <w:t xml:space="preserve">No submenu do Registo de </w:t>
      </w:r>
      <w:r w:rsidR="008B7C77">
        <w:t>F</w:t>
      </w:r>
      <w:r>
        <w:t>ornecimento</w:t>
      </w:r>
      <w:r w:rsidR="000C4D26">
        <w:t xml:space="preserve"> contêm o mesmo design</w:t>
      </w:r>
      <w:r w:rsidR="00CC08DC">
        <w:t xml:space="preserve"> e as mesmas ações. Apensa a finalidade do </w:t>
      </w:r>
      <w:r w:rsidR="00034ECD">
        <w:t>botão</w:t>
      </w:r>
      <w:r w:rsidR="00CC08DC">
        <w:t xml:space="preserve"> </w:t>
      </w:r>
      <w:r w:rsidR="006C5B27">
        <w:t>Aprovar</w:t>
      </w:r>
      <w:r w:rsidR="00034ECD">
        <w:t xml:space="preserve"> </w:t>
      </w:r>
      <w:r w:rsidR="006C5B27">
        <w:t xml:space="preserve">é diferente do submenu </w:t>
      </w:r>
      <w:r w:rsidR="00C10113">
        <w:t>Pedido</w:t>
      </w:r>
      <w:r w:rsidR="006C5B27">
        <w:t xml:space="preserve">s </w:t>
      </w:r>
      <w:r w:rsidR="00C10113">
        <w:t xml:space="preserve">de Aquisição. No Registo de Fornecimento </w:t>
      </w:r>
      <w:r w:rsidR="006C5B27">
        <w:t xml:space="preserve">caso o registo seja aprovado, </w:t>
      </w:r>
      <w:r w:rsidR="00C10113">
        <w:t xml:space="preserve">é enviado um email </w:t>
      </w:r>
      <w:r w:rsidR="006C5B27">
        <w:t xml:space="preserve">para a respetiva entidade </w:t>
      </w:r>
      <w:r w:rsidR="00050983">
        <w:t xml:space="preserve">a confirmar que irá chegar um fornecimento. Nos formulários dos dois submenus apenas o campo quantidade é editável pois o </w:t>
      </w:r>
      <w:r w:rsidR="003E55AF">
        <w:t>Admin pode mudar a quantidade a adquirir ou fornecer.</w:t>
      </w:r>
    </w:p>
    <w:p w14:paraId="27046F76" w14:textId="666B437E" w:rsidR="00323EF6" w:rsidRDefault="0077393C" w:rsidP="004A60BB">
      <w:pPr>
        <w:jc w:val="both"/>
      </w:pPr>
      <w:r>
        <w:t>Na secção Registos</w:t>
      </w:r>
      <w:r w:rsidR="007405C3">
        <w:t xml:space="preserve"> </w:t>
      </w:r>
      <w:r w:rsidR="001B263E">
        <w:t>o Admin pod</w:t>
      </w:r>
      <w:r w:rsidR="00524C2A">
        <w:t>e gerir os utilizadores existentes.</w:t>
      </w:r>
      <w:r w:rsidR="007E4EF2">
        <w:t xml:space="preserve"> Conseguirá criar novos registos, editar os existentes e eliminar caso seja necessário. Os campos </w:t>
      </w:r>
      <w:r w:rsidR="006E66D3">
        <w:t>também sofrem uma validação para verificar se está tudo correto e se contêm as normas previstas.</w:t>
      </w:r>
      <w:r w:rsidR="00174823">
        <w:t xml:space="preserve"> A</w:t>
      </w:r>
      <w:r w:rsidR="00483B77">
        <w:t xml:space="preserve"> secção Definições, </w:t>
      </w:r>
      <w:r w:rsidR="00174823">
        <w:t xml:space="preserve">onde </w:t>
      </w:r>
      <w:r w:rsidR="00483B77">
        <w:t xml:space="preserve">todos os utilizadores </w:t>
      </w:r>
      <w:r w:rsidR="00F05E4F">
        <w:t>têm acesso</w:t>
      </w:r>
      <w:r w:rsidR="00706AED">
        <w:t>,</w:t>
      </w:r>
      <w:r w:rsidR="00F05E4F">
        <w:t xml:space="preserve"> é onde se pode alterar </w:t>
      </w:r>
      <w:r w:rsidR="004D07B6">
        <w:t xml:space="preserve">alguns campos do registo de cada utilizador, apenas o username não é editável. </w:t>
      </w:r>
      <w:r w:rsidR="00F06CF9">
        <w:t>Também podemos encontrar umas informações adicionais acerca do programa.</w:t>
      </w:r>
      <w:r w:rsidR="00174823">
        <w:t xml:space="preserve"> Por fim o botão </w:t>
      </w:r>
      <w:proofErr w:type="spellStart"/>
      <w:r w:rsidR="00174823">
        <w:t>Logout</w:t>
      </w:r>
      <w:proofErr w:type="spellEnd"/>
      <w:r w:rsidR="00174823">
        <w:t xml:space="preserve">, termina </w:t>
      </w:r>
      <w:r w:rsidR="007B55D9">
        <w:t>a sessão do utilizador e volta para o ecrã de login.</w:t>
      </w:r>
    </w:p>
    <w:p w14:paraId="3C091935" w14:textId="77777777" w:rsidR="004A60BB" w:rsidRDefault="004A60BB" w:rsidP="004A60BB">
      <w:pPr>
        <w:jc w:val="both"/>
      </w:pPr>
    </w:p>
    <w:p w14:paraId="0109762D" w14:textId="63074795" w:rsidR="007B55D9" w:rsidRDefault="007B55D9" w:rsidP="007B55D9"/>
    <w:p w14:paraId="2951FFED" w14:textId="49D3E942" w:rsidR="007B55D9" w:rsidRDefault="007B55D9" w:rsidP="007B55D9"/>
    <w:p w14:paraId="61A871B9" w14:textId="41431C22" w:rsidR="007B55D9" w:rsidRDefault="007B55D9" w:rsidP="007B55D9"/>
    <w:p w14:paraId="5BA9C036" w14:textId="24317DE7" w:rsidR="007B55D9" w:rsidRDefault="007B55D9" w:rsidP="007B55D9"/>
    <w:p w14:paraId="1C367CC2" w14:textId="7BCFFCEF" w:rsidR="007B55D9" w:rsidRDefault="007B55D9" w:rsidP="007B55D9"/>
    <w:p w14:paraId="1544DD65" w14:textId="7527602C" w:rsidR="007B55D9" w:rsidRPr="007B55D9" w:rsidRDefault="008C7CA3" w:rsidP="007B55D9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17A22052" wp14:editId="03D1F8C9">
                <wp:simplePos x="0" y="0"/>
                <wp:positionH relativeFrom="margin">
                  <wp:posOffset>3068320</wp:posOffset>
                </wp:positionH>
                <wp:positionV relativeFrom="paragraph">
                  <wp:posOffset>347980</wp:posOffset>
                </wp:positionV>
                <wp:extent cx="307975" cy="282575"/>
                <wp:effectExtent l="0" t="0" r="0" b="3175"/>
                <wp:wrapTight wrapText="bothSides">
                  <wp:wrapPolygon edited="0">
                    <wp:start x="4008" y="0"/>
                    <wp:lineTo x="4008" y="20387"/>
                    <wp:lineTo x="17369" y="20387"/>
                    <wp:lineTo x="17369" y="0"/>
                    <wp:lineTo x="4008" y="0"/>
                  </wp:wrapPolygon>
                </wp:wrapTight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82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4A664" w14:textId="48D47D64" w:rsidR="00046015" w:rsidRPr="007E0FFD" w:rsidRDefault="00046015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2052" id="_x0000_s1032" type="#_x0000_t202" style="position:absolute;margin-left:241.6pt;margin-top:27.4pt;width:24.25pt;height:22.2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" filled="f" stroked="f">
                <v:textbox>
                  <w:txbxContent>
                    <w:p w14:paraId="1524A664" w14:textId="48D47D64" w:rsidR="00046015" w:rsidRPr="007E0FFD" w:rsidRDefault="00046015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C2A048D" w14:textId="6E87D282" w:rsidR="00CB6BE1" w:rsidRPr="00CB6BE1" w:rsidRDefault="005E6586" w:rsidP="004A60BB">
      <w:pPr>
        <w:pStyle w:val="Cabealho1"/>
      </w:pPr>
      <w:bookmarkStart w:id="4" w:name="_Toc107063932"/>
      <w:r>
        <w:lastRenderedPageBreak/>
        <w:t>Objetivos e âmbito do projeto</w:t>
      </w:r>
      <w:bookmarkEnd w:id="4"/>
    </w:p>
    <w:p w14:paraId="022FB7E1" w14:textId="5AB74528" w:rsidR="00C924A0" w:rsidRDefault="004122FF" w:rsidP="009A0A7F">
      <w:pPr>
        <w:ind w:firstLine="720"/>
        <w:jc w:val="both"/>
      </w:pPr>
      <w:r>
        <w:t>No</w:t>
      </w:r>
      <w:r w:rsidR="00885DB5">
        <w:t xml:space="preserve"> âmbito da disciplina de </w:t>
      </w:r>
      <w:r>
        <w:t>P</w:t>
      </w:r>
      <w:r w:rsidR="00885DB5">
        <w:t xml:space="preserve">rogramação e </w:t>
      </w:r>
      <w:r>
        <w:t>S</w:t>
      </w:r>
      <w:r w:rsidR="00885DB5">
        <w:t xml:space="preserve">istemas de </w:t>
      </w:r>
      <w:r>
        <w:t>I</w:t>
      </w:r>
      <w:r w:rsidR="00885DB5">
        <w:t xml:space="preserve">nformação </w:t>
      </w:r>
      <w:r>
        <w:t>procurei desenvolver</w:t>
      </w:r>
      <w:r w:rsidR="002634F1">
        <w:t>,</w:t>
      </w:r>
      <w:r w:rsidR="009A0A7F">
        <w:t xml:space="preserve"> com base nos requisitos solicitados pelo professor, </w:t>
      </w:r>
      <w:r>
        <w:t>um programa com o objetivo de resolver um problema específico</w:t>
      </w:r>
      <w:r w:rsidR="00972311">
        <w:t>.</w:t>
      </w:r>
      <w:r w:rsidR="009A0A7F">
        <w:t xml:space="preserve"> </w:t>
      </w:r>
      <w:r w:rsidR="00E848F8">
        <w:t>O DLS-ALFEITE</w:t>
      </w:r>
      <w:r w:rsidR="00862162">
        <w:t xml:space="preserve">, Departamento Logístico Sanitário do Alfeite, </w:t>
      </w:r>
      <w:r w:rsidR="00E848F8">
        <w:t>tem como objetivo a</w:t>
      </w:r>
      <w:r w:rsidR="00AF319B">
        <w:t xml:space="preserve">uxiliar </w:t>
      </w:r>
      <w:r w:rsidR="00E848F8">
        <w:t>a organização d</w:t>
      </w:r>
      <w:r w:rsidR="00862162">
        <w:t xml:space="preserve">e </w:t>
      </w:r>
      <w:r w:rsidR="00E848F8">
        <w:t xml:space="preserve">três setores concretos, </w:t>
      </w:r>
      <w:r w:rsidR="00862162">
        <w:t>d</w:t>
      </w:r>
      <w:r w:rsidR="00E848F8">
        <w:t>os quais</w:t>
      </w:r>
      <w:r w:rsidR="00AF319B">
        <w:t>,</w:t>
      </w:r>
      <w:r w:rsidR="00E848F8">
        <w:t xml:space="preserve"> o setor de medicamentos, </w:t>
      </w:r>
      <w:r w:rsidR="00862162">
        <w:t xml:space="preserve">de </w:t>
      </w:r>
      <w:r w:rsidR="00E848F8">
        <w:t xml:space="preserve">equipamentos e </w:t>
      </w:r>
      <w:r w:rsidR="00862162">
        <w:t xml:space="preserve">de </w:t>
      </w:r>
      <w:r w:rsidR="00E848F8">
        <w:t>inflamáveis.</w:t>
      </w:r>
      <w:r w:rsidR="00C6713F">
        <w:t xml:space="preserve"> </w:t>
      </w:r>
    </w:p>
    <w:p w14:paraId="4DD6F74E" w14:textId="62369AA3" w:rsidR="002634F1" w:rsidRDefault="002634F1" w:rsidP="009A0A7F">
      <w:pPr>
        <w:ind w:firstLine="720"/>
        <w:jc w:val="both"/>
      </w:pPr>
      <w:r>
        <w:t>Assim, o</w:t>
      </w:r>
      <w:r w:rsidR="00EB2D8A">
        <w:t xml:space="preserve"> propósito principal do meu projeto é conseguir, de forma digital e, portanto, mais rápida e eficaz</w:t>
      </w:r>
      <w:r w:rsidR="007802CF">
        <w:t>,</w:t>
      </w:r>
      <w:r w:rsidR="00EB2D8A">
        <w:t xml:space="preserve"> gerir o armazenamento </w:t>
      </w:r>
      <w:r>
        <w:t xml:space="preserve">de </w:t>
      </w:r>
      <w:r w:rsidR="00EB2D8A">
        <w:t xml:space="preserve">dados dos setores enunciados acima. Sendo possível, desta forma, </w:t>
      </w:r>
      <w:r w:rsidR="00C83864">
        <w:t xml:space="preserve">fazer as alterações necessárias e/ou pretendidas, ou seja, editar e eliminar. Para além </w:t>
      </w:r>
      <w:r w:rsidR="007802CF">
        <w:t xml:space="preserve">das alterações referidas, ainda existe a possibilidade de adicionar um novo registo, adquirir um novo produto e </w:t>
      </w:r>
      <w:r>
        <w:t>até gerir o fornecimento do mesmo.</w:t>
      </w:r>
    </w:p>
    <w:p w14:paraId="0CF4408B" w14:textId="3A4C68C7" w:rsidR="00EB2D8A" w:rsidRDefault="002634F1" w:rsidP="009A0A7F">
      <w:pPr>
        <w:ind w:firstLine="720"/>
        <w:jc w:val="both"/>
      </w:pPr>
      <w:r>
        <w:t xml:space="preserve">Em suma, através do projeto a desenvolver, é esperado uma melhoria na gestão do Departamento Logístico Sanitário do Alfeite. </w:t>
      </w:r>
      <w:r w:rsidR="007802CF">
        <w:t xml:space="preserve"> </w:t>
      </w:r>
      <w:r w:rsidR="00C83864">
        <w:t xml:space="preserve"> </w:t>
      </w:r>
    </w:p>
    <w:p w14:paraId="57EFEE77" w14:textId="491B6A29" w:rsidR="00C924A0" w:rsidRDefault="00C924A0" w:rsidP="00C924A0"/>
    <w:p w14:paraId="36AEFE8A" w14:textId="58907305" w:rsidR="00C924A0" w:rsidRDefault="00C924A0" w:rsidP="00C924A0"/>
    <w:p w14:paraId="38995BC9" w14:textId="78C701B3" w:rsidR="00C924A0" w:rsidRDefault="00C924A0" w:rsidP="00C924A0"/>
    <w:p w14:paraId="059920E0" w14:textId="5CEADEF7" w:rsidR="00C924A0" w:rsidRDefault="00C924A0" w:rsidP="00C924A0"/>
    <w:p w14:paraId="397895A1" w14:textId="007F5E53" w:rsidR="00C924A0" w:rsidRDefault="00C924A0" w:rsidP="00C924A0"/>
    <w:p w14:paraId="315236D3" w14:textId="49167821" w:rsidR="00C924A0" w:rsidRDefault="00C924A0" w:rsidP="00C924A0"/>
    <w:p w14:paraId="3C4616CE" w14:textId="318B0D5F" w:rsidR="00C924A0" w:rsidRDefault="00C924A0" w:rsidP="00C924A0"/>
    <w:p w14:paraId="3E8CB1AE" w14:textId="160D8811" w:rsidR="00C924A0" w:rsidRDefault="00C924A0" w:rsidP="00C924A0"/>
    <w:p w14:paraId="2029A70E" w14:textId="6A3A7850" w:rsidR="00C924A0" w:rsidRDefault="00C924A0" w:rsidP="00C924A0"/>
    <w:p w14:paraId="602683F4" w14:textId="18BAE718" w:rsidR="00C924A0" w:rsidRDefault="00C924A0" w:rsidP="00C924A0"/>
    <w:p w14:paraId="554030FA" w14:textId="0F3F4CE7" w:rsidR="00C924A0" w:rsidRDefault="00C924A0" w:rsidP="00C924A0"/>
    <w:p w14:paraId="11B3B96D" w14:textId="31207203" w:rsidR="00C924A0" w:rsidRDefault="00C924A0" w:rsidP="00C924A0"/>
    <w:p w14:paraId="6CE10613" w14:textId="6CBF7DFB" w:rsidR="002D6213" w:rsidRDefault="002D6213" w:rsidP="00FE0FC3"/>
    <w:p w14:paraId="0950F6F4" w14:textId="48CB73B7" w:rsidR="007B55D9" w:rsidRDefault="007B55D9" w:rsidP="00FE0FC3"/>
    <w:p w14:paraId="40230B99" w14:textId="34CEC48C" w:rsidR="007B55D9" w:rsidRDefault="007B55D9" w:rsidP="00FE0FC3"/>
    <w:p w14:paraId="7B56FA16" w14:textId="4A17076D" w:rsidR="007B55D9" w:rsidRDefault="007B55D9" w:rsidP="00FE0FC3"/>
    <w:p w14:paraId="7084CAEB" w14:textId="7A570C22" w:rsidR="007B55D9" w:rsidRDefault="007B55D9" w:rsidP="00FE0FC3"/>
    <w:p w14:paraId="78797D18" w14:textId="32EA7340" w:rsidR="007B55D9" w:rsidRDefault="007B55D9" w:rsidP="00FE0FC3"/>
    <w:p w14:paraId="67543AC9" w14:textId="6C549359" w:rsidR="007B55D9" w:rsidRDefault="007B55D9" w:rsidP="00FE0FC3"/>
    <w:p w14:paraId="03A5A3C3" w14:textId="6F6C2239" w:rsidR="007B55D9" w:rsidRDefault="005E3E9C" w:rsidP="00FE0FC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F22E6EC" wp14:editId="52DF4BAC">
                <wp:simplePos x="0" y="0"/>
                <wp:positionH relativeFrom="margin">
                  <wp:align>center</wp:align>
                </wp:positionH>
                <wp:positionV relativeFrom="paragraph">
                  <wp:posOffset>985918</wp:posOffset>
                </wp:positionV>
                <wp:extent cx="297180" cy="281940"/>
                <wp:effectExtent l="0" t="0" r="0" b="3810"/>
                <wp:wrapTight wrapText="bothSides">
                  <wp:wrapPolygon edited="0">
                    <wp:start x="4154" y="0"/>
                    <wp:lineTo x="4154" y="20432"/>
                    <wp:lineTo x="16615" y="20432"/>
                    <wp:lineTo x="16615" y="0"/>
                    <wp:lineTo x="4154" y="0"/>
                  </wp:wrapPolygon>
                </wp:wrapTight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912A9" w14:textId="49C3234F" w:rsidR="00046015" w:rsidRPr="007E0FFD" w:rsidRDefault="00046015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F22E6EC" id="_x0000_s1033" type="#_x0000_t202" style="position:absolute;margin-left:0;margin-top:77.65pt;width:23.4pt;height:22.2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" filled="f" stroked="f">
                <v:textbox>
                  <w:txbxContent>
                    <w:p w14:paraId="231912A9" w14:textId="49C3234F" w:rsidR="00046015" w:rsidRPr="007E0FFD" w:rsidRDefault="00046015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4D3126" w14:textId="2DA26241" w:rsidR="005E6586" w:rsidRDefault="005E6586" w:rsidP="005E6586">
      <w:pPr>
        <w:pStyle w:val="Cabealho1"/>
      </w:pPr>
      <w:bookmarkStart w:id="5" w:name="_Toc107063933"/>
      <w:r>
        <w:lastRenderedPageBreak/>
        <w:t>Requisitos</w:t>
      </w:r>
      <w:r w:rsidR="004D2B3A">
        <w:t xml:space="preserve"> Iniciais</w:t>
      </w:r>
      <w:bookmarkEnd w:id="5"/>
    </w:p>
    <w:p w14:paraId="0E31C331" w14:textId="77777777" w:rsidR="0018430F" w:rsidRDefault="009A4763" w:rsidP="0018430F">
      <w:pPr>
        <w:pStyle w:val="Cabealho2"/>
      </w:pPr>
      <w:bookmarkStart w:id="6" w:name="_Toc107063934"/>
      <w:r>
        <w:t>Requisitos Funcionais</w:t>
      </w:r>
      <w:bookmarkEnd w:id="6"/>
    </w:p>
    <w:p w14:paraId="48D15490" w14:textId="28852152" w:rsidR="0018430F" w:rsidRDefault="0018430F" w:rsidP="0018430F">
      <w:pPr>
        <w:pStyle w:val="Cabealho2"/>
      </w:pPr>
    </w:p>
    <w:p w14:paraId="228F0F79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Efetuar o login com sucesso.</w:t>
      </w:r>
    </w:p>
    <w:p w14:paraId="65515F6F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Recuperar a palavra-chave com sucesso.</w:t>
      </w:r>
    </w:p>
    <w:p w14:paraId="7DC7144A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Alterar o ecrã principal ao mudar de setor no menu.</w:t>
      </w:r>
    </w:p>
    <w:p w14:paraId="59625B75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Filtrar os produtos da tabela de cada setor pela barra de pesquisa.</w:t>
      </w:r>
    </w:p>
    <w:p w14:paraId="2D5B8C05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Eliminar um registo.</w:t>
      </w:r>
    </w:p>
    <w:p w14:paraId="2C17609A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Eliminar deve aparecer um aviso.</w:t>
      </w:r>
    </w:p>
    <w:p w14:paraId="17E1C40C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 xml:space="preserve">Editar os campos de um registo.  </w:t>
      </w:r>
    </w:p>
    <w:p w14:paraId="4B2ABA81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Editar deve aparecer um ecrã onde o utilizador pode editar os campos que são editáveis de cada registo.</w:t>
      </w:r>
    </w:p>
    <w:p w14:paraId="4141BEE7" w14:textId="6D31F494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Fornecimento deve aparecer um ecrã onde o utilizador pode registar um novo fornecimento.</w:t>
      </w:r>
    </w:p>
    <w:p w14:paraId="12458E2B" w14:textId="4D372BE0" w:rsidR="003510F0" w:rsidRDefault="005A5A9F" w:rsidP="003510F0">
      <w:pPr>
        <w:pStyle w:val="PargrafodaLista"/>
        <w:numPr>
          <w:ilvl w:val="0"/>
          <w:numId w:val="16"/>
        </w:numPr>
      </w:pPr>
      <w:r>
        <w:t xml:space="preserve"> </w:t>
      </w:r>
      <w:r w:rsidR="003510F0">
        <w:t>Ao clicar no botão de Aquisição deve aparecer um ecrã onde o utilizador pode fazer o pedido de uma nova aquisição.</w:t>
      </w:r>
    </w:p>
    <w:p w14:paraId="116BD0D4" w14:textId="615FB0B4" w:rsidR="003510F0" w:rsidRDefault="005A5A9F" w:rsidP="003510F0">
      <w:pPr>
        <w:pStyle w:val="PargrafodaLista"/>
        <w:numPr>
          <w:ilvl w:val="0"/>
          <w:numId w:val="16"/>
        </w:numPr>
      </w:pPr>
      <w:r>
        <w:t xml:space="preserve"> </w:t>
      </w:r>
      <w:r w:rsidR="003510F0">
        <w:t>Ao clicar no botão de Adicionar deve aparecer um ecrã onde o utilizador pode fazer o registo de um novo produto na tabela, inserindo os campos do mesmo.</w:t>
      </w:r>
    </w:p>
    <w:p w14:paraId="342D6A10" w14:textId="7FC1FEB0" w:rsidR="003510F0" w:rsidRPr="00F60E2E" w:rsidRDefault="003510F0" w:rsidP="000624FF">
      <w:pPr>
        <w:pStyle w:val="PargrafodaLista"/>
      </w:pPr>
    </w:p>
    <w:p w14:paraId="49DA75C6" w14:textId="6346A07A" w:rsidR="009A4763" w:rsidRPr="009A4763" w:rsidRDefault="009A4763" w:rsidP="009A4763">
      <w:pPr>
        <w:pStyle w:val="Cabealho2"/>
      </w:pPr>
      <w:bookmarkStart w:id="7" w:name="_Toc107063935"/>
      <w:r>
        <w:t xml:space="preserve">Requisitos </w:t>
      </w:r>
      <w:r w:rsidR="007B6B72">
        <w:t>N</w:t>
      </w:r>
      <w:r>
        <w:t xml:space="preserve">ão </w:t>
      </w:r>
      <w:r w:rsidR="007B6B72">
        <w:t>F</w:t>
      </w:r>
      <w:r>
        <w:t>uncionais</w:t>
      </w:r>
      <w:bookmarkEnd w:id="7"/>
    </w:p>
    <w:p w14:paraId="0CBFB866" w14:textId="48445680" w:rsidR="00C924A0" w:rsidRDefault="00C924A0" w:rsidP="00C924A0"/>
    <w:p w14:paraId="577418EF" w14:textId="17CB9D88" w:rsidR="00160D07" w:rsidRDefault="00160D07" w:rsidP="00160D07">
      <w:pPr>
        <w:pStyle w:val="PargrafodaLista"/>
        <w:numPr>
          <w:ilvl w:val="0"/>
          <w:numId w:val="17"/>
        </w:numPr>
      </w:pPr>
      <w:r>
        <w:t>A linguagem de programação a ser utilizada deve ser C#;</w:t>
      </w:r>
    </w:p>
    <w:p w14:paraId="2EDDC991" w14:textId="4E382C72" w:rsidR="00160D07" w:rsidRDefault="00160D07" w:rsidP="00160D07">
      <w:pPr>
        <w:pStyle w:val="PargrafodaLista"/>
        <w:numPr>
          <w:ilvl w:val="0"/>
          <w:numId w:val="17"/>
        </w:numPr>
      </w:pPr>
      <w:r>
        <w:t>A base de dados a ser utilizada deve ser SQL Server;</w:t>
      </w:r>
    </w:p>
    <w:p w14:paraId="5C0DFCEF" w14:textId="7959B103" w:rsidR="00160D07" w:rsidRDefault="00363047" w:rsidP="00160D07">
      <w:pPr>
        <w:pStyle w:val="PargrafodaLista"/>
        <w:numPr>
          <w:ilvl w:val="0"/>
          <w:numId w:val="17"/>
        </w:numPr>
      </w:pPr>
      <w:r>
        <w:t>A interface de utilizador da aplicação dever ser realizada em Windows Forms (.NET Framework 4.8) em modo MDI (Multiple Document Interface);</w:t>
      </w:r>
    </w:p>
    <w:p w14:paraId="155987ED" w14:textId="54E2565D" w:rsidR="00363047" w:rsidRDefault="00363047" w:rsidP="00160D07">
      <w:pPr>
        <w:pStyle w:val="PargrafodaLista"/>
        <w:numPr>
          <w:ilvl w:val="0"/>
          <w:numId w:val="17"/>
        </w:numPr>
      </w:pPr>
      <w:r>
        <w:t xml:space="preserve">A aplicação deve conter pelo menos três tabelas </w:t>
      </w:r>
      <w:r w:rsidRPr="00363047">
        <w:t>de dados que devem obedecer às normas de desenho de bases de dados relacionais</w:t>
      </w:r>
      <w:r>
        <w:t>;</w:t>
      </w:r>
    </w:p>
    <w:p w14:paraId="4592AFB6" w14:textId="325D64E9" w:rsidR="00C924A0" w:rsidRDefault="00363047" w:rsidP="00046015">
      <w:pPr>
        <w:pStyle w:val="PargrafodaLista"/>
        <w:numPr>
          <w:ilvl w:val="0"/>
          <w:numId w:val="17"/>
        </w:numPr>
      </w:pPr>
      <w:r>
        <w:t>A aplicação d</w:t>
      </w:r>
      <w:r w:rsidRPr="00363047">
        <w:t xml:space="preserve">everá </w:t>
      </w:r>
      <w:r>
        <w:t>con</w:t>
      </w:r>
      <w:r w:rsidRPr="00363047">
        <w:t>ter um ecrã de login e os ecrãs necessários para as operações CRUD</w:t>
      </w:r>
      <w:r>
        <w:t>.</w:t>
      </w:r>
    </w:p>
    <w:p w14:paraId="43F50AC6" w14:textId="77777777" w:rsidR="00363047" w:rsidRDefault="00363047" w:rsidP="0046522D">
      <w:pPr>
        <w:pStyle w:val="PargrafodaLista"/>
      </w:pPr>
    </w:p>
    <w:p w14:paraId="0821C705" w14:textId="7D3FDE8F" w:rsidR="00C924A0" w:rsidRDefault="00C924A0" w:rsidP="00C924A0"/>
    <w:p w14:paraId="33F05E7A" w14:textId="3487B7CB" w:rsidR="00C924A0" w:rsidRDefault="00C924A0" w:rsidP="00C924A0"/>
    <w:p w14:paraId="55A2B066" w14:textId="3D7C02C1" w:rsidR="00C924A0" w:rsidRDefault="00C924A0" w:rsidP="00C924A0"/>
    <w:p w14:paraId="5BBA2B74" w14:textId="730D42F1" w:rsidR="00C924A0" w:rsidRDefault="00C924A0" w:rsidP="00C924A0"/>
    <w:p w14:paraId="2BA88E6F" w14:textId="08751976" w:rsidR="00C924A0" w:rsidRDefault="00C924A0" w:rsidP="00C924A0"/>
    <w:p w14:paraId="4394493E" w14:textId="35CAA0CF" w:rsidR="00C924A0" w:rsidRDefault="00C924A0" w:rsidP="00C924A0"/>
    <w:p w14:paraId="3987FF57" w14:textId="6F84479B" w:rsidR="00C924A0" w:rsidRDefault="00C924A0" w:rsidP="00C924A0"/>
    <w:p w14:paraId="40BBE957" w14:textId="483989ED" w:rsidR="00C924A0" w:rsidRDefault="00C924A0" w:rsidP="00C924A0"/>
    <w:p w14:paraId="20FC811C" w14:textId="32DCC7CA" w:rsidR="00C924A0" w:rsidRDefault="00C924A0" w:rsidP="00C924A0"/>
    <w:p w14:paraId="0C25D5DB" w14:textId="34FE80B1" w:rsidR="00D6494E" w:rsidRDefault="00D6494E" w:rsidP="00D6494E"/>
    <w:p w14:paraId="21599461" w14:textId="5ECE05D8" w:rsidR="00D6494E" w:rsidRPr="00D6494E" w:rsidRDefault="007B55D9" w:rsidP="00D6494E">
      <w:pPr>
        <w:rPr>
          <w:rFonts w:asciiTheme="majorHAnsi" w:eastAsiaTheme="majorEastAsia" w:hAnsiTheme="majorHAnsi" w:cstheme="majorBidi"/>
          <w:color w:val="0E1128" w:themeColor="text2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2E7B515" wp14:editId="3718F0D4">
                <wp:simplePos x="0" y="0"/>
                <wp:positionH relativeFrom="margin">
                  <wp:align>center</wp:align>
                </wp:positionH>
                <wp:positionV relativeFrom="paragraph">
                  <wp:posOffset>380971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26E84" w14:textId="329B4926" w:rsidR="00046015" w:rsidRDefault="00046015" w:rsidP="007B55D9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6</w:t>
                            </w:r>
                          </w:p>
                          <w:p w14:paraId="0A5217EA" w14:textId="77777777" w:rsidR="00046015" w:rsidRPr="007E0FFD" w:rsidRDefault="00046015" w:rsidP="007B55D9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E7B515" id="_x0000_s1034" type="#_x0000_t202" style="position:absolute;margin-left:0;margin-top:30pt;width:24.25pt;height:24.2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" filled="f" stroked="f">
                <v:textbox>
                  <w:txbxContent>
                    <w:p w14:paraId="14026E84" w14:textId="329B4926" w:rsidR="00046015" w:rsidRDefault="00046015" w:rsidP="007B55D9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6</w:t>
                      </w:r>
                    </w:p>
                    <w:p w14:paraId="0A5217EA" w14:textId="77777777" w:rsidR="00046015" w:rsidRPr="007E0FFD" w:rsidRDefault="00046015" w:rsidP="007B55D9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6494E">
        <w:br w:type="page"/>
      </w:r>
    </w:p>
    <w:p w14:paraId="7634E220" w14:textId="6CD8D49F" w:rsidR="00B20D2C" w:rsidRDefault="00084210" w:rsidP="005E6586">
      <w:pPr>
        <w:pStyle w:val="Cabealho1"/>
      </w:pPr>
      <w:bookmarkStart w:id="8" w:name="_Toc107063936"/>
      <w:r>
        <w:lastRenderedPageBreak/>
        <w:t>Requisitos Finais</w:t>
      </w:r>
      <w:bookmarkEnd w:id="8"/>
    </w:p>
    <w:p w14:paraId="0922ACF0" w14:textId="04CF4308" w:rsidR="00B20D2C" w:rsidRDefault="00C91A99" w:rsidP="00084210">
      <w:pPr>
        <w:pStyle w:val="Cabealho2"/>
      </w:pPr>
      <w:bookmarkStart w:id="9" w:name="_Toc107063937"/>
      <w:r>
        <w:t>RequI</w:t>
      </w:r>
      <w:r w:rsidR="00084210">
        <w:t>sitos Funcionais</w:t>
      </w:r>
      <w:bookmarkEnd w:id="9"/>
    </w:p>
    <w:p w14:paraId="11C05572" w14:textId="3C266DF9" w:rsidR="00806C0F" w:rsidRDefault="00806C0F" w:rsidP="00806C0F">
      <w:r>
        <w:tab/>
      </w:r>
    </w:p>
    <w:p w14:paraId="0A52C68F" w14:textId="5461B502" w:rsidR="00806C0F" w:rsidRPr="0039426E" w:rsidRDefault="00806C0F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>Efetuar login com sucesso</w:t>
      </w:r>
      <w:r w:rsidR="00A332C1" w:rsidRPr="0039426E">
        <w:rPr>
          <w:color w:val="CC6600"/>
        </w:rPr>
        <w:t>;</w:t>
      </w:r>
    </w:p>
    <w:p w14:paraId="6A7C1065" w14:textId="473A1249" w:rsidR="0069443D" w:rsidRPr="00C77C7C" w:rsidRDefault="0069443D" w:rsidP="0069443D">
      <w:pPr>
        <w:pStyle w:val="PargrafodaLista"/>
        <w:numPr>
          <w:ilvl w:val="0"/>
          <w:numId w:val="18"/>
        </w:numPr>
      </w:pPr>
      <w:r w:rsidRPr="00C77C7C">
        <w:rPr>
          <w:color w:val="00B050"/>
        </w:rPr>
        <w:t>Enviar email com um código para a recuperação da palavra-chave</w:t>
      </w:r>
      <w:r w:rsidR="00A332C1" w:rsidRPr="00C77C7C">
        <w:t>;</w:t>
      </w:r>
    </w:p>
    <w:p w14:paraId="384E7041" w14:textId="27EC3056" w:rsidR="00806C0F" w:rsidRDefault="00806C0F" w:rsidP="00806C0F">
      <w:pPr>
        <w:pStyle w:val="PargrafodaLista"/>
        <w:numPr>
          <w:ilvl w:val="0"/>
          <w:numId w:val="18"/>
        </w:numPr>
      </w:pPr>
      <w:r w:rsidRPr="00C77C7C">
        <w:rPr>
          <w:color w:val="00B050"/>
        </w:rPr>
        <w:t>Recuperar a palavra-chave com sucesso</w:t>
      </w:r>
      <w:r w:rsidR="00A332C1">
        <w:t>;</w:t>
      </w:r>
    </w:p>
    <w:p w14:paraId="2B07266A" w14:textId="482231D1" w:rsidR="00596000" w:rsidRPr="00596000" w:rsidRDefault="00596000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596000">
        <w:rPr>
          <w:color w:val="CC6600"/>
        </w:rPr>
        <w:t>Ao iniciar a aplicação, a primeira secção que deve visionar é a do Home;</w:t>
      </w:r>
    </w:p>
    <w:p w14:paraId="47ED240A" w14:textId="64D0FDDC" w:rsidR="0069443D" w:rsidRPr="0039426E" w:rsidRDefault="002E66B3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Conseguir </w:t>
      </w:r>
      <w:r w:rsidR="00421D68" w:rsidRPr="0039426E">
        <w:rPr>
          <w:color w:val="CC6600"/>
        </w:rPr>
        <w:t>visionar todas as</w:t>
      </w:r>
      <w:r w:rsidR="00A332C1" w:rsidRPr="0039426E">
        <w:rPr>
          <w:color w:val="CC6600"/>
        </w:rPr>
        <w:t xml:space="preserve"> secções da aplicação</w:t>
      </w:r>
      <w:r w:rsidR="008A6ABE" w:rsidRPr="0039426E">
        <w:rPr>
          <w:color w:val="CC6600"/>
        </w:rPr>
        <w:t xml:space="preserve"> no menu do lado esquerdo</w:t>
      </w:r>
      <w:r w:rsidR="00A332C1" w:rsidRPr="0039426E">
        <w:rPr>
          <w:color w:val="CC6600"/>
        </w:rPr>
        <w:t>;</w:t>
      </w:r>
    </w:p>
    <w:p w14:paraId="0C48CA85" w14:textId="123AC6DF" w:rsidR="00EC6C33" w:rsidRPr="0039426E" w:rsidRDefault="00651A48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>Conseguir trocar de utilizador a partir da página principal;</w:t>
      </w:r>
    </w:p>
    <w:p w14:paraId="73EC15C7" w14:textId="528CE223" w:rsidR="00124DE5" w:rsidRPr="0039426E" w:rsidRDefault="00124DE5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>Filtrar os registos pela barra de pesquisa;</w:t>
      </w:r>
    </w:p>
    <w:p w14:paraId="01CC42BE" w14:textId="5A105241" w:rsidR="00850AD6" w:rsidRPr="0039426E" w:rsidRDefault="00850AD6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>Não permitir registos com a denominação, lote ou número de série iguais;</w:t>
      </w:r>
    </w:p>
    <w:p w14:paraId="58B9F42F" w14:textId="7983BF13" w:rsidR="00124DE5" w:rsidRPr="0039426E" w:rsidRDefault="00124DE5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>Adicionar um registo;</w:t>
      </w:r>
    </w:p>
    <w:p w14:paraId="4E46374F" w14:textId="114F3D37" w:rsidR="009E0A83" w:rsidRPr="0039426E" w:rsidRDefault="009E0A83" w:rsidP="009E0A83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Ao clicar no botão de Adicionar deve aparecer um pop up onde o utilizador pode preencher os </w:t>
      </w:r>
      <w:r w:rsidR="00596000">
        <w:rPr>
          <w:color w:val="CC6600"/>
        </w:rPr>
        <w:t>campos do novo registo;</w:t>
      </w:r>
    </w:p>
    <w:p w14:paraId="41AC678F" w14:textId="38121658" w:rsidR="00850AD6" w:rsidRPr="0039426E" w:rsidRDefault="009E0A83" w:rsidP="00806C0F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 </w:t>
      </w:r>
      <w:r w:rsidR="00850AD6" w:rsidRPr="0039426E">
        <w:rPr>
          <w:color w:val="CC6600"/>
        </w:rPr>
        <w:t>Eliminar um registo;</w:t>
      </w:r>
    </w:p>
    <w:p w14:paraId="28EFF048" w14:textId="14858D5E" w:rsidR="00C77C7C" w:rsidRDefault="00C77C7C" w:rsidP="00806C0F">
      <w:pPr>
        <w:pStyle w:val="PargrafodaLista"/>
        <w:numPr>
          <w:ilvl w:val="0"/>
          <w:numId w:val="18"/>
        </w:numPr>
      </w:pPr>
      <w:r>
        <w:t xml:space="preserve"> </w:t>
      </w:r>
      <w:r w:rsidRPr="00C77C7C">
        <w:rPr>
          <w:color w:val="FF0000"/>
        </w:rPr>
        <w:t>Ao clicar no botão de Eliminar deve aparecer um aviso;</w:t>
      </w:r>
    </w:p>
    <w:p w14:paraId="01E84FE2" w14:textId="55BE295A" w:rsidR="00850AD6" w:rsidRPr="0039426E" w:rsidRDefault="001B2625" w:rsidP="00046015">
      <w:pPr>
        <w:pStyle w:val="PargrafodaLista"/>
        <w:numPr>
          <w:ilvl w:val="0"/>
          <w:numId w:val="18"/>
        </w:numPr>
        <w:rPr>
          <w:color w:val="CC6600"/>
        </w:rPr>
      </w:pPr>
      <w:r>
        <w:t xml:space="preserve"> </w:t>
      </w:r>
      <w:r w:rsidR="00767163" w:rsidRPr="0039426E">
        <w:rPr>
          <w:color w:val="CC6600"/>
        </w:rPr>
        <w:t>Editar os campos de um registo</w:t>
      </w:r>
      <w:r w:rsidR="00A333C9" w:rsidRPr="0039426E">
        <w:rPr>
          <w:color w:val="CC6600"/>
        </w:rPr>
        <w:t>;</w:t>
      </w:r>
    </w:p>
    <w:p w14:paraId="58DCE0D6" w14:textId="1E0F0BD1" w:rsidR="00FE234C" w:rsidRPr="0039426E" w:rsidRDefault="009E0A83" w:rsidP="00FE234C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 </w:t>
      </w:r>
      <w:r w:rsidR="00FE234C" w:rsidRPr="0039426E">
        <w:rPr>
          <w:color w:val="CC6600"/>
        </w:rPr>
        <w:t xml:space="preserve">Ao clicar no botão de Editar deve aparecer um </w:t>
      </w:r>
      <w:r w:rsidRPr="0039426E">
        <w:rPr>
          <w:color w:val="CC6600"/>
        </w:rPr>
        <w:t>pop up</w:t>
      </w:r>
      <w:r w:rsidR="00FE234C" w:rsidRPr="0039426E">
        <w:rPr>
          <w:color w:val="CC6600"/>
        </w:rPr>
        <w:t xml:space="preserve"> onde o utilizador pode editar os campos que são editáveis de cada registo</w:t>
      </w:r>
      <w:r w:rsidR="00A333C9" w:rsidRPr="0039426E">
        <w:rPr>
          <w:color w:val="CC6600"/>
        </w:rPr>
        <w:t>;</w:t>
      </w:r>
    </w:p>
    <w:p w14:paraId="4E6E2EB5" w14:textId="20187816" w:rsidR="009E0A83" w:rsidRPr="0039426E" w:rsidRDefault="009E0A83" w:rsidP="009E0A83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 Ao clicar no botão de Aquisição deve aparecer um pop up onde o utilizador pode fazer o pedido de uma nova aquisição</w:t>
      </w:r>
      <w:r w:rsidR="00A333C9" w:rsidRPr="0039426E">
        <w:rPr>
          <w:color w:val="CC6600"/>
        </w:rPr>
        <w:t>;</w:t>
      </w:r>
    </w:p>
    <w:p w14:paraId="7425A94E" w14:textId="565E2553" w:rsidR="009E0A83" w:rsidRPr="0039426E" w:rsidRDefault="009E0A83" w:rsidP="009E0A83">
      <w:pPr>
        <w:pStyle w:val="PargrafodaLista"/>
        <w:numPr>
          <w:ilvl w:val="0"/>
          <w:numId w:val="18"/>
        </w:numPr>
        <w:rPr>
          <w:color w:val="CC6600"/>
        </w:rPr>
      </w:pPr>
      <w:r w:rsidRPr="0039426E">
        <w:rPr>
          <w:color w:val="CC6600"/>
        </w:rPr>
        <w:t xml:space="preserve"> Ao clicar no botão de Fornecimento deve aparecer um pop up onde o utilizador pode registar um novo fornecimento</w:t>
      </w:r>
      <w:r w:rsidR="00A333C9" w:rsidRPr="0039426E">
        <w:rPr>
          <w:color w:val="CC6600"/>
        </w:rPr>
        <w:t>;</w:t>
      </w:r>
    </w:p>
    <w:p w14:paraId="20CC4E19" w14:textId="72778CF0" w:rsidR="00FE234C" w:rsidRPr="00C77C7C" w:rsidRDefault="00810AA3" w:rsidP="00046015">
      <w:pPr>
        <w:pStyle w:val="PargrafodaLista"/>
        <w:numPr>
          <w:ilvl w:val="0"/>
          <w:numId w:val="18"/>
        </w:numPr>
        <w:rPr>
          <w:color w:val="00B050"/>
        </w:rPr>
      </w:pPr>
      <w:r>
        <w:t xml:space="preserve"> </w:t>
      </w:r>
      <w:r w:rsidRPr="00C77C7C">
        <w:rPr>
          <w:color w:val="00B050"/>
        </w:rPr>
        <w:t xml:space="preserve">Caso </w:t>
      </w:r>
      <w:r w:rsidR="005731D9" w:rsidRPr="00C77C7C">
        <w:rPr>
          <w:color w:val="00B050"/>
        </w:rPr>
        <w:t>o utilizador não preencha os campos obrigatórios deve aparecer um aviso por baixo do mesmo</w:t>
      </w:r>
      <w:r w:rsidR="00A333C9" w:rsidRPr="00C77C7C">
        <w:rPr>
          <w:color w:val="00B050"/>
        </w:rPr>
        <w:t>;</w:t>
      </w:r>
    </w:p>
    <w:p w14:paraId="3F39AB0F" w14:textId="43B7E889" w:rsidR="005731D9" w:rsidRDefault="005731D9" w:rsidP="00046015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 xml:space="preserve">Devem aparecer </w:t>
      </w:r>
      <w:r w:rsidR="00F2089C" w:rsidRPr="0039426E">
        <w:rPr>
          <w:color w:val="00B050"/>
        </w:rPr>
        <w:t>duas caixas de informação</w:t>
      </w:r>
      <w:r w:rsidRPr="0039426E">
        <w:rPr>
          <w:color w:val="00B050"/>
        </w:rPr>
        <w:t xml:space="preserve"> na secção dos Medicamentos, </w:t>
      </w:r>
      <w:r w:rsidR="00F2089C" w:rsidRPr="0039426E">
        <w:rPr>
          <w:color w:val="00B050"/>
        </w:rPr>
        <w:t>Equipamentos e Inflamáveis</w:t>
      </w:r>
      <w:r w:rsidR="00A333C9" w:rsidRPr="0039426E">
        <w:rPr>
          <w:color w:val="00B050"/>
        </w:rPr>
        <w:t>;</w:t>
      </w:r>
    </w:p>
    <w:p w14:paraId="0C72CBF4" w14:textId="042D54D9" w:rsidR="00DA60B3" w:rsidRPr="0039426E" w:rsidRDefault="00DA60B3" w:rsidP="00046015">
      <w:pPr>
        <w:pStyle w:val="PargrafodaLista"/>
        <w:numPr>
          <w:ilvl w:val="0"/>
          <w:numId w:val="18"/>
        </w:numPr>
        <w:rPr>
          <w:color w:val="00B050"/>
        </w:rPr>
      </w:pPr>
      <w:r>
        <w:t xml:space="preserve"> </w:t>
      </w:r>
      <w:r w:rsidRPr="0039426E">
        <w:rPr>
          <w:color w:val="00B050"/>
        </w:rPr>
        <w:t>Ao efetuar um Pedido de Aquisição ou Registo de Fornecimento deve ser</w:t>
      </w:r>
      <w:r w:rsidR="00A333C9" w:rsidRPr="0039426E">
        <w:rPr>
          <w:color w:val="00B050"/>
        </w:rPr>
        <w:t xml:space="preserve"> adicionado na tabela do submenu correspondente;</w:t>
      </w:r>
    </w:p>
    <w:p w14:paraId="5A1CCE97" w14:textId="00E865E5" w:rsidR="00A333C9" w:rsidRDefault="00A333C9" w:rsidP="00046015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 xml:space="preserve">O programa apenas deve </w:t>
      </w:r>
      <w:r w:rsidR="00E444DD" w:rsidRPr="0039426E">
        <w:rPr>
          <w:color w:val="00B050"/>
        </w:rPr>
        <w:t>aceitar um Pedido de Aquisição ou Registo de Fornecimento de cada vez, não podendo haver dois em simultâneo do mesmo registo;</w:t>
      </w:r>
    </w:p>
    <w:p w14:paraId="07478BAF" w14:textId="152806A7" w:rsidR="00850AD6" w:rsidRDefault="005D0C7F" w:rsidP="00A36A03">
      <w:pPr>
        <w:pStyle w:val="PargrafodaLista"/>
        <w:numPr>
          <w:ilvl w:val="0"/>
          <w:numId w:val="18"/>
        </w:numPr>
      </w:pPr>
      <w:r>
        <w:t xml:space="preserve"> </w:t>
      </w:r>
      <w:r w:rsidR="002C5435" w:rsidRPr="0039426E">
        <w:rPr>
          <w:color w:val="00B050"/>
        </w:rPr>
        <w:t xml:space="preserve">Nos campos que são permitidas datas, </w:t>
      </w:r>
      <w:r w:rsidR="00FE538C" w:rsidRPr="0039426E">
        <w:rPr>
          <w:color w:val="00B050"/>
        </w:rPr>
        <w:t xml:space="preserve">estas </w:t>
      </w:r>
      <w:r w:rsidR="002C5435" w:rsidRPr="0039426E">
        <w:rPr>
          <w:color w:val="00B050"/>
        </w:rPr>
        <w:t xml:space="preserve">não podem ser </w:t>
      </w:r>
      <w:r w:rsidR="00FE538C" w:rsidRPr="0039426E">
        <w:rPr>
          <w:color w:val="00B050"/>
        </w:rPr>
        <w:t>anteriores ao dia de hoje;</w:t>
      </w:r>
      <w:r w:rsidR="002C5435">
        <w:t xml:space="preserve"> </w:t>
      </w:r>
    </w:p>
    <w:p w14:paraId="3B9401D8" w14:textId="69B4BF53" w:rsidR="00554BD4" w:rsidRDefault="00554BD4" w:rsidP="00A36A03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 xml:space="preserve">Só serão visionados os botões de </w:t>
      </w:r>
      <w:r w:rsidR="005E3E9C" w:rsidRPr="0039426E">
        <w:rPr>
          <w:color w:val="00B050"/>
        </w:rPr>
        <w:t>f</w:t>
      </w:r>
      <w:r w:rsidRPr="0039426E">
        <w:rPr>
          <w:color w:val="00B050"/>
        </w:rPr>
        <w:t xml:space="preserve">azer pedido, </w:t>
      </w:r>
      <w:r w:rsidR="005E3E9C" w:rsidRPr="0039426E">
        <w:rPr>
          <w:color w:val="00B050"/>
        </w:rPr>
        <w:t>aprovar e Recusar</w:t>
      </w:r>
      <w:r w:rsidRPr="0039426E">
        <w:rPr>
          <w:color w:val="00B050"/>
        </w:rPr>
        <w:t xml:space="preserve"> caso seja o Admin;</w:t>
      </w:r>
    </w:p>
    <w:p w14:paraId="704E3603" w14:textId="1EFB427F" w:rsidR="00A36A03" w:rsidRDefault="00A36A03" w:rsidP="00A36A03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>Em cada submenu deve ser visionado uma tabela com os registos de Aquisição ou Fornecimento</w:t>
      </w:r>
      <w:r w:rsidR="00611FA3" w:rsidRPr="0039426E">
        <w:rPr>
          <w:color w:val="00B050"/>
        </w:rPr>
        <w:t xml:space="preserve"> e um formulário;</w:t>
      </w:r>
    </w:p>
    <w:p w14:paraId="2832D562" w14:textId="5D797069" w:rsidR="00611FA3" w:rsidRDefault="00611FA3" w:rsidP="00A36A03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 xml:space="preserve">Ao clicar duas vezes num registo deve </w:t>
      </w:r>
      <w:r w:rsidR="00F60B09" w:rsidRPr="0039426E">
        <w:rPr>
          <w:color w:val="00B050"/>
        </w:rPr>
        <w:t>passar a informação para o formulário;</w:t>
      </w:r>
    </w:p>
    <w:p w14:paraId="16DA545F" w14:textId="630B5D0F" w:rsidR="00F60B09" w:rsidRDefault="00F60B09" w:rsidP="00A36A03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>Ao clicar no botão Fazer pedido</w:t>
      </w:r>
      <w:r w:rsidR="00FF738A" w:rsidRPr="0039426E">
        <w:rPr>
          <w:color w:val="00B050"/>
        </w:rPr>
        <w:t xml:space="preserve"> deve ser enviado um email com os detalhes do </w:t>
      </w:r>
      <w:r w:rsidR="00531EF6" w:rsidRPr="0039426E">
        <w:rPr>
          <w:color w:val="00B050"/>
        </w:rPr>
        <w:t>produto;</w:t>
      </w:r>
    </w:p>
    <w:p w14:paraId="2A5E75BC" w14:textId="77777777" w:rsidR="0001543A" w:rsidRDefault="00531EF6" w:rsidP="00A36A03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CC6600"/>
        </w:rPr>
        <w:t>Ao clicar no botão Rejeitar</w:t>
      </w:r>
      <w:r w:rsidR="00296867" w:rsidRPr="0039426E">
        <w:rPr>
          <w:color w:val="CC6600"/>
        </w:rPr>
        <w:t xml:space="preserve"> deve </w:t>
      </w:r>
      <w:r w:rsidR="0001543A" w:rsidRPr="0039426E">
        <w:rPr>
          <w:color w:val="CC6600"/>
        </w:rPr>
        <w:t>eliminar o registo da tabela;</w:t>
      </w:r>
    </w:p>
    <w:p w14:paraId="5CB85717" w14:textId="725777FF" w:rsidR="00FB4E9C" w:rsidRPr="0039426E" w:rsidRDefault="0001543A" w:rsidP="00A36A03">
      <w:pPr>
        <w:pStyle w:val="PargrafodaLista"/>
        <w:numPr>
          <w:ilvl w:val="0"/>
          <w:numId w:val="18"/>
        </w:numPr>
        <w:rPr>
          <w:color w:val="00B050"/>
        </w:rPr>
      </w:pPr>
      <w:r>
        <w:t xml:space="preserve"> </w:t>
      </w:r>
      <w:r w:rsidRPr="0039426E">
        <w:rPr>
          <w:color w:val="00B050"/>
        </w:rPr>
        <w:t xml:space="preserve">Ao clicar no botão Aprovar nos Pedidos de aquisição deve ser adicionado </w:t>
      </w:r>
      <w:r w:rsidR="00B5326A" w:rsidRPr="0039426E">
        <w:rPr>
          <w:color w:val="00B050"/>
        </w:rPr>
        <w:t>ao stock existente na tabela principal a quantidade adquirida;</w:t>
      </w:r>
    </w:p>
    <w:p w14:paraId="4CCDC19F" w14:textId="16E212AE" w:rsidR="00794694" w:rsidRPr="0039426E" w:rsidRDefault="00FB4E9C" w:rsidP="00794694">
      <w:pPr>
        <w:pStyle w:val="PargrafodaLista"/>
        <w:numPr>
          <w:ilvl w:val="0"/>
          <w:numId w:val="18"/>
        </w:numPr>
        <w:rPr>
          <w:color w:val="00B050"/>
        </w:rPr>
      </w:pPr>
      <w:r w:rsidRPr="0039426E">
        <w:rPr>
          <w:color w:val="00B050"/>
        </w:rPr>
        <w:t xml:space="preserve"> </w:t>
      </w:r>
      <w:r w:rsidR="00794694" w:rsidRPr="0039426E">
        <w:rPr>
          <w:color w:val="00B050"/>
        </w:rPr>
        <w:t>Ao clicar no botão Aprovar no Registo</w:t>
      </w:r>
      <w:r w:rsidR="00D26449" w:rsidRPr="0039426E">
        <w:rPr>
          <w:color w:val="00B050"/>
        </w:rPr>
        <w:t xml:space="preserve"> de fornecimento </w:t>
      </w:r>
      <w:r w:rsidR="00794694" w:rsidRPr="0039426E">
        <w:rPr>
          <w:color w:val="00B050"/>
        </w:rPr>
        <w:t xml:space="preserve">deve ser </w:t>
      </w:r>
      <w:r w:rsidR="00D26449" w:rsidRPr="0039426E">
        <w:rPr>
          <w:color w:val="00B050"/>
        </w:rPr>
        <w:t>removido</w:t>
      </w:r>
      <w:r w:rsidR="00794694" w:rsidRPr="0039426E">
        <w:rPr>
          <w:color w:val="00B050"/>
        </w:rPr>
        <w:t xml:space="preserve"> ao stock existente na tabela principal a quantidade </w:t>
      </w:r>
      <w:r w:rsidR="00D26449" w:rsidRPr="0039426E">
        <w:rPr>
          <w:color w:val="00B050"/>
        </w:rPr>
        <w:t>fornecida</w:t>
      </w:r>
      <w:r w:rsidR="00794694" w:rsidRPr="0039426E">
        <w:rPr>
          <w:color w:val="00B050"/>
        </w:rPr>
        <w:t>;</w:t>
      </w:r>
    </w:p>
    <w:p w14:paraId="20AAA301" w14:textId="77777777" w:rsidR="00EB1BE2" w:rsidRPr="0039426E" w:rsidRDefault="00D26449" w:rsidP="00A36A03">
      <w:pPr>
        <w:pStyle w:val="PargrafodaLista"/>
        <w:numPr>
          <w:ilvl w:val="0"/>
          <w:numId w:val="18"/>
        </w:numPr>
        <w:rPr>
          <w:color w:val="00B050"/>
        </w:rPr>
      </w:pPr>
      <w:r>
        <w:t xml:space="preserve"> </w:t>
      </w:r>
      <w:r w:rsidR="00554BD4" w:rsidRPr="0039426E">
        <w:rPr>
          <w:color w:val="00B050"/>
        </w:rPr>
        <w:t xml:space="preserve">A secção Registos </w:t>
      </w:r>
      <w:r w:rsidR="008A6ABE" w:rsidRPr="0039426E">
        <w:rPr>
          <w:color w:val="00B050"/>
        </w:rPr>
        <w:t>deve ser visionada apenas pelo Admin</w:t>
      </w:r>
      <w:r w:rsidR="00722E6E" w:rsidRPr="0039426E">
        <w:rPr>
          <w:color w:val="00B050"/>
        </w:rPr>
        <w:t>;</w:t>
      </w:r>
    </w:p>
    <w:p w14:paraId="2E0DB90D" w14:textId="0A7742B3" w:rsidR="00EB1BE2" w:rsidRPr="0039426E" w:rsidRDefault="00EB1BE2" w:rsidP="00A36A03">
      <w:pPr>
        <w:pStyle w:val="PargrafodaLista"/>
        <w:numPr>
          <w:ilvl w:val="0"/>
          <w:numId w:val="18"/>
        </w:numPr>
        <w:rPr>
          <w:color w:val="00B050"/>
        </w:rPr>
      </w:pPr>
      <w:r w:rsidRPr="0039426E">
        <w:rPr>
          <w:color w:val="00B050"/>
        </w:rPr>
        <w:t xml:space="preserve"> O Admin deve conseguir inserir novos registos de utilizadores;</w:t>
      </w:r>
    </w:p>
    <w:p w14:paraId="6C1E6F22" w14:textId="7BA5B3BD" w:rsidR="00596000" w:rsidRDefault="00596000" w:rsidP="00596000">
      <w:pPr>
        <w:ind w:left="360"/>
        <w:rPr>
          <w:color w:val="00B050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73B39EE3" wp14:editId="1EED58AA">
                <wp:simplePos x="0" y="0"/>
                <wp:positionH relativeFrom="margin">
                  <wp:align>center</wp:align>
                </wp:positionH>
                <wp:positionV relativeFrom="paragraph">
                  <wp:posOffset>210075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53AE5" w14:textId="6527D553" w:rsidR="00046015" w:rsidRPr="007E0FFD" w:rsidRDefault="00046015" w:rsidP="00A32B6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B39EE3" id="_x0000_s1035" type="#_x0000_t202" style="position:absolute;left:0;text-align:left;margin-left:0;margin-top:16.55pt;width:24.25pt;height:24.25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" filled="f" stroked="f">
                <v:textbox>
                  <w:txbxContent>
                    <w:p w14:paraId="64953AE5" w14:textId="6527D553" w:rsidR="00046015" w:rsidRPr="007E0FFD" w:rsidRDefault="00046015" w:rsidP="00A32B6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7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494A28D" w14:textId="4F65D178" w:rsidR="00596000" w:rsidRPr="00596000" w:rsidRDefault="00596000" w:rsidP="00596000">
      <w:pPr>
        <w:ind w:left="360"/>
        <w:rPr>
          <w:color w:val="00B050"/>
        </w:rPr>
      </w:pPr>
    </w:p>
    <w:p w14:paraId="6D777870" w14:textId="3E41D839" w:rsidR="00596000" w:rsidRPr="00596000" w:rsidRDefault="00596000" w:rsidP="00596000">
      <w:pPr>
        <w:pStyle w:val="PargrafodaLista"/>
        <w:numPr>
          <w:ilvl w:val="0"/>
          <w:numId w:val="18"/>
        </w:numPr>
      </w:pPr>
      <w:r w:rsidRPr="0039426E">
        <w:rPr>
          <w:color w:val="00B050"/>
        </w:rPr>
        <w:lastRenderedPageBreak/>
        <w:t>O Admin deve conseguir editar e eliminar esses registos;</w:t>
      </w:r>
      <w:r w:rsidRPr="00596000">
        <w:t xml:space="preserve"> </w:t>
      </w:r>
    </w:p>
    <w:p w14:paraId="6275FC1D" w14:textId="2EAAE748" w:rsidR="00A32B6C" w:rsidRDefault="00A32B6C" w:rsidP="00A32B6C">
      <w:pPr>
        <w:pStyle w:val="PargrafodaLista"/>
        <w:numPr>
          <w:ilvl w:val="0"/>
          <w:numId w:val="18"/>
        </w:numPr>
      </w:pPr>
      <w:r w:rsidRPr="0039426E">
        <w:rPr>
          <w:color w:val="00B050"/>
        </w:rPr>
        <w:t xml:space="preserve">Cada utilizador deve conseguir editar </w:t>
      </w:r>
      <w:r w:rsidR="00D84419" w:rsidRPr="0039426E">
        <w:rPr>
          <w:color w:val="00B050"/>
        </w:rPr>
        <w:t>todos os campos do seu registo á exceção do campo username;</w:t>
      </w:r>
    </w:p>
    <w:p w14:paraId="22CB2D4E" w14:textId="6F42BD51" w:rsidR="00E60040" w:rsidRDefault="00E60040" w:rsidP="00A32B6C">
      <w:pPr>
        <w:pStyle w:val="PargrafodaLista"/>
        <w:numPr>
          <w:ilvl w:val="0"/>
          <w:numId w:val="18"/>
        </w:numPr>
      </w:pPr>
      <w:r>
        <w:t xml:space="preserve"> </w:t>
      </w:r>
      <w:r w:rsidR="00C02218" w:rsidRPr="0039426E">
        <w:rPr>
          <w:color w:val="00B050"/>
        </w:rPr>
        <w:t>Ao clicar no ícone de ver a palavra-chave deve ser mostrado um pop up de verificação de identidade;</w:t>
      </w:r>
    </w:p>
    <w:p w14:paraId="6E65B027" w14:textId="7EE98DE2" w:rsidR="00D233A8" w:rsidRDefault="00D233A8" w:rsidP="00A32B6C">
      <w:pPr>
        <w:pStyle w:val="PargrafodaLista"/>
        <w:numPr>
          <w:ilvl w:val="0"/>
          <w:numId w:val="18"/>
        </w:numPr>
      </w:pPr>
      <w:r>
        <w:t xml:space="preserve"> </w:t>
      </w:r>
      <w:r w:rsidRPr="0039426E">
        <w:rPr>
          <w:color w:val="00B050"/>
        </w:rPr>
        <w:t xml:space="preserve">Ao </w:t>
      </w:r>
      <w:r w:rsidR="00186BB2" w:rsidRPr="0039426E">
        <w:rPr>
          <w:color w:val="00B050"/>
        </w:rPr>
        <w:t xml:space="preserve">clicar </w:t>
      </w:r>
      <w:r w:rsidR="0076331C" w:rsidRPr="0039426E">
        <w:rPr>
          <w:color w:val="00B050"/>
        </w:rPr>
        <w:t xml:space="preserve">no ícone de enviar email, caso </w:t>
      </w:r>
      <w:r w:rsidRPr="0039426E">
        <w:rPr>
          <w:color w:val="00B050"/>
        </w:rPr>
        <w:t xml:space="preserve">o campo </w:t>
      </w:r>
      <w:r w:rsidR="00186BB2" w:rsidRPr="0039426E">
        <w:rPr>
          <w:color w:val="00B050"/>
        </w:rPr>
        <w:t xml:space="preserve">username </w:t>
      </w:r>
      <w:r w:rsidR="0076331C" w:rsidRPr="0039426E">
        <w:rPr>
          <w:color w:val="00B050"/>
        </w:rPr>
        <w:t>esteja preenchido com um username válido, será enviado um email com um código único para o acesso á palavra-chave;</w:t>
      </w:r>
    </w:p>
    <w:p w14:paraId="60F501F3" w14:textId="733D3099" w:rsidR="009B0F5C" w:rsidRPr="0039426E" w:rsidRDefault="009B0F5C" w:rsidP="00A32B6C">
      <w:pPr>
        <w:pStyle w:val="PargrafodaLista"/>
        <w:numPr>
          <w:ilvl w:val="0"/>
          <w:numId w:val="18"/>
        </w:numPr>
        <w:rPr>
          <w:color w:val="00B050"/>
        </w:rPr>
      </w:pPr>
      <w:r>
        <w:t xml:space="preserve"> </w:t>
      </w:r>
      <w:r w:rsidRPr="0039426E">
        <w:rPr>
          <w:color w:val="00B050"/>
        </w:rPr>
        <w:t>O utilizador deve conseguir minimizar, maximizar e fechar a aplicação;</w:t>
      </w:r>
    </w:p>
    <w:p w14:paraId="0D7E4C08" w14:textId="30090809" w:rsidR="009B0F5C" w:rsidRDefault="009B0F5C" w:rsidP="00A32B6C">
      <w:pPr>
        <w:pStyle w:val="PargrafodaLista"/>
        <w:numPr>
          <w:ilvl w:val="0"/>
          <w:numId w:val="18"/>
        </w:numPr>
      </w:pPr>
      <w:r w:rsidRPr="0039426E">
        <w:rPr>
          <w:color w:val="00B050"/>
        </w:rPr>
        <w:t xml:space="preserve"> O utilizador deve conseguir </w:t>
      </w:r>
      <w:r w:rsidR="00730888" w:rsidRPr="0039426E">
        <w:rPr>
          <w:color w:val="00B050"/>
        </w:rPr>
        <w:t>mover o programa entre dois monitores.</w:t>
      </w:r>
    </w:p>
    <w:p w14:paraId="65860D3F" w14:textId="7F7F9167" w:rsidR="0065798C" w:rsidRDefault="0065798C" w:rsidP="0065798C"/>
    <w:p w14:paraId="5BFA13ED" w14:textId="77777777" w:rsidR="0065798C" w:rsidRDefault="0065798C" w:rsidP="0065798C"/>
    <w:p w14:paraId="1F86FD93" w14:textId="07A06E42" w:rsidR="0065798C" w:rsidRDefault="0065798C" w:rsidP="0065798C">
      <w:pPr>
        <w:ind w:firstLine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ECEB61D" wp14:editId="6B2D49A1">
                <wp:simplePos x="0" y="0"/>
                <wp:positionH relativeFrom="margin">
                  <wp:align>left</wp:align>
                </wp:positionH>
                <wp:positionV relativeFrom="paragraph">
                  <wp:posOffset>-19685</wp:posOffset>
                </wp:positionV>
                <wp:extent cx="190500" cy="190500"/>
                <wp:effectExtent l="0" t="0" r="19050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7FE063" id="Retângulo 9" o:spid="_x0000_s1026" style="position:absolute;margin-left:0;margin-top:-1.55pt;width:15pt;height:15pt;z-index:251814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" fillcolor="#00b050" strokecolor="#00b050" strokeweight="1pt">
                <w10:wrap anchorx="margin"/>
              </v:rect>
            </w:pict>
          </mc:Fallback>
        </mc:AlternateContent>
      </w:r>
      <w:r>
        <w:t xml:space="preserve"> Requisitos </w:t>
      </w:r>
      <w:r w:rsidR="0039426E">
        <w:t>novos</w:t>
      </w:r>
      <w:r>
        <w:t>;</w:t>
      </w:r>
    </w:p>
    <w:p w14:paraId="18BAA4DB" w14:textId="56B7A539" w:rsidR="0065798C" w:rsidRDefault="0065798C" w:rsidP="0065798C">
      <w:pPr>
        <w:ind w:firstLine="360"/>
      </w:pPr>
      <w:r w:rsidRPr="0039426E">
        <w:rPr>
          <w:noProof/>
          <w:color w:val="CC6600"/>
          <w:lang w:eastAsia="pt-PT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36E9030" wp14:editId="72A2C3F3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90500" cy="190500"/>
                <wp:effectExtent l="0" t="0" r="19050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solidFill>
                          <a:srgbClr val="CC6600"/>
                        </a:solidFill>
                        <a:ln>
                          <a:solidFill>
                            <a:srgbClr val="CC6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320CE6D" id="Retângulo 17" o:spid="_x0000_s1026" style="position:absolute;margin-left:0;margin-top:.55pt;width:15pt;height:15pt;z-index:2518159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" fillcolor="#c60" strokecolor="#c60" strokeweight="1pt">
                <w10:wrap anchorx="margin"/>
              </v:rect>
            </w:pict>
          </mc:Fallback>
        </mc:AlternateContent>
      </w:r>
      <w:r>
        <w:t xml:space="preserve"> </w:t>
      </w:r>
      <w:r w:rsidR="0039426E">
        <w:t>Requisitos iniciais que foram melhorados</w:t>
      </w:r>
      <w:r>
        <w:t xml:space="preserve">; </w:t>
      </w:r>
    </w:p>
    <w:p w14:paraId="4B531EBB" w14:textId="347EA891" w:rsidR="0065798C" w:rsidRDefault="0065798C" w:rsidP="0065798C">
      <w:pPr>
        <w:ind w:firstLine="360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B269B39" wp14:editId="431DD5DD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190500" cy="190500"/>
                <wp:effectExtent l="0" t="0" r="1905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6016197" id="Retângulo 18" o:spid="_x0000_s1026" style="position:absolute;margin-left:0;margin-top:.05pt;width:15pt;height:1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" fillcolor="red" strokecolor="red" strokeweight="1pt">
                <w10:wrap anchorx="margin"/>
              </v:rect>
            </w:pict>
          </mc:Fallback>
        </mc:AlternateContent>
      </w:r>
      <w:r>
        <w:t xml:space="preserve"> Requi</w:t>
      </w:r>
      <w:bookmarkStart w:id="10" w:name="_GoBack"/>
      <w:bookmarkEnd w:id="10"/>
      <w:r>
        <w:t>sitos iniciais não concluídos.</w:t>
      </w:r>
    </w:p>
    <w:p w14:paraId="7A31EB84" w14:textId="77777777" w:rsidR="0065798C" w:rsidRDefault="0065798C" w:rsidP="0065798C"/>
    <w:p w14:paraId="55E9C245" w14:textId="0DFAF702" w:rsidR="00730888" w:rsidRDefault="00C91A99" w:rsidP="00C91A99">
      <w:pPr>
        <w:jc w:val="both"/>
      </w:pPr>
      <w:r>
        <w:t xml:space="preserve">Nos </w:t>
      </w:r>
      <w:r w:rsidR="0056556C">
        <w:t>Requisitos Finais conseguimos, tanto os Requisitos Funcionais como os</w:t>
      </w:r>
      <w:r w:rsidR="0056556C" w:rsidRPr="0056556C">
        <w:t xml:space="preserve"> </w:t>
      </w:r>
      <w:r w:rsidR="0056556C">
        <w:t xml:space="preserve">Requisitos Não Funcionais, verificar e comparar quais os requisitos que permaneceram desde o inicio do projeto, novos requisitos que foram adicionados e quais foram melhorados conforme os Requisitos Iniciais previstos no relatório </w:t>
      </w:r>
      <w:r w:rsidR="008C7CA3">
        <w:t>pré-projeto</w:t>
      </w:r>
      <w:r w:rsidR="0056556C">
        <w:t>.</w:t>
      </w:r>
    </w:p>
    <w:p w14:paraId="42A4EAD7" w14:textId="57C0A5A8" w:rsidR="0039426E" w:rsidRDefault="00C91A99" w:rsidP="00596000">
      <w:pPr>
        <w:jc w:val="both"/>
      </w:pPr>
      <w:r>
        <w:t>O REQF011 Final (Requisito Funcional nº11), “</w:t>
      </w:r>
      <w:r w:rsidRPr="00C91A99">
        <w:t>Ao clicar no botão de Eliminar deve aparecer um aviso</w:t>
      </w:r>
      <w:r>
        <w:t xml:space="preserve">”, não foi realizado como inicialmente previsto, pois ao longo da execução do projeto não encontrei necessidade de o fazer, caso o utilizador elimine um registo, facilmente conseguirá adiciona-lo. </w:t>
      </w:r>
    </w:p>
    <w:p w14:paraId="536E3271" w14:textId="4591F85C" w:rsidR="0039426E" w:rsidRDefault="0039426E" w:rsidP="0039426E"/>
    <w:p w14:paraId="73B7B936" w14:textId="74611C17" w:rsidR="00730888" w:rsidRPr="009A4763" w:rsidRDefault="00730888" w:rsidP="00E72055">
      <w:pPr>
        <w:pStyle w:val="Cabealho2"/>
      </w:pPr>
      <w:bookmarkStart w:id="11" w:name="_Toc107063938"/>
      <w:r>
        <w:t>Requisitos Não Funcionais Finais</w:t>
      </w:r>
      <w:bookmarkEnd w:id="11"/>
    </w:p>
    <w:p w14:paraId="6A4944F3" w14:textId="43D58A82" w:rsidR="00730888" w:rsidRDefault="00730888" w:rsidP="00730888"/>
    <w:p w14:paraId="17E713B1" w14:textId="77777777" w:rsidR="00730888" w:rsidRDefault="00730888" w:rsidP="00730888">
      <w:pPr>
        <w:pStyle w:val="PargrafodaLista"/>
        <w:numPr>
          <w:ilvl w:val="0"/>
          <w:numId w:val="19"/>
        </w:numPr>
      </w:pPr>
      <w:r>
        <w:t>A linguagem de programação a ser utilizada deve ser C#;</w:t>
      </w:r>
    </w:p>
    <w:p w14:paraId="16EB38FB" w14:textId="77777777" w:rsidR="00730888" w:rsidRDefault="00730888" w:rsidP="00730888">
      <w:pPr>
        <w:pStyle w:val="PargrafodaLista"/>
        <w:numPr>
          <w:ilvl w:val="0"/>
          <w:numId w:val="19"/>
        </w:numPr>
      </w:pPr>
      <w:r>
        <w:t>A base de dados a ser utilizada deve ser SQL Server;</w:t>
      </w:r>
    </w:p>
    <w:p w14:paraId="58F5BA31" w14:textId="4F893F8D" w:rsidR="00730888" w:rsidRDefault="00730888" w:rsidP="00730888">
      <w:pPr>
        <w:pStyle w:val="PargrafodaLista"/>
        <w:numPr>
          <w:ilvl w:val="0"/>
          <w:numId w:val="19"/>
        </w:numPr>
      </w:pPr>
      <w:r>
        <w:t>A interface de utilizador da aplicação dever ser realizada em Windows Forms (.NET Framework 4.8) em modo MDI (Multiple Document Interface);</w:t>
      </w:r>
    </w:p>
    <w:p w14:paraId="65F4CECD" w14:textId="5AC9BDD7" w:rsidR="00730888" w:rsidRDefault="00730888" w:rsidP="00730888">
      <w:pPr>
        <w:pStyle w:val="PargrafodaLista"/>
        <w:numPr>
          <w:ilvl w:val="0"/>
          <w:numId w:val="19"/>
        </w:numPr>
      </w:pPr>
      <w:r>
        <w:t xml:space="preserve">A aplicação deve conter pelo menos três tabelas </w:t>
      </w:r>
      <w:r w:rsidRPr="00363047">
        <w:t>de dados que devem obedecer às normas de desenho de bases de dados relacionais</w:t>
      </w:r>
      <w:r>
        <w:t>;</w:t>
      </w:r>
    </w:p>
    <w:p w14:paraId="7BAE88FA" w14:textId="157D4A17" w:rsidR="00730888" w:rsidRDefault="00730888" w:rsidP="00730888">
      <w:pPr>
        <w:pStyle w:val="PargrafodaLista"/>
        <w:numPr>
          <w:ilvl w:val="0"/>
          <w:numId w:val="19"/>
        </w:numPr>
      </w:pPr>
      <w:r>
        <w:t>A aplicação d</w:t>
      </w:r>
      <w:r w:rsidRPr="00363047">
        <w:t xml:space="preserve">everá </w:t>
      </w:r>
      <w:r>
        <w:t>con</w:t>
      </w:r>
      <w:r w:rsidRPr="00363047">
        <w:t>ter um ecrã de login e os ecrãs necessários para as operações CRUD</w:t>
      </w:r>
      <w:r>
        <w:t>.</w:t>
      </w:r>
    </w:p>
    <w:p w14:paraId="0BB187E0" w14:textId="0728A255" w:rsidR="00A32B6C" w:rsidRDefault="00A32B6C" w:rsidP="00A32B6C">
      <w:pPr>
        <w:pStyle w:val="PargrafodaLista"/>
      </w:pPr>
    </w:p>
    <w:p w14:paraId="14921D87" w14:textId="77777777" w:rsidR="00A32B6C" w:rsidRDefault="00A32B6C" w:rsidP="005E6586">
      <w:pPr>
        <w:pStyle w:val="Cabealho1"/>
      </w:pPr>
    </w:p>
    <w:p w14:paraId="01E9225D" w14:textId="7905BC76" w:rsidR="00A32B6C" w:rsidRDefault="00A32B6C" w:rsidP="005E6586">
      <w:pPr>
        <w:pStyle w:val="Cabealho1"/>
      </w:pPr>
    </w:p>
    <w:p w14:paraId="0EE2CF4B" w14:textId="77777777" w:rsidR="00E72055" w:rsidRDefault="00E72055" w:rsidP="00730888"/>
    <w:p w14:paraId="390E370A" w14:textId="21853303" w:rsidR="0039426E" w:rsidRDefault="0039426E" w:rsidP="00730888"/>
    <w:p w14:paraId="2D927278" w14:textId="0E02CAB7" w:rsidR="009F78BF" w:rsidRPr="009F78BF" w:rsidRDefault="00361BFD" w:rsidP="009F78BF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59C78BF" wp14:editId="5AE1C796">
                <wp:simplePos x="0" y="0"/>
                <wp:positionH relativeFrom="margin">
                  <wp:posOffset>3068320</wp:posOffset>
                </wp:positionH>
                <wp:positionV relativeFrom="paragraph">
                  <wp:posOffset>35395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2DF9A" w14:textId="6F5EB40A" w:rsidR="00046015" w:rsidRPr="007E0FFD" w:rsidRDefault="00046015" w:rsidP="00C91A99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59C78BF" id="_x0000_s1035" type="#_x0000_t202" style="position:absolute;margin-left:241.6pt;margin-top:2.8pt;width:24.25pt;height:24.25pt;z-index:-25149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" filled="f" stroked="f">
                <v:textbox>
                  <w:txbxContent>
                    <w:p w14:paraId="1BF2DF9A" w14:textId="6F5EB40A" w:rsidR="00046015" w:rsidRPr="007E0FFD" w:rsidRDefault="00046015" w:rsidP="00C91A99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BBD11D3" w14:textId="040D6D4B" w:rsidR="009F78BF" w:rsidRDefault="00E330EE" w:rsidP="00E330EE">
      <w:pPr>
        <w:pStyle w:val="Cabealho1"/>
      </w:pPr>
      <w:bookmarkStart w:id="12" w:name="_Toc107063939"/>
      <w:r>
        <w:lastRenderedPageBreak/>
        <w:t>Bibliotecas e Funções</w:t>
      </w:r>
      <w:bookmarkEnd w:id="12"/>
    </w:p>
    <w:p w14:paraId="7E77C3CE" w14:textId="6CE0AC2C" w:rsidR="00E330EE" w:rsidRDefault="00E330EE" w:rsidP="00E330EE">
      <w:pPr>
        <w:pStyle w:val="Cabealho2"/>
      </w:pPr>
      <w:bookmarkStart w:id="13" w:name="_Toc107063940"/>
      <w:r>
        <w:t>Bibliotecas</w:t>
      </w:r>
      <w:bookmarkEnd w:id="13"/>
    </w:p>
    <w:p w14:paraId="0239F47F" w14:textId="77777777" w:rsidR="00E330EE" w:rsidRPr="00E330EE" w:rsidRDefault="00E330EE" w:rsidP="00E330EE"/>
    <w:p w14:paraId="2E616EF4" w14:textId="3FF995A0" w:rsidR="00B91042" w:rsidRPr="00687020" w:rsidRDefault="00E330EE" w:rsidP="00E330EE">
      <w:pPr>
        <w:rPr>
          <w:b/>
          <w:bCs/>
        </w:rPr>
      </w:pPr>
      <w:r w:rsidRPr="00687020">
        <w:rPr>
          <w:b/>
          <w:bCs/>
        </w:rPr>
        <w:t xml:space="preserve">using </w:t>
      </w:r>
      <w:r w:rsidR="00184434" w:rsidRPr="00687020">
        <w:rPr>
          <w:b/>
          <w:bCs/>
        </w:rPr>
        <w:t>System.Data.SqlClient</w:t>
      </w:r>
      <w:r w:rsidRPr="00687020">
        <w:rPr>
          <w:b/>
          <w:bCs/>
        </w:rPr>
        <w:t>;</w:t>
      </w:r>
    </w:p>
    <w:p w14:paraId="3AC97446" w14:textId="5C6D7761" w:rsidR="00B91042" w:rsidRPr="003D03F2" w:rsidRDefault="002C0130" w:rsidP="00E330EE">
      <w:r>
        <w:t>Utilizei esta biblioteca</w:t>
      </w:r>
      <w:r w:rsidR="00184434">
        <w:t xml:space="preserve"> ao longo do meu projeto pois necessitei de estabelecer ligação com o SQL Server. Esta funciona como</w:t>
      </w:r>
      <w:r w:rsidR="00496F7F">
        <w:t xml:space="preserve"> um</w:t>
      </w:r>
      <w:r w:rsidR="003D03F2">
        <w:t xml:space="preserve"> </w:t>
      </w:r>
      <w:r w:rsidR="00496F7F">
        <w:t>p</w:t>
      </w:r>
      <w:r w:rsidR="003D03F2" w:rsidRPr="00496F7F">
        <w:t xml:space="preserve">rovider </w:t>
      </w:r>
      <w:r w:rsidR="00496F7F">
        <w:t>para o</w:t>
      </w:r>
      <w:r w:rsidR="003D03F2" w:rsidRPr="00496F7F">
        <w:t xml:space="preserve"> SQL Server</w:t>
      </w:r>
      <w:r w:rsidR="00496F7F">
        <w:t>,</w:t>
      </w:r>
      <w:r w:rsidR="006A1856" w:rsidRPr="006A1856">
        <w:t xml:space="preserve"> contém diversas classes e outros componentes que</w:t>
      </w:r>
      <w:r w:rsidR="00496F7F">
        <w:t xml:space="preserve"> </w:t>
      </w:r>
      <w:r w:rsidR="006A1856">
        <w:t>nos ajuda</w:t>
      </w:r>
      <w:r w:rsidR="00496F7F">
        <w:t xml:space="preserve"> a </w:t>
      </w:r>
      <w:r w:rsidR="006A1856">
        <w:t>realizar</w:t>
      </w:r>
      <w:r w:rsidR="00496F7F">
        <w:t xml:space="preserve"> a ligação com a base de dados</w:t>
      </w:r>
      <w:r w:rsidR="006A1856">
        <w:t>.</w:t>
      </w:r>
    </w:p>
    <w:p w14:paraId="4ECBEBA6" w14:textId="4BCA63BF" w:rsidR="00E330EE" w:rsidRPr="00687020" w:rsidRDefault="00E330EE" w:rsidP="00E330EE">
      <w:pPr>
        <w:rPr>
          <w:b/>
          <w:bCs/>
        </w:rPr>
      </w:pPr>
      <w:r w:rsidRPr="00687020">
        <w:rPr>
          <w:b/>
          <w:bCs/>
        </w:rPr>
        <w:t>using System.Text.RegularExpressions;</w:t>
      </w:r>
    </w:p>
    <w:p w14:paraId="0F0EAC71" w14:textId="3D7C9CCD" w:rsidR="002A183E" w:rsidRPr="003D03F2" w:rsidRDefault="002A183E" w:rsidP="00003584">
      <w:pPr>
        <w:jc w:val="both"/>
      </w:pPr>
      <w:r>
        <w:t xml:space="preserve">Esta biblioteca foi usada em </w:t>
      </w:r>
      <w:r w:rsidR="00202175">
        <w:t>campos muito específicos no meu projeto, nomeadamente, no</w:t>
      </w:r>
      <w:r w:rsidR="00003584">
        <w:t xml:space="preserve"> </w:t>
      </w:r>
      <w:r w:rsidR="00202175">
        <w:t xml:space="preserve">campo email e número de telemóvel. </w:t>
      </w:r>
      <w:r w:rsidR="00003584">
        <w:t>Assim</w:t>
      </w:r>
      <w:r w:rsidR="00DC3197">
        <w:t xml:space="preserve"> permite-nos controlar </w:t>
      </w:r>
      <w:r w:rsidR="00C7133E">
        <w:t>e verificar se os campos contêm os parâmetros corretos</w:t>
      </w:r>
      <w:r w:rsidR="00877CB0">
        <w:t xml:space="preserve">. </w:t>
      </w:r>
      <w:r w:rsidR="00216810">
        <w:t>Desta</w:t>
      </w:r>
      <w:r w:rsidR="00877CB0">
        <w:t xml:space="preserve"> forma </w:t>
      </w:r>
      <w:r w:rsidR="006B16CB">
        <w:t xml:space="preserve">simplifica o processo em termos de código, permitindo-nos </w:t>
      </w:r>
      <w:r w:rsidR="00003584">
        <w:t>reduzir o número de linhas e complexidade, para algo mais simples e fácil.</w:t>
      </w:r>
    </w:p>
    <w:p w14:paraId="192CB168" w14:textId="5038453E" w:rsidR="00963B29" w:rsidRPr="00687020" w:rsidRDefault="00963B29" w:rsidP="00963B29">
      <w:pPr>
        <w:rPr>
          <w:b/>
          <w:bCs/>
          <w:lang w:val="en-GB"/>
        </w:rPr>
      </w:pPr>
      <w:r w:rsidRPr="00687020">
        <w:rPr>
          <w:b/>
          <w:bCs/>
          <w:lang w:val="en-GB"/>
        </w:rPr>
        <w:t>using System.Net.</w:t>
      </w:r>
      <w:r w:rsidR="00922034" w:rsidRPr="00687020">
        <w:rPr>
          <w:b/>
          <w:bCs/>
          <w:lang w:val="en-GB"/>
        </w:rPr>
        <w:t>Mail;</w:t>
      </w:r>
    </w:p>
    <w:p w14:paraId="7AB73881" w14:textId="5B535DC0" w:rsidR="00E4667A" w:rsidRPr="00687020" w:rsidRDefault="00963B29" w:rsidP="00E330EE">
      <w:pPr>
        <w:rPr>
          <w:b/>
          <w:bCs/>
          <w:lang w:val="en-GB"/>
        </w:rPr>
      </w:pPr>
      <w:r w:rsidRPr="00687020">
        <w:rPr>
          <w:b/>
          <w:bCs/>
          <w:lang w:val="en-GB"/>
        </w:rPr>
        <w:t xml:space="preserve">using System.Net; </w:t>
      </w:r>
    </w:p>
    <w:p w14:paraId="1D5BC090" w14:textId="2E9A2388" w:rsidR="00003584" w:rsidRPr="00687020" w:rsidRDefault="00687020" w:rsidP="00687020">
      <w:pPr>
        <w:jc w:val="both"/>
      </w:pPr>
      <w:r w:rsidRPr="00687020">
        <w:t xml:space="preserve">Estas duas bibliotecas permitem-nos enviar emails de acordo com o </w:t>
      </w:r>
      <w:r w:rsidR="00860001" w:rsidRPr="00687020">
        <w:t>protocolo</w:t>
      </w:r>
      <w:r w:rsidRPr="00687020">
        <w:t xml:space="preserve"> SMTP (Simple Mail Transfer Protoco</w:t>
      </w:r>
      <w:r>
        <w:t>l</w:t>
      </w:r>
      <w:r w:rsidRPr="00687020">
        <w:t>)</w:t>
      </w:r>
      <w:r>
        <w:t>. O serviço de email é utilizado para recuperar a palavra-chave, confirmação de identidade e enviar as confirmações dos fornecimentos e pedidos de aquisição.</w:t>
      </w:r>
    </w:p>
    <w:p w14:paraId="2FB8C2B6" w14:textId="5AE6C507" w:rsidR="00E330EE" w:rsidRPr="00687020" w:rsidRDefault="00E330EE" w:rsidP="00E330EE">
      <w:pPr>
        <w:pStyle w:val="Cabealho2"/>
      </w:pPr>
    </w:p>
    <w:p w14:paraId="11AEAAFB" w14:textId="43AF6BCA" w:rsidR="00E330EE" w:rsidRPr="00D01EEE" w:rsidRDefault="00E330EE" w:rsidP="00E330EE">
      <w:pPr>
        <w:pStyle w:val="Cabealho2"/>
        <w:rPr>
          <w:lang w:val="en-GB"/>
        </w:rPr>
      </w:pPr>
      <w:bookmarkStart w:id="14" w:name="_Toc107063941"/>
      <w:r w:rsidRPr="00D01EEE">
        <w:rPr>
          <w:lang w:val="en-GB"/>
        </w:rPr>
        <w:t>Funções API do Windows</w:t>
      </w:r>
      <w:bookmarkEnd w:id="14"/>
    </w:p>
    <w:p w14:paraId="3BC6FB26" w14:textId="77777777" w:rsidR="00E330EE" w:rsidRPr="00D01EEE" w:rsidRDefault="00E330EE" w:rsidP="00E330EE">
      <w:pPr>
        <w:rPr>
          <w:lang w:val="en-GB"/>
        </w:rPr>
      </w:pPr>
    </w:p>
    <w:p w14:paraId="084FB179" w14:textId="224B740A" w:rsidR="00E330EE" w:rsidRPr="00687020" w:rsidRDefault="00E330EE" w:rsidP="00E330EE">
      <w:pPr>
        <w:rPr>
          <w:b/>
          <w:bCs/>
          <w:lang w:val="en-GB"/>
        </w:rPr>
      </w:pPr>
      <w:r w:rsidRPr="00687020">
        <w:rPr>
          <w:b/>
          <w:bCs/>
          <w:lang w:val="en-GB"/>
        </w:rPr>
        <w:t>[DllImport ("user32.DLL", EntryPoint = "ReleaseCapture")]</w:t>
      </w:r>
    </w:p>
    <w:p w14:paraId="76FC6DA9" w14:textId="4C36F622" w:rsidR="00E330EE" w:rsidRPr="00687020" w:rsidRDefault="00E330EE" w:rsidP="00E330EE">
      <w:pPr>
        <w:rPr>
          <w:b/>
          <w:bCs/>
          <w:lang w:val="en-GB"/>
        </w:rPr>
      </w:pPr>
      <w:r w:rsidRPr="00687020">
        <w:rPr>
          <w:b/>
          <w:bCs/>
          <w:lang w:val="en-GB"/>
        </w:rPr>
        <w:t>[DllImport ("user32.DLL", EntryPoint = "SendMessage")]</w:t>
      </w:r>
    </w:p>
    <w:p w14:paraId="738D592E" w14:textId="78C61FDD" w:rsidR="00C337A1" w:rsidRPr="00E330EE" w:rsidRDefault="00C337A1" w:rsidP="00E330EE">
      <w:r>
        <w:t xml:space="preserve">Estas funções foram utilizadas para conseguir mover a aplicação entre dois monitores pressionando a barra no topo da aplicação. </w:t>
      </w:r>
    </w:p>
    <w:p w14:paraId="747EE1A9" w14:textId="63C168C1" w:rsidR="003E61AF" w:rsidRPr="00687020" w:rsidRDefault="00E330EE" w:rsidP="00E330EE">
      <w:pPr>
        <w:rPr>
          <w:b/>
          <w:bCs/>
          <w:lang w:val="en-GB"/>
        </w:rPr>
      </w:pPr>
      <w:r w:rsidRPr="00687020">
        <w:rPr>
          <w:b/>
          <w:bCs/>
          <w:lang w:val="en-GB"/>
        </w:rPr>
        <w:t>[DllImport ("Gdi32.dll", EntryPoint = "CreateRoundRectRgn")]</w:t>
      </w:r>
    </w:p>
    <w:p w14:paraId="0DDC9D8A" w14:textId="4E87ED6A" w:rsidR="00C337A1" w:rsidRPr="00E330EE" w:rsidRDefault="00C337A1" w:rsidP="00E330EE">
      <w:r>
        <w:t xml:space="preserve">Esta função foi utilizada para colocar alguns elementos gráficos (nomeadamente </w:t>
      </w:r>
      <w:proofErr w:type="spellStart"/>
      <w:r>
        <w:t>textbox’s</w:t>
      </w:r>
      <w:proofErr w:type="spellEnd"/>
      <w:r>
        <w:t>, button’s e panel’s) redondos tornando a aplicação com um estilo mais recente.</w:t>
      </w:r>
    </w:p>
    <w:p w14:paraId="3626ABB6" w14:textId="1DA54A21" w:rsidR="003E61AF" w:rsidRDefault="003E61AF" w:rsidP="003E61AF"/>
    <w:p w14:paraId="12000565" w14:textId="4A6018A0" w:rsidR="003E61AF" w:rsidRDefault="003E61AF" w:rsidP="003E61AF"/>
    <w:p w14:paraId="7760E603" w14:textId="2F1E69F1" w:rsidR="003E61AF" w:rsidRDefault="003E61AF" w:rsidP="003E61AF"/>
    <w:p w14:paraId="4D96247E" w14:textId="2BA4EAF2" w:rsidR="003E61AF" w:rsidRDefault="003E61AF" w:rsidP="003E61AF"/>
    <w:p w14:paraId="00973B63" w14:textId="42D94A27" w:rsidR="003E61AF" w:rsidRDefault="003E61AF" w:rsidP="003E61AF"/>
    <w:p w14:paraId="29C15B41" w14:textId="79F6FED4" w:rsidR="003E61AF" w:rsidRDefault="003E61AF" w:rsidP="003E61AF"/>
    <w:p w14:paraId="3A8E83E2" w14:textId="213E8367" w:rsidR="003E61AF" w:rsidRDefault="003E61AF" w:rsidP="003E61AF"/>
    <w:p w14:paraId="5645D85D" w14:textId="53E76865" w:rsidR="003E61AF" w:rsidRDefault="003E61AF" w:rsidP="003E61AF"/>
    <w:p w14:paraId="34A3DBC5" w14:textId="269FAC59" w:rsidR="003E61AF" w:rsidRDefault="003E61AF" w:rsidP="003E61AF"/>
    <w:p w14:paraId="4D04183B" w14:textId="54101CCC" w:rsidR="003E61AF" w:rsidRPr="003E61AF" w:rsidRDefault="00361BFD" w:rsidP="003E61AF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415B36FB" wp14:editId="42A4A386">
                <wp:simplePos x="0" y="0"/>
                <wp:positionH relativeFrom="margin">
                  <wp:align>center</wp:align>
                </wp:positionH>
                <wp:positionV relativeFrom="paragraph">
                  <wp:posOffset>109110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8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000D5" w14:textId="3A9967CF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5B36FB" id="_x0000_s1036" type="#_x0000_t202" style="position:absolute;margin-left:0;margin-top:8.6pt;width:24.25pt;height:24.2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" filled="f" stroked="f">
                <v:textbox>
                  <w:txbxContent>
                    <w:p w14:paraId="4D6000D5" w14:textId="3A9967CF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43976EF" w14:textId="1F4FD0F5" w:rsidR="005E6586" w:rsidRDefault="005E6586" w:rsidP="005E6586">
      <w:pPr>
        <w:pStyle w:val="Cabealho1"/>
      </w:pPr>
      <w:bookmarkStart w:id="15" w:name="_Toc107063942"/>
      <w:r>
        <w:lastRenderedPageBreak/>
        <w:t>Protótipo</w:t>
      </w:r>
      <w:r w:rsidR="00F87DD1">
        <w:t xml:space="preserve"> Inicial VS Protótipo Final</w:t>
      </w:r>
      <w:bookmarkEnd w:id="15"/>
    </w:p>
    <w:p w14:paraId="1F8DF64E" w14:textId="52562AF9" w:rsidR="008273C6" w:rsidRDefault="008273C6" w:rsidP="008273C6">
      <w:pPr>
        <w:pStyle w:val="Cabealho2"/>
        <w:rPr>
          <w:noProof/>
        </w:rPr>
      </w:pPr>
      <w:bookmarkStart w:id="16" w:name="_Toc107063943"/>
      <w:r>
        <w:rPr>
          <w:noProof/>
        </w:rPr>
        <w:t xml:space="preserve">Interfaces de </w:t>
      </w:r>
      <w:r w:rsidR="007349B3">
        <w:rPr>
          <w:noProof/>
        </w:rPr>
        <w:t>U</w:t>
      </w:r>
      <w:r>
        <w:rPr>
          <w:noProof/>
        </w:rPr>
        <w:t>tilizador</w:t>
      </w:r>
      <w:bookmarkEnd w:id="16"/>
    </w:p>
    <w:p w14:paraId="0DD6925E" w14:textId="77777777" w:rsidR="008273C6" w:rsidRPr="008273C6" w:rsidRDefault="008273C6" w:rsidP="008273C6"/>
    <w:bookmarkStart w:id="17" w:name="_Toc107063944"/>
    <w:p w14:paraId="22CA7231" w14:textId="0796D663" w:rsidR="00D00121" w:rsidRPr="008273C6" w:rsidRDefault="009E658A" w:rsidP="008273C6">
      <w:pPr>
        <w:pStyle w:val="Cabealho3"/>
      </w:pPr>
      <w:r w:rsidRPr="008273C6">
        <w:rPr>
          <w:noProof/>
          <w:color w:val="auto"/>
          <w:lang w:eastAsia="pt-PT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224B6178" wp14:editId="271BCDEC">
                <wp:simplePos x="0" y="0"/>
                <wp:positionH relativeFrom="margin">
                  <wp:posOffset>217170</wp:posOffset>
                </wp:positionH>
                <wp:positionV relativeFrom="paragraph">
                  <wp:posOffset>3277870</wp:posOffset>
                </wp:positionV>
                <wp:extent cx="62376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5" y="19248"/>
                    <wp:lineTo x="21505" y="0"/>
                    <wp:lineTo x="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FF57A" w14:textId="3B0E322A" w:rsidR="00046015" w:rsidRPr="00295BFD" w:rsidRDefault="00046015" w:rsidP="00532193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4B6178" id="Caixa de texto 11" o:spid="_x0000_s1038" type="#_x0000_t202" style="position:absolute;margin-left:17.1pt;margin-top:258.1pt;width:491.15pt;height:.05pt;z-index:-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y3NGwIAAEAEAAAOAAAAZHJzL2Uyb0RvYy54bWysU8Fu2zAMvQ/YPwi6L05SNBu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" stroked="f">
                <v:textbox style="mso-fit-shape-to-text:t" inset="0,0,0,0">
                  <w:txbxContent>
                    <w:p w14:paraId="16CFF57A" w14:textId="3B0E322A" w:rsidR="00046015" w:rsidRPr="00295BFD" w:rsidRDefault="00046015" w:rsidP="00532193">
                      <w:pPr>
                        <w:pStyle w:val="Legenda"/>
                        <w:rPr>
                          <w:caps/>
                          <w:noProof/>
                          <w:sz w:val="24"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F4172" w:rsidRPr="008273C6">
        <w:rPr>
          <w:noProof/>
          <w:color w:val="auto"/>
          <w:lang w:eastAsia="pt-PT"/>
        </w:rPr>
        <w:drawing>
          <wp:anchor distT="0" distB="0" distL="114300" distR="114300" simplePos="0" relativeHeight="251642880" behindDoc="1" locked="0" layoutInCell="1" allowOverlap="1" wp14:anchorId="1A20A81D" wp14:editId="5608BB72">
            <wp:simplePos x="0" y="0"/>
            <wp:positionH relativeFrom="margin">
              <wp:align>center</wp:align>
            </wp:positionH>
            <wp:positionV relativeFrom="paragraph">
              <wp:posOffset>300718</wp:posOffset>
            </wp:positionV>
            <wp:extent cx="6161405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04" y="21423"/>
                <wp:lineTo x="2150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648A" w:rsidRPr="008273C6">
        <w:rPr>
          <w:color w:val="auto"/>
        </w:rPr>
        <w:t>login</w:t>
      </w:r>
      <w:bookmarkEnd w:id="17"/>
    </w:p>
    <w:p w14:paraId="5590C188" w14:textId="114BAB25" w:rsidR="00CD6C9D" w:rsidRDefault="00CD6C9D" w:rsidP="00CD6C9D"/>
    <w:p w14:paraId="711D99E9" w14:textId="46241960" w:rsidR="00CD6C9D" w:rsidRDefault="00560C65" w:rsidP="00CD6C9D">
      <w:r>
        <w:rPr>
          <w:noProof/>
          <w:lang w:eastAsia="pt-PT"/>
        </w:rPr>
        <w:drawing>
          <wp:anchor distT="0" distB="0" distL="114300" distR="114300" simplePos="0" relativeHeight="251746304" behindDoc="1" locked="0" layoutInCell="1" allowOverlap="1" wp14:anchorId="14DDFDC7" wp14:editId="5F1AC724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76262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564" y="21528"/>
                <wp:lineTo x="2156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5BBDFE" w14:textId="60100765" w:rsidR="00CD6C9D" w:rsidRDefault="00CD6C9D" w:rsidP="00CD6C9D"/>
    <w:p w14:paraId="29F30DA5" w14:textId="3848FB6D" w:rsidR="00CD6C9D" w:rsidRDefault="00CD6C9D" w:rsidP="00CD6C9D"/>
    <w:p w14:paraId="1BE3EAEE" w14:textId="4FA04EED" w:rsidR="00CD6C9D" w:rsidRDefault="00CD6C9D" w:rsidP="00CD6C9D"/>
    <w:p w14:paraId="6B8431FE" w14:textId="24B4CF6D" w:rsidR="00CD6C9D" w:rsidRDefault="00CD6C9D" w:rsidP="00CD6C9D"/>
    <w:p w14:paraId="202943EB" w14:textId="6F0022EB" w:rsidR="00CD6C9D" w:rsidRDefault="00CD6C9D" w:rsidP="00CD6C9D"/>
    <w:p w14:paraId="468B0C15" w14:textId="4688F19C" w:rsidR="00CD6C9D" w:rsidRDefault="00CD6C9D" w:rsidP="00CD6C9D">
      <w:pPr>
        <w:pStyle w:val="Cabealho2"/>
      </w:pPr>
    </w:p>
    <w:p w14:paraId="68436D31" w14:textId="05F7B295" w:rsidR="00CD6C9D" w:rsidRDefault="00D5223C" w:rsidP="00CD6C9D">
      <w:r w:rsidRPr="008273C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7084AF79" wp14:editId="4BA90D2A">
                <wp:simplePos x="0" y="0"/>
                <wp:positionH relativeFrom="margin">
                  <wp:posOffset>499745</wp:posOffset>
                </wp:positionH>
                <wp:positionV relativeFrom="paragraph">
                  <wp:posOffset>855980</wp:posOffset>
                </wp:positionV>
                <wp:extent cx="62376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5" y="19248"/>
                    <wp:lineTo x="21505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F6BE11" w14:textId="77777777" w:rsidR="00046015" w:rsidRPr="00295BFD" w:rsidRDefault="00046015" w:rsidP="00D5223C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84AF79" id="Caixa de texto 21" o:spid="_x0000_s1039" type="#_x0000_t202" style="position:absolute;margin-left:39.35pt;margin-top:67.4pt;width:491.15pt;height:.05pt;z-index:-251568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" stroked="f">
                <v:textbox style="mso-fit-shape-to-text:t" inset="0,0,0,0">
                  <w:txbxContent>
                    <w:p w14:paraId="1EF6BE11" w14:textId="77777777" w:rsidR="00046015" w:rsidRPr="00295BFD" w:rsidRDefault="00046015" w:rsidP="00D5223C">
                      <w:pPr>
                        <w:pStyle w:val="Legenda"/>
                        <w:rPr>
                          <w:caps/>
                          <w:noProof/>
                          <w:sz w:val="24"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89A445" w14:textId="15D80575" w:rsidR="00E06786" w:rsidRDefault="005E3E9C">
      <w:pPr>
        <w:rPr>
          <w:noProof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2548FAD" wp14:editId="3794D7E5">
                <wp:simplePos x="0" y="0"/>
                <wp:positionH relativeFrom="margin">
                  <wp:align>center</wp:align>
                </wp:positionH>
                <wp:positionV relativeFrom="paragraph">
                  <wp:posOffset>2407285</wp:posOffset>
                </wp:positionV>
                <wp:extent cx="428625" cy="288925"/>
                <wp:effectExtent l="0" t="0" r="0" b="0"/>
                <wp:wrapTight wrapText="bothSides">
                  <wp:wrapPolygon edited="0">
                    <wp:start x="2880" y="0"/>
                    <wp:lineTo x="2880" y="19938"/>
                    <wp:lineTo x="18240" y="19938"/>
                    <wp:lineTo x="18240" y="0"/>
                    <wp:lineTo x="2880" y="0"/>
                  </wp:wrapPolygon>
                </wp:wrapTight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8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E66F0" w14:textId="6AAF1FE4" w:rsidR="00046015" w:rsidRPr="007E0FFD" w:rsidRDefault="00046015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48FAD" id="_x0000_s1040" type="#_x0000_t202" style="position:absolute;margin-left:0;margin-top:189.55pt;width:33.75pt;height:22.75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" filled="f" stroked="f">
                <v:textbox>
                  <w:txbxContent>
                    <w:p w14:paraId="5E2E66F0" w14:textId="6AAF1FE4" w:rsidR="00046015" w:rsidRPr="007E0FFD" w:rsidRDefault="00046015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06786">
        <w:rPr>
          <w:noProof/>
        </w:rPr>
        <w:br w:type="page"/>
      </w:r>
    </w:p>
    <w:p w14:paraId="55068665" w14:textId="67B34095" w:rsidR="00B27581" w:rsidRDefault="00B27581" w:rsidP="00CD6C9D">
      <w:pPr>
        <w:rPr>
          <w:noProof/>
        </w:rPr>
      </w:pPr>
    </w:p>
    <w:p w14:paraId="0EAEF3D8" w14:textId="1B56160C" w:rsidR="00E06786" w:rsidRDefault="00106572" w:rsidP="008273C6">
      <w:pPr>
        <w:pStyle w:val="Cabealho3"/>
      </w:pPr>
      <w:bookmarkStart w:id="18" w:name="_Toc106466152"/>
      <w:bookmarkStart w:id="19" w:name="_Toc107063945"/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442CD0E7" wp14:editId="3B982FC2">
                <wp:simplePos x="0" y="0"/>
                <wp:positionH relativeFrom="margin">
                  <wp:align>center</wp:align>
                </wp:positionH>
                <wp:positionV relativeFrom="paragraph">
                  <wp:posOffset>9126220</wp:posOffset>
                </wp:positionV>
                <wp:extent cx="428625" cy="257175"/>
                <wp:effectExtent l="0" t="0" r="0" b="0"/>
                <wp:wrapTight wrapText="bothSides">
                  <wp:wrapPolygon edited="0">
                    <wp:start x="2880" y="0"/>
                    <wp:lineTo x="2880" y="19200"/>
                    <wp:lineTo x="18240" y="19200"/>
                    <wp:lineTo x="18240" y="0"/>
                    <wp:lineTo x="2880" y="0"/>
                  </wp:wrapPolygon>
                </wp:wrapTight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7401A" w14:textId="286B6DCC" w:rsidR="00106572" w:rsidRPr="007E0FFD" w:rsidRDefault="00106572" w:rsidP="00106572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D0E7" id="_x0000_s1041" type="#_x0000_t202" style="position:absolute;margin-left:0;margin-top:718.6pt;width:33.75pt;height:20.2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" filled="f" stroked="f">
                <v:textbox>
                  <w:txbxContent>
                    <w:p w14:paraId="1F87401A" w14:textId="286B6DCC" w:rsidR="00106572" w:rsidRPr="007E0FFD" w:rsidRDefault="00106572" w:rsidP="00106572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C5C8B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347EF324" wp14:editId="2812F318">
                <wp:simplePos x="0" y="0"/>
                <wp:positionH relativeFrom="margin">
                  <wp:posOffset>499745</wp:posOffset>
                </wp:positionH>
                <wp:positionV relativeFrom="paragraph">
                  <wp:posOffset>7303135</wp:posOffset>
                </wp:positionV>
                <wp:extent cx="542925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88BE2" w14:textId="77777777" w:rsidR="00046015" w:rsidRPr="00BB1711" w:rsidRDefault="00046015" w:rsidP="0081568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Confirmação de identidade para alterar a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7EF324" id="Caixa de texto 64" o:spid="_x0000_s1041" type="#_x0000_t202" style="position:absolute;margin-left:39.35pt;margin-top:575.05pt;width:427.5pt;height:.05pt;z-index:-251561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" stroked="f">
                <v:textbox style="mso-fit-shape-to-text:t" inset="0,0,0,0">
                  <w:txbxContent>
                    <w:p w14:paraId="5D488BE2" w14:textId="77777777" w:rsidR="00046015" w:rsidRPr="00BB1711" w:rsidRDefault="00046015" w:rsidP="0081568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Confirmação de identidade para alterar a password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C5C8B">
        <w:rPr>
          <w:noProof/>
          <w:lang w:eastAsia="pt-PT"/>
        </w:rPr>
        <w:drawing>
          <wp:anchor distT="0" distB="0" distL="114300" distR="114300" simplePos="0" relativeHeight="251752448" behindDoc="1" locked="0" layoutInCell="1" allowOverlap="1" wp14:anchorId="3B6E7A9B" wp14:editId="7A6FA4D2">
            <wp:simplePos x="0" y="0"/>
            <wp:positionH relativeFrom="margin">
              <wp:posOffset>384175</wp:posOffset>
            </wp:positionH>
            <wp:positionV relativeFrom="paragraph">
              <wp:posOffset>4646295</wp:posOffset>
            </wp:positionV>
            <wp:extent cx="566737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64" y="21526"/>
                <wp:lineTo x="21564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5351">
        <w:rPr>
          <w:noProof/>
          <w:lang w:eastAsia="pt-PT"/>
        </w:rPr>
        <w:drawing>
          <wp:anchor distT="0" distB="0" distL="114300" distR="114300" simplePos="0" relativeHeight="251646976" behindDoc="1" locked="0" layoutInCell="1" allowOverlap="1" wp14:anchorId="57DA0B04" wp14:editId="1AA67F53">
            <wp:simplePos x="0" y="0"/>
            <wp:positionH relativeFrom="margin">
              <wp:posOffset>163830</wp:posOffset>
            </wp:positionH>
            <wp:positionV relativeFrom="paragraph">
              <wp:posOffset>973455</wp:posOffset>
            </wp:positionV>
            <wp:extent cx="611759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5"/>
                    <a:stretch/>
                  </pic:blipFill>
                  <pic:spPr bwMode="auto">
                    <a:xfrm>
                      <a:off x="0" y="0"/>
                      <a:ext cx="61175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535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66A84E09" wp14:editId="0439A55B">
                <wp:simplePos x="0" y="0"/>
                <wp:positionH relativeFrom="margin">
                  <wp:posOffset>163830</wp:posOffset>
                </wp:positionH>
                <wp:positionV relativeFrom="paragraph">
                  <wp:posOffset>3864610</wp:posOffset>
                </wp:positionV>
                <wp:extent cx="611759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FC55D" w14:textId="33B781AB" w:rsidR="00046015" w:rsidRPr="00BB1711" w:rsidRDefault="00046015" w:rsidP="002E04B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Confirmação de identidade para alterar a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A84E09" id="Caixa de texto 14" o:spid="_x0000_s1042" type="#_x0000_t202" style="position:absolute;margin-left:12.9pt;margin-top:304.3pt;width:481.7pt;height:.05pt;z-index:-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coGgIAAEAEAAAOAAAAZHJzL2Uyb0RvYy54bWysU8Fu2zAMvQ/YPwi6L046NNu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" stroked="f">
                <v:textbox style="mso-fit-shape-to-text:t" inset="0,0,0,0">
                  <w:txbxContent>
                    <w:p w14:paraId="2EDFC55D" w14:textId="33B781AB" w:rsidR="00046015" w:rsidRPr="00BB1711" w:rsidRDefault="00046015" w:rsidP="002E04BC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Confirmação de identidade para alterar a password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E3E9C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4313E4F2" wp14:editId="3D273F23">
                <wp:simplePos x="0" y="0"/>
                <wp:positionH relativeFrom="margin">
                  <wp:align>center</wp:align>
                </wp:positionH>
                <wp:positionV relativeFrom="paragraph">
                  <wp:posOffset>5771515</wp:posOffset>
                </wp:positionV>
                <wp:extent cx="477672" cy="335270"/>
                <wp:effectExtent l="0" t="0" r="0" b="0"/>
                <wp:wrapTight wrapText="bothSides">
                  <wp:wrapPolygon edited="0">
                    <wp:start x="2585" y="0"/>
                    <wp:lineTo x="2585" y="19674"/>
                    <wp:lineTo x="18957" y="19674"/>
                    <wp:lineTo x="18957" y="0"/>
                    <wp:lineTo x="2585" y="0"/>
                  </wp:wrapPolygon>
                </wp:wrapTight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72" cy="335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657D7" w14:textId="06B571C0" w:rsidR="00046015" w:rsidRPr="007E0FFD" w:rsidRDefault="00046015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313E4F2" id="_x0000_s1043" type="#_x0000_t202" style="position:absolute;margin-left:0;margin-top:454.45pt;width:37.6pt;height:26.4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" filled="f" stroked="f">
                <v:textbox>
                  <w:txbxContent>
                    <w:p w14:paraId="34D657D7" w14:textId="06B571C0" w:rsidR="00046015" w:rsidRPr="007E0FFD" w:rsidRDefault="00046015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18"/>
      <w:bookmarkEnd w:id="19"/>
      <w:r w:rsidR="00622CA6">
        <w:br w:type="page"/>
      </w:r>
    </w:p>
    <w:bookmarkStart w:id="20" w:name="_Toc106466153"/>
    <w:bookmarkStart w:id="21" w:name="_Toc107063946"/>
    <w:p w14:paraId="1D615732" w14:textId="6AE9A0B3" w:rsidR="00E06786" w:rsidRDefault="00E06786" w:rsidP="008273C6">
      <w:pPr>
        <w:pStyle w:val="Cabealho3"/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3BE3C618" wp14:editId="7BE1DA9A">
                <wp:simplePos x="0" y="0"/>
                <wp:positionH relativeFrom="margin">
                  <wp:align>center</wp:align>
                </wp:positionH>
                <wp:positionV relativeFrom="paragraph">
                  <wp:posOffset>2948940</wp:posOffset>
                </wp:positionV>
                <wp:extent cx="611759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F5BC0" w14:textId="77777777" w:rsidR="00046015" w:rsidRPr="00D24C68" w:rsidRDefault="00046015" w:rsidP="00E0678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Criação da nova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E3C618" id="Caixa de texto 15" o:spid="_x0000_s1044" type="#_x0000_t202" style="position:absolute;margin-left:0;margin-top:232.2pt;width:481.7pt;height:.05pt;z-index:-251565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SgEGgIAAEAEAAAOAAAAZHJzL2Uyb0RvYy54bWysU8Fu2zAMvQ/YPwi6L046NGu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" stroked="f">
                <v:textbox style="mso-fit-shape-to-text:t" inset="0,0,0,0">
                  <w:txbxContent>
                    <w:p w14:paraId="7CAF5BC0" w14:textId="77777777" w:rsidR="00046015" w:rsidRPr="00D24C68" w:rsidRDefault="00046015" w:rsidP="00E0678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Criação da nova password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50400" behindDoc="1" locked="0" layoutInCell="1" allowOverlap="1" wp14:anchorId="6D066B8F" wp14:editId="2C22743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7590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24" y="21423"/>
                <wp:lineTo x="2152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0"/>
      <w:bookmarkEnd w:id="21"/>
    </w:p>
    <w:p w14:paraId="49ED8FCA" w14:textId="59C72630" w:rsidR="00E06786" w:rsidRDefault="00E06786" w:rsidP="008273C6">
      <w:pPr>
        <w:pStyle w:val="Cabealho3"/>
      </w:pPr>
    </w:p>
    <w:p w14:paraId="023DA62E" w14:textId="748D887C" w:rsidR="00E06786" w:rsidRDefault="00BE3363" w:rsidP="008273C6">
      <w:pPr>
        <w:pStyle w:val="Cabealho3"/>
      </w:pPr>
      <w:bookmarkStart w:id="22" w:name="_Toc106466154"/>
      <w:bookmarkStart w:id="23" w:name="_Toc107063947"/>
      <w:r>
        <w:rPr>
          <w:noProof/>
          <w:lang w:eastAsia="pt-PT"/>
        </w:rPr>
        <w:drawing>
          <wp:anchor distT="0" distB="0" distL="114300" distR="114300" simplePos="0" relativeHeight="251755520" behindDoc="1" locked="0" layoutInCell="1" allowOverlap="1" wp14:anchorId="67984FCF" wp14:editId="1D4C7C8D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5629275" cy="2752725"/>
            <wp:effectExtent l="0" t="0" r="9525" b="9525"/>
            <wp:wrapTight wrapText="bothSides">
              <wp:wrapPolygon edited="0">
                <wp:start x="0" y="0"/>
                <wp:lineTo x="0" y="21525"/>
                <wp:lineTo x="21563" y="21525"/>
                <wp:lineTo x="21563" y="0"/>
                <wp:lineTo x="0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2"/>
      <w:bookmarkEnd w:id="23"/>
    </w:p>
    <w:p w14:paraId="7B192134" w14:textId="502F344C" w:rsidR="00E06786" w:rsidRDefault="00E06786" w:rsidP="008273C6">
      <w:pPr>
        <w:pStyle w:val="Cabealho3"/>
      </w:pPr>
    </w:p>
    <w:p w14:paraId="57403BD9" w14:textId="251C8D50" w:rsidR="00E06786" w:rsidRDefault="00E06786" w:rsidP="008273C6">
      <w:pPr>
        <w:pStyle w:val="Cabealho3"/>
      </w:pPr>
    </w:p>
    <w:p w14:paraId="2BB50D13" w14:textId="67E03409" w:rsidR="00E06786" w:rsidRDefault="00E06786" w:rsidP="008273C6">
      <w:pPr>
        <w:pStyle w:val="Cabealho3"/>
      </w:pPr>
    </w:p>
    <w:p w14:paraId="73230887" w14:textId="3627303E" w:rsidR="00E06786" w:rsidRDefault="00E06786" w:rsidP="008273C6">
      <w:pPr>
        <w:pStyle w:val="Cabealho3"/>
      </w:pPr>
    </w:p>
    <w:p w14:paraId="2073984A" w14:textId="40888405" w:rsidR="00E06786" w:rsidRDefault="00E06786" w:rsidP="008273C6">
      <w:pPr>
        <w:pStyle w:val="Cabealho3"/>
      </w:pPr>
    </w:p>
    <w:p w14:paraId="35AF69D8" w14:textId="43430A95" w:rsidR="00E06786" w:rsidRDefault="00E06786" w:rsidP="008273C6">
      <w:pPr>
        <w:pStyle w:val="Cabealho3"/>
      </w:pPr>
    </w:p>
    <w:p w14:paraId="2D06690A" w14:textId="77777777" w:rsidR="00E06786" w:rsidRDefault="00E06786" w:rsidP="008273C6">
      <w:pPr>
        <w:pStyle w:val="Cabealho3"/>
      </w:pPr>
    </w:p>
    <w:p w14:paraId="7B107109" w14:textId="32060EA0" w:rsidR="00E06786" w:rsidRDefault="00E06786" w:rsidP="008273C6">
      <w:pPr>
        <w:pStyle w:val="Cabealho3"/>
      </w:pPr>
    </w:p>
    <w:p w14:paraId="1F9C8744" w14:textId="5CBAF94D" w:rsidR="00E06786" w:rsidRDefault="00E06786" w:rsidP="008273C6">
      <w:pPr>
        <w:pStyle w:val="Cabealho3"/>
      </w:pPr>
    </w:p>
    <w:p w14:paraId="743A98F5" w14:textId="7C478E98" w:rsidR="00E06786" w:rsidRDefault="00E06786" w:rsidP="008273C6">
      <w:pPr>
        <w:pStyle w:val="Cabealho3"/>
      </w:pPr>
    </w:p>
    <w:p w14:paraId="45C4A140" w14:textId="0B1768A7" w:rsidR="00E06786" w:rsidRDefault="00E06786" w:rsidP="008273C6">
      <w:pPr>
        <w:pStyle w:val="Cabealho3"/>
      </w:pPr>
    </w:p>
    <w:p w14:paraId="58175BB5" w14:textId="5A31913C" w:rsidR="00E06786" w:rsidRDefault="00E06786" w:rsidP="008273C6">
      <w:pPr>
        <w:pStyle w:val="Cabealho3"/>
      </w:pPr>
    </w:p>
    <w:bookmarkStart w:id="24" w:name="_Toc106466155"/>
    <w:bookmarkStart w:id="25" w:name="_Toc107063948"/>
    <w:p w14:paraId="375AC76A" w14:textId="1FC6D962" w:rsidR="00E06786" w:rsidRDefault="00BE3363" w:rsidP="008273C6">
      <w:pPr>
        <w:pStyle w:val="Cabealho3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642EBBFB" wp14:editId="27E3B7B9">
                <wp:simplePos x="0" y="0"/>
                <wp:positionH relativeFrom="margin">
                  <wp:posOffset>537845</wp:posOffset>
                </wp:positionH>
                <wp:positionV relativeFrom="paragraph">
                  <wp:posOffset>38100</wp:posOffset>
                </wp:positionV>
                <wp:extent cx="611759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ED119" w14:textId="77777777" w:rsidR="00046015" w:rsidRPr="00D24C68" w:rsidRDefault="00046015" w:rsidP="00BE336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Criação da nova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2EBBFB" id="Caixa de texto 66" o:spid="_x0000_s1045" type="#_x0000_t202" style="position:absolute;margin-left:42.35pt;margin-top:3pt;width:481.7pt;height:.05pt;z-index:-251558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" stroked="f">
                <v:textbox style="mso-fit-shape-to-text:t" inset="0,0,0,0">
                  <w:txbxContent>
                    <w:p w14:paraId="316ED119" w14:textId="77777777" w:rsidR="00046015" w:rsidRPr="00D24C68" w:rsidRDefault="00046015" w:rsidP="00BE336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Criação da nova password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24"/>
      <w:bookmarkEnd w:id="25"/>
    </w:p>
    <w:p w14:paraId="2BA3DE84" w14:textId="77777777" w:rsidR="00E06786" w:rsidRDefault="00E06786" w:rsidP="008273C6">
      <w:pPr>
        <w:pStyle w:val="Cabealho3"/>
      </w:pPr>
    </w:p>
    <w:p w14:paraId="2BE3064B" w14:textId="77777777" w:rsidR="00E06786" w:rsidRDefault="00E06786" w:rsidP="008273C6">
      <w:pPr>
        <w:pStyle w:val="Cabealho3"/>
      </w:pPr>
    </w:p>
    <w:p w14:paraId="0FC5DBBB" w14:textId="77777777" w:rsidR="00E06786" w:rsidRDefault="00E06786" w:rsidP="008273C6">
      <w:pPr>
        <w:pStyle w:val="Cabealho3"/>
      </w:pPr>
    </w:p>
    <w:p w14:paraId="5D77208D" w14:textId="77777777" w:rsidR="00E06786" w:rsidRDefault="00E06786" w:rsidP="008273C6">
      <w:pPr>
        <w:pStyle w:val="Cabealho3"/>
      </w:pPr>
    </w:p>
    <w:p w14:paraId="3644ACD2" w14:textId="77777777" w:rsidR="00E06786" w:rsidRDefault="00E06786" w:rsidP="008273C6">
      <w:pPr>
        <w:pStyle w:val="Cabealho3"/>
      </w:pPr>
    </w:p>
    <w:p w14:paraId="32B168FA" w14:textId="77777777" w:rsidR="00E06786" w:rsidRDefault="00E06786" w:rsidP="008273C6">
      <w:pPr>
        <w:pStyle w:val="Cabealho3"/>
      </w:pPr>
    </w:p>
    <w:p w14:paraId="54207467" w14:textId="77777777" w:rsidR="00E06786" w:rsidRDefault="00E06786" w:rsidP="008273C6">
      <w:pPr>
        <w:pStyle w:val="Cabealho3"/>
      </w:pPr>
    </w:p>
    <w:p w14:paraId="73B2D0C6" w14:textId="77777777" w:rsidR="00DC3800" w:rsidRDefault="00DC3800" w:rsidP="008273C6">
      <w:pPr>
        <w:pStyle w:val="Cabealho3"/>
        <w:rPr>
          <w:color w:val="auto"/>
        </w:rPr>
      </w:pPr>
    </w:p>
    <w:p w14:paraId="583B2B1A" w14:textId="77777777" w:rsidR="00DC3800" w:rsidRDefault="00DC3800" w:rsidP="008273C6">
      <w:pPr>
        <w:pStyle w:val="Cabealho3"/>
        <w:rPr>
          <w:color w:val="auto"/>
        </w:rPr>
      </w:pPr>
    </w:p>
    <w:p w14:paraId="7997E736" w14:textId="77777777" w:rsidR="00DC3800" w:rsidRDefault="00DC3800" w:rsidP="008273C6">
      <w:pPr>
        <w:pStyle w:val="Cabealho3"/>
        <w:rPr>
          <w:color w:val="auto"/>
        </w:rPr>
      </w:pPr>
    </w:p>
    <w:p w14:paraId="07BEDEAE" w14:textId="77777777" w:rsidR="00DC3800" w:rsidRDefault="00DC3800" w:rsidP="008273C6">
      <w:pPr>
        <w:pStyle w:val="Cabealho3"/>
        <w:rPr>
          <w:color w:val="auto"/>
        </w:rPr>
      </w:pPr>
    </w:p>
    <w:p w14:paraId="5C1B39D2" w14:textId="534CBB49" w:rsidR="00DC3800" w:rsidRDefault="00DC3800" w:rsidP="008273C6">
      <w:pPr>
        <w:pStyle w:val="Cabealho3"/>
        <w:rPr>
          <w:color w:val="auto"/>
        </w:rPr>
      </w:pPr>
    </w:p>
    <w:p w14:paraId="02F9CA11" w14:textId="1648B274" w:rsidR="00DC3800" w:rsidRDefault="00DC3800" w:rsidP="008273C6">
      <w:pPr>
        <w:pStyle w:val="Cabealho3"/>
        <w:rPr>
          <w:color w:val="auto"/>
        </w:rPr>
      </w:pPr>
    </w:p>
    <w:p w14:paraId="26ECD0A2" w14:textId="12E0C0AF" w:rsidR="00DC3800" w:rsidRDefault="005E3E9C" w:rsidP="008273C6">
      <w:pPr>
        <w:pStyle w:val="Cabealho3"/>
        <w:rPr>
          <w:color w:val="auto"/>
        </w:rPr>
      </w:pPr>
      <w:bookmarkStart w:id="26" w:name="_Toc107063949"/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33805CD3" wp14:editId="3D809C4B">
                <wp:simplePos x="0" y="0"/>
                <wp:positionH relativeFrom="margin">
                  <wp:align>center</wp:align>
                </wp:positionH>
                <wp:positionV relativeFrom="paragraph">
                  <wp:posOffset>139065</wp:posOffset>
                </wp:positionV>
                <wp:extent cx="477520" cy="260350"/>
                <wp:effectExtent l="0" t="0" r="0" b="6350"/>
                <wp:wrapTight wrapText="bothSides">
                  <wp:wrapPolygon edited="0">
                    <wp:start x="2585" y="0"/>
                    <wp:lineTo x="2585" y="20546"/>
                    <wp:lineTo x="18957" y="20546"/>
                    <wp:lineTo x="18957" y="0"/>
                    <wp:lineTo x="2585" y="0"/>
                  </wp:wrapPolygon>
                </wp:wrapTight>
                <wp:docPr id="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4F3FF" w14:textId="4714F532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05CD3" id="_x0000_s1047" type="#_x0000_t202" style="position:absolute;margin-left:0;margin-top:10.95pt;width:37.6pt;height:20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" filled="f" stroked="f">
                <v:textbox>
                  <w:txbxContent>
                    <w:p w14:paraId="10A4F3FF" w14:textId="4714F532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26"/>
    </w:p>
    <w:p w14:paraId="0B993961" w14:textId="77777777" w:rsidR="00DC3800" w:rsidRDefault="00DC3800" w:rsidP="008273C6">
      <w:pPr>
        <w:pStyle w:val="Cabealho3"/>
        <w:rPr>
          <w:color w:val="auto"/>
        </w:rPr>
      </w:pPr>
    </w:p>
    <w:p w14:paraId="2546FC69" w14:textId="2F7E5B05" w:rsidR="00855592" w:rsidRDefault="00855592" w:rsidP="008273C6">
      <w:pPr>
        <w:pStyle w:val="Cabealho3"/>
      </w:pPr>
      <w:bookmarkStart w:id="27" w:name="_Toc107063950"/>
      <w:r w:rsidRPr="008273C6">
        <w:rPr>
          <w:color w:val="auto"/>
        </w:rPr>
        <w:lastRenderedPageBreak/>
        <w:t>Seto</w:t>
      </w:r>
      <w:r w:rsidR="00AE4473">
        <w:rPr>
          <w:color w:val="auto"/>
        </w:rPr>
        <w:t>res (Medicamentos, Equipamentos e Inflamáveis)</w:t>
      </w:r>
      <w:bookmarkEnd w:id="27"/>
    </w:p>
    <w:p w14:paraId="28B797D9" w14:textId="36F22D43" w:rsidR="002E3E60" w:rsidRDefault="002E3E60"/>
    <w:p w14:paraId="5E53B9E7" w14:textId="3291B680" w:rsidR="002E3E60" w:rsidRPr="00A002D0" w:rsidRDefault="00CC22CD" w:rsidP="00CC22CD">
      <w:pPr>
        <w:rPr>
          <w:sz w:val="22"/>
          <w:szCs w:val="22"/>
        </w:rPr>
      </w:pPr>
      <w:r w:rsidRPr="00A002D0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675A8182" wp14:editId="63EEC06C">
                <wp:simplePos x="0" y="0"/>
                <wp:positionH relativeFrom="column">
                  <wp:posOffset>0</wp:posOffset>
                </wp:positionH>
                <wp:positionV relativeFrom="paragraph">
                  <wp:posOffset>4487545</wp:posOffset>
                </wp:positionV>
                <wp:extent cx="642747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0" y="19248"/>
                    <wp:lineTo x="21510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8F641" w14:textId="0D9CFDD8" w:rsidR="00046015" w:rsidRPr="007F69BA" w:rsidRDefault="00046015" w:rsidP="00855592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 xml:space="preserve">Página principal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5A8182" id="Caixa de texto 24" o:spid="_x0000_s1047" type="#_x0000_t202" style="position:absolute;margin-left:0;margin-top:353.35pt;width:506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3wGgIAAEAEAAAOAAAAZHJzL2Uyb0RvYy54bWysU8Fu2zAMvQ/YPwi6L06yLi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Znp7c0shSbHZx0+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" stroked="f">
                <v:textbox style="mso-fit-shape-to-text:t" inset="0,0,0,0">
                  <w:txbxContent>
                    <w:p w14:paraId="1C18F641" w14:textId="0D9CFDD8" w:rsidR="00046015" w:rsidRPr="007F69BA" w:rsidRDefault="00046015" w:rsidP="00855592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 xml:space="preserve">Página principal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002D0"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761664" behindDoc="1" locked="0" layoutInCell="1" allowOverlap="1" wp14:anchorId="208C19DD" wp14:editId="44A7D7D6">
            <wp:simplePos x="0" y="0"/>
            <wp:positionH relativeFrom="margin">
              <wp:posOffset>6350</wp:posOffset>
            </wp:positionH>
            <wp:positionV relativeFrom="paragraph">
              <wp:posOffset>4814570</wp:posOffset>
            </wp:positionV>
            <wp:extent cx="6432550" cy="3468370"/>
            <wp:effectExtent l="0" t="0" r="6350" b="0"/>
            <wp:wrapTight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02D0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12D4CAF" wp14:editId="1D0BD05A">
                <wp:simplePos x="0" y="0"/>
                <wp:positionH relativeFrom="margin">
                  <wp:posOffset>17780</wp:posOffset>
                </wp:positionH>
                <wp:positionV relativeFrom="paragraph">
                  <wp:posOffset>8280400</wp:posOffset>
                </wp:positionV>
                <wp:extent cx="642747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0" y="19248"/>
                    <wp:lineTo x="21510" y="0"/>
                    <wp:lineTo x="0" y="0"/>
                  </wp:wrapPolygon>
                </wp:wrapTight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0DB20" w14:textId="77777777" w:rsidR="00046015" w:rsidRPr="007F69BA" w:rsidRDefault="00046015" w:rsidP="00EB1540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 xml:space="preserve">Página principal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2D4CAF" id="Caixa de texto 72" o:spid="_x0000_s1048" type="#_x0000_t202" style="position:absolute;margin-left:1.4pt;margin-top:652pt;width:506.1pt;height:.05pt;z-index:-25155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sCfGwIAAEAEAAAOAAAAZHJzL2Uyb0RvYy54bWysU8Fu2zAMvQ/YPwi6L06yLi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" stroked="f">
                <v:textbox style="mso-fit-shape-to-text:t" inset="0,0,0,0">
                  <w:txbxContent>
                    <w:p w14:paraId="05A0DB20" w14:textId="77777777" w:rsidR="00046015" w:rsidRPr="007F69BA" w:rsidRDefault="00046015" w:rsidP="00EB1540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 xml:space="preserve">Página principal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A002D0"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655168" behindDoc="1" locked="0" layoutInCell="1" allowOverlap="1" wp14:anchorId="540D015A" wp14:editId="306B8DB8">
            <wp:simplePos x="0" y="0"/>
            <wp:positionH relativeFrom="margin">
              <wp:posOffset>0</wp:posOffset>
            </wp:positionH>
            <wp:positionV relativeFrom="paragraph">
              <wp:posOffset>615536</wp:posOffset>
            </wp:positionV>
            <wp:extent cx="642747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ight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4473" w:rsidRPr="00A002D0">
        <w:rPr>
          <w:sz w:val="22"/>
          <w:szCs w:val="22"/>
        </w:rPr>
        <w:t>Os prot</w:t>
      </w:r>
      <w:r w:rsidRPr="00A002D0">
        <w:rPr>
          <w:sz w:val="22"/>
          <w:szCs w:val="22"/>
        </w:rPr>
        <w:t>ótipos iniciais e finais que estão a servir de exemplo são do setor dos Medicamentos, porém vão servir de exemplo para os restantes setores devido a terem funções iguais, apenas mudando o valor dos registos.</w:t>
      </w:r>
    </w:p>
    <w:p w14:paraId="5CE28AD9" w14:textId="6FC38538" w:rsidR="002E3E60" w:rsidRDefault="005E3E9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16F3198C" wp14:editId="698458F4">
                <wp:simplePos x="0" y="0"/>
                <wp:positionH relativeFrom="margin">
                  <wp:align>center</wp:align>
                </wp:positionH>
                <wp:positionV relativeFrom="paragraph">
                  <wp:posOffset>8303260</wp:posOffset>
                </wp:positionV>
                <wp:extent cx="400050" cy="283845"/>
                <wp:effectExtent l="0" t="0" r="0" b="1905"/>
                <wp:wrapTight wrapText="bothSides">
                  <wp:wrapPolygon edited="0">
                    <wp:start x="3086" y="0"/>
                    <wp:lineTo x="3086" y="20295"/>
                    <wp:lineTo x="17486" y="20295"/>
                    <wp:lineTo x="17486" y="0"/>
                    <wp:lineTo x="3086" y="0"/>
                  </wp:wrapPolygon>
                </wp:wrapTight>
                <wp:docPr id="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8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C8720" w14:textId="5EC901D1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198C" id="_x0000_s1050" type="#_x0000_t202" style="position:absolute;margin-left:0;margin-top:653.8pt;width:31.5pt;height:22.3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" filled="f" stroked="f">
                <v:textbox>
                  <w:txbxContent>
                    <w:p w14:paraId="5BEC8720" w14:textId="5EC901D1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E3E60">
        <w:br w:type="page"/>
      </w:r>
    </w:p>
    <w:p w14:paraId="04B2E61E" w14:textId="11F7148A" w:rsidR="002E3E60" w:rsidRDefault="00412146" w:rsidP="002E3E60">
      <w:pPr>
        <w:tabs>
          <w:tab w:val="left" w:pos="2115"/>
        </w:tabs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A15ECCA" wp14:editId="0EACB322">
                <wp:simplePos x="0" y="0"/>
                <wp:positionH relativeFrom="margin">
                  <wp:posOffset>-58197</wp:posOffset>
                </wp:positionH>
                <wp:positionV relativeFrom="paragraph">
                  <wp:posOffset>7910640</wp:posOffset>
                </wp:positionV>
                <wp:extent cx="63900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8" y="19248"/>
                    <wp:lineTo x="21508" y="0"/>
                    <wp:lineTo x="0" y="0"/>
                  </wp:wrapPolygon>
                </wp:wrapTight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2F78B" w14:textId="77777777" w:rsidR="00046015" w:rsidRPr="00A60092" w:rsidRDefault="00046015" w:rsidP="00412146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>Editar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A15ECCA" id="Caixa de texto 74" o:spid="_x0000_s1050" type="#_x0000_t202" style="position:absolute;margin-left:-4.6pt;margin-top:622.9pt;width:503.15pt;height:.05pt;z-index:-251549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" stroked="f">
                <v:textbox style="mso-fit-shape-to-text:t" inset="0,0,0,0">
                  <w:txbxContent>
                    <w:p w14:paraId="42B2F78B" w14:textId="77777777" w:rsidR="00046015" w:rsidRPr="00A60092" w:rsidRDefault="00046015" w:rsidP="00412146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>Editar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764736" behindDoc="1" locked="0" layoutInCell="1" allowOverlap="1" wp14:anchorId="15962D91" wp14:editId="6C86217D">
            <wp:simplePos x="0" y="0"/>
            <wp:positionH relativeFrom="margin">
              <wp:align>right</wp:align>
            </wp:positionH>
            <wp:positionV relativeFrom="paragraph">
              <wp:posOffset>4449170</wp:posOffset>
            </wp:positionV>
            <wp:extent cx="6441440" cy="3453130"/>
            <wp:effectExtent l="0" t="0" r="0" b="0"/>
            <wp:wrapTight wrapText="bothSides">
              <wp:wrapPolygon edited="0">
                <wp:start x="0" y="0"/>
                <wp:lineTo x="0" y="21449"/>
                <wp:lineTo x="21528" y="21449"/>
                <wp:lineTo x="21528" y="0"/>
                <wp:lineTo x="0" y="0"/>
              </wp:wrapPolygon>
            </wp:wrapTight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154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24ED0AFB" wp14:editId="7306E879">
                <wp:simplePos x="0" y="0"/>
                <wp:positionH relativeFrom="margin">
                  <wp:posOffset>-9525</wp:posOffset>
                </wp:positionH>
                <wp:positionV relativeFrom="paragraph">
                  <wp:posOffset>3871433</wp:posOffset>
                </wp:positionV>
                <wp:extent cx="63900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8" y="19248"/>
                    <wp:lineTo x="21508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8B4CC" w14:textId="77777777" w:rsidR="00046015" w:rsidRPr="00A60092" w:rsidRDefault="00046015" w:rsidP="002E3E60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>Editar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ED0AFB" id="Caixa de texto 26" o:spid="_x0000_s1051" type="#_x0000_t202" style="position:absolute;margin-left:-.75pt;margin-top:304.85pt;width:503.15pt;height:.05pt;z-index:-251555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" stroked="f">
                <v:textbox style="mso-fit-shape-to-text:t" inset="0,0,0,0">
                  <w:txbxContent>
                    <w:p w14:paraId="28A8B4CC" w14:textId="77777777" w:rsidR="00046015" w:rsidRPr="00A60092" w:rsidRDefault="00046015" w:rsidP="002E3E60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>Editar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B1540" w:rsidRPr="001C528B">
        <w:rPr>
          <w:noProof/>
          <w:lang w:eastAsia="pt-PT"/>
        </w:rPr>
        <w:drawing>
          <wp:anchor distT="0" distB="0" distL="114300" distR="114300" simplePos="0" relativeHeight="251759616" behindDoc="1" locked="0" layoutInCell="1" allowOverlap="1" wp14:anchorId="2E1352E7" wp14:editId="0929D3CE">
            <wp:simplePos x="0" y="0"/>
            <wp:positionH relativeFrom="margin">
              <wp:align>right</wp:align>
            </wp:positionH>
            <wp:positionV relativeFrom="paragraph">
              <wp:posOffset>473</wp:posOffset>
            </wp:positionV>
            <wp:extent cx="6372225" cy="3854450"/>
            <wp:effectExtent l="0" t="0" r="9525" b="0"/>
            <wp:wrapTight wrapText="bothSides">
              <wp:wrapPolygon edited="0">
                <wp:start x="0" y="0"/>
                <wp:lineTo x="0" y="21458"/>
                <wp:lineTo x="21568" y="21458"/>
                <wp:lineTo x="21568" y="0"/>
                <wp:lineTo x="0" y="0"/>
              </wp:wrapPolygon>
            </wp:wrapTight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AE856" w14:textId="10BB8607" w:rsidR="002E3E60" w:rsidRDefault="005E3E9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3160D5E7" wp14:editId="05D16FBE">
                <wp:simplePos x="0" y="0"/>
                <wp:positionH relativeFrom="margin">
                  <wp:align>center</wp:align>
                </wp:positionH>
                <wp:positionV relativeFrom="paragraph">
                  <wp:posOffset>4966970</wp:posOffset>
                </wp:positionV>
                <wp:extent cx="406400" cy="271145"/>
                <wp:effectExtent l="0" t="0" r="0" b="0"/>
                <wp:wrapTight wrapText="bothSides">
                  <wp:wrapPolygon edited="0">
                    <wp:start x="3038" y="0"/>
                    <wp:lineTo x="3038" y="19728"/>
                    <wp:lineTo x="18225" y="19728"/>
                    <wp:lineTo x="18225" y="0"/>
                    <wp:lineTo x="3038" y="0"/>
                  </wp:wrapPolygon>
                </wp:wrapTight>
                <wp:docPr id="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579C8B" w14:textId="476C855F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D5E7" id="_x0000_s1053" type="#_x0000_t202" style="position:absolute;margin-left:0;margin-top:391.1pt;width:32pt;height:21.3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" filled="f" stroked="f">
                <v:textbox>
                  <w:txbxContent>
                    <w:p w14:paraId="60579C8B" w14:textId="476C855F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E3E60">
        <w:br w:type="page"/>
      </w:r>
    </w:p>
    <w:p w14:paraId="06C53486" w14:textId="3C0A600D" w:rsidR="002E3E60" w:rsidRPr="00AE4473" w:rsidRDefault="005E3E9C"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7513B207" wp14:editId="651023AC">
                <wp:simplePos x="0" y="0"/>
                <wp:positionH relativeFrom="margin">
                  <wp:align>center</wp:align>
                </wp:positionH>
                <wp:positionV relativeFrom="paragraph">
                  <wp:posOffset>9404350</wp:posOffset>
                </wp:positionV>
                <wp:extent cx="406400" cy="261620"/>
                <wp:effectExtent l="0" t="0" r="0" b="5080"/>
                <wp:wrapTight wrapText="bothSides">
                  <wp:wrapPolygon edited="0">
                    <wp:start x="3038" y="0"/>
                    <wp:lineTo x="3038" y="20447"/>
                    <wp:lineTo x="18225" y="20447"/>
                    <wp:lineTo x="18225" y="0"/>
                    <wp:lineTo x="3038" y="0"/>
                  </wp:wrapPolygon>
                </wp:wrapTight>
                <wp:docPr id="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6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55994" w14:textId="49A23BD9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</w:t>
                            </w:r>
                            <w:r w:rsidR="00106572">
                              <w:rPr>
                                <w:sz w:val="28"/>
                                <w:szCs w:val="28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B207" id="_x0000_s1054" type="#_x0000_t202" style="position:absolute;margin-left:0;margin-top:740.5pt;width:32pt;height:20.6pt;z-index:-251520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" filled="f" stroked="f">
                <v:textbox>
                  <w:txbxContent>
                    <w:p w14:paraId="66C55994" w14:textId="49A23BD9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</w:t>
                      </w:r>
                      <w:r w:rsidR="00106572">
                        <w:rPr>
                          <w:sz w:val="28"/>
                          <w:szCs w:val="28"/>
                          <w:lang w:val="en-GB"/>
                        </w:rPr>
                        <w:t>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32AA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5D5BEF7C" wp14:editId="3C947A8F">
                <wp:simplePos x="0" y="0"/>
                <wp:positionH relativeFrom="margin">
                  <wp:align>right</wp:align>
                </wp:positionH>
                <wp:positionV relativeFrom="paragraph">
                  <wp:posOffset>7895503</wp:posOffset>
                </wp:positionV>
                <wp:extent cx="644144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8" y="19248"/>
                    <wp:lineTo x="21528" y="0"/>
                    <wp:lineTo x="0" y="0"/>
                  </wp:wrapPolygon>
                </wp:wrapTight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FBF33A" w14:textId="77777777" w:rsidR="00046015" w:rsidRPr="0016233C" w:rsidRDefault="00046015" w:rsidP="00932AAA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Aquisição de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5BEF7C" id="Caixa de texto 76" o:spid="_x0000_s1054" type="#_x0000_t202" style="position:absolute;margin-left:456pt;margin-top:621.7pt;width:507.2pt;height:.05pt;z-index:-251540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jaGgIAAEAEAAAOAAAAZHJzL2Uyb0RvYy54bWysU1GP2jAMfp+0/xDlfRQYQ6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fzSazGYUkxeYfP8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" stroked="f">
                <v:textbox style="mso-fit-shape-to-text:t" inset="0,0,0,0">
                  <w:txbxContent>
                    <w:p w14:paraId="71FBF33A" w14:textId="77777777" w:rsidR="00046015" w:rsidRPr="0016233C" w:rsidRDefault="00046015" w:rsidP="00932AAA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Aquisição de um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32AAA">
        <w:rPr>
          <w:noProof/>
          <w:lang w:eastAsia="pt-PT"/>
        </w:rPr>
        <w:drawing>
          <wp:anchor distT="0" distB="0" distL="114300" distR="114300" simplePos="0" relativeHeight="251773952" behindDoc="1" locked="0" layoutInCell="1" allowOverlap="1" wp14:anchorId="38CCF2ED" wp14:editId="6D902C37">
            <wp:simplePos x="0" y="0"/>
            <wp:positionH relativeFrom="margin">
              <wp:align>left</wp:align>
            </wp:positionH>
            <wp:positionV relativeFrom="paragraph">
              <wp:posOffset>4398426</wp:posOffset>
            </wp:positionV>
            <wp:extent cx="6432550" cy="3452495"/>
            <wp:effectExtent l="0" t="0" r="6350" b="0"/>
            <wp:wrapTight wrapText="bothSides">
              <wp:wrapPolygon edited="0">
                <wp:start x="0" y="0"/>
                <wp:lineTo x="0" y="21453"/>
                <wp:lineTo x="21557" y="21453"/>
                <wp:lineTo x="21557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603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2EA7DA0D" wp14:editId="4824A984">
                <wp:simplePos x="0" y="0"/>
                <wp:positionH relativeFrom="margin">
                  <wp:align>right</wp:align>
                </wp:positionH>
                <wp:positionV relativeFrom="paragraph">
                  <wp:posOffset>3861260</wp:posOffset>
                </wp:positionV>
                <wp:extent cx="644144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8" y="19248"/>
                    <wp:lineTo x="21528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A0C93" w14:textId="77777777" w:rsidR="00046015" w:rsidRPr="0016233C" w:rsidRDefault="00046015" w:rsidP="00C16037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Aquisição de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EA7DA0D" id="Caixa de texto 16" o:spid="_x0000_s1055" type="#_x0000_t202" style="position:absolute;margin-left:456pt;margin-top:304.05pt;width:507.2pt;height:.05pt;z-index:-251543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6z/GgIAAEAEAAAOAAAAZHJzL2Uyb0RvYy54bWysU1GP2jAMfp+0/xDlfRQYQ1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" stroked="f">
                <v:textbox style="mso-fit-shape-to-text:t" inset="0,0,0,0">
                  <w:txbxContent>
                    <w:p w14:paraId="5E8A0C93" w14:textId="77777777" w:rsidR="00046015" w:rsidRPr="0016233C" w:rsidRDefault="00046015" w:rsidP="00C16037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Aquisição de um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16037">
        <w:rPr>
          <w:noProof/>
          <w:lang w:eastAsia="pt-PT"/>
        </w:rPr>
        <w:drawing>
          <wp:anchor distT="0" distB="0" distL="114300" distR="114300" simplePos="0" relativeHeight="251771904" behindDoc="1" locked="0" layoutInCell="1" allowOverlap="1" wp14:anchorId="3E169D4F" wp14:editId="06D6A586">
            <wp:simplePos x="0" y="0"/>
            <wp:positionH relativeFrom="margin">
              <wp:posOffset>5080</wp:posOffset>
            </wp:positionH>
            <wp:positionV relativeFrom="paragraph">
              <wp:posOffset>0</wp:posOffset>
            </wp:positionV>
            <wp:extent cx="6429375" cy="3878580"/>
            <wp:effectExtent l="0" t="0" r="9525" b="7620"/>
            <wp:wrapTight wrapText="bothSides">
              <wp:wrapPolygon edited="0">
                <wp:start x="0" y="0"/>
                <wp:lineTo x="0" y="21536"/>
                <wp:lineTo x="21568" y="21536"/>
                <wp:lineTo x="2156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E3E60">
        <w:br w:type="page"/>
      </w:r>
    </w:p>
    <w:p w14:paraId="05FF8210" w14:textId="1ADA7905" w:rsidR="002E3E60" w:rsidRDefault="00E10F4F" w:rsidP="00E10F4F">
      <w:pPr>
        <w:pStyle w:val="Legenda"/>
      </w:pPr>
      <w:r>
        <w:lastRenderedPageBreak/>
        <w:t>Fornecimento de um medic</w:t>
      </w:r>
      <w:r w:rsidRPr="00E10F4F">
        <w:t xml:space="preserve">amento </w:t>
      </w:r>
      <w:r>
        <w:rPr>
          <w:noProof/>
          <w:lang w:eastAsia="pt-PT"/>
        </w:rPr>
        <w:drawing>
          <wp:anchor distT="0" distB="0" distL="114300" distR="114300" simplePos="0" relativeHeight="251778048" behindDoc="1" locked="0" layoutInCell="1" allowOverlap="1" wp14:anchorId="16427E84" wp14:editId="56E29448">
            <wp:simplePos x="0" y="0"/>
            <wp:positionH relativeFrom="margin">
              <wp:align>left</wp:align>
            </wp:positionH>
            <wp:positionV relativeFrom="paragraph">
              <wp:posOffset>620</wp:posOffset>
            </wp:positionV>
            <wp:extent cx="6438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11814" w14:textId="7F0D0B6F" w:rsidR="002E3E60" w:rsidRDefault="005D598F" w:rsidP="002E3E60">
      <w:pPr>
        <w:tabs>
          <w:tab w:val="left" w:pos="2115"/>
        </w:tabs>
      </w:pPr>
      <w:r>
        <w:rPr>
          <w:noProof/>
          <w:lang w:eastAsia="pt-PT"/>
        </w:rPr>
        <w:drawing>
          <wp:anchor distT="0" distB="0" distL="114300" distR="114300" simplePos="0" relativeHeight="251779072" behindDoc="1" locked="0" layoutInCell="1" allowOverlap="1" wp14:anchorId="6D559FD8" wp14:editId="4201C58B">
            <wp:simplePos x="0" y="0"/>
            <wp:positionH relativeFrom="margin">
              <wp:align>right</wp:align>
            </wp:positionH>
            <wp:positionV relativeFrom="paragraph">
              <wp:posOffset>265119</wp:posOffset>
            </wp:positionV>
            <wp:extent cx="6443345" cy="3455670"/>
            <wp:effectExtent l="0" t="0" r="0" b="0"/>
            <wp:wrapTight wrapText="bothSides">
              <wp:wrapPolygon edited="0">
                <wp:start x="0" y="0"/>
                <wp:lineTo x="0" y="21433"/>
                <wp:lineTo x="21521" y="21433"/>
                <wp:lineTo x="21521" y="0"/>
                <wp:lineTo x="0" y="0"/>
              </wp:wrapPolygon>
            </wp:wrapTight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4AF02" w14:textId="7453ED29" w:rsidR="002E3E60" w:rsidRPr="002E3E60" w:rsidRDefault="00031426" w:rsidP="00031426">
      <w:pPr>
        <w:pStyle w:val="Legenda"/>
      </w:pPr>
      <w:r>
        <w:t>Fornecimento de um medic</w:t>
      </w:r>
      <w:r w:rsidRPr="00E10F4F">
        <w:t>amento</w:t>
      </w:r>
    </w:p>
    <w:p w14:paraId="711018AF" w14:textId="2936B13B" w:rsidR="002E3E60" w:rsidRPr="002E3E60" w:rsidRDefault="002E3E60" w:rsidP="002E3E60"/>
    <w:p w14:paraId="59805985" w14:textId="77777777" w:rsidR="002E3E60" w:rsidRPr="002E3E60" w:rsidRDefault="002E3E60" w:rsidP="002E3E60"/>
    <w:p w14:paraId="4411E317" w14:textId="6964898E" w:rsidR="002E3E60" w:rsidRPr="002E3E60" w:rsidRDefault="002E3E60" w:rsidP="002E3E60"/>
    <w:p w14:paraId="5CB9A00E" w14:textId="5EB57809" w:rsidR="002E3E60" w:rsidRPr="002E3E60" w:rsidRDefault="002E3E60" w:rsidP="002E3E60"/>
    <w:p w14:paraId="600CE3E8" w14:textId="72CAE854" w:rsidR="002E3E60" w:rsidRPr="00440198" w:rsidRDefault="00E339C6" w:rsidP="002E3E60">
      <w:pPr>
        <w:rPr>
          <w:sz w:val="22"/>
          <w:szCs w:val="2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11F79AF8" wp14:editId="123D3EDB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393700" cy="258445"/>
                <wp:effectExtent l="0" t="0" r="0" b="0"/>
                <wp:wrapTight wrapText="bothSides">
                  <wp:wrapPolygon edited="0">
                    <wp:start x="3135" y="0"/>
                    <wp:lineTo x="3135" y="19106"/>
                    <wp:lineTo x="17768" y="19106"/>
                    <wp:lineTo x="17768" y="0"/>
                    <wp:lineTo x="3135" y="0"/>
                  </wp:wrapPolygon>
                </wp:wrapTight>
                <wp:docPr id="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06D95" w14:textId="50C759B1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</w:t>
                            </w:r>
                            <w:r w:rsidR="00106572">
                              <w:rPr>
                                <w:sz w:val="28"/>
                                <w:szCs w:val="28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9AF8" id="_x0000_s1057" type="#_x0000_t202" style="position:absolute;margin-left:0;margin-top:6.2pt;width:31pt;height:20.3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" filled="f" stroked="f">
                <v:textbox>
                  <w:txbxContent>
                    <w:p w14:paraId="40006D95" w14:textId="50C759B1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</w:t>
                      </w:r>
                      <w:r w:rsidR="00106572">
                        <w:rPr>
                          <w:sz w:val="28"/>
                          <w:szCs w:val="28"/>
                          <w:lang w:val="en-GB"/>
                        </w:rPr>
                        <w:t>6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9F9BBBD" w14:textId="58FC6713" w:rsidR="002E3E60" w:rsidRPr="00440198" w:rsidRDefault="005C33C3" w:rsidP="002E3E60">
      <w:pPr>
        <w:rPr>
          <w:sz w:val="22"/>
          <w:szCs w:val="22"/>
        </w:rPr>
      </w:pPr>
      <w:r w:rsidRPr="00440198">
        <w:rPr>
          <w:noProof/>
          <w:sz w:val="22"/>
          <w:szCs w:val="22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4FA6411C" wp14:editId="29794247">
                <wp:simplePos x="0" y="0"/>
                <wp:positionH relativeFrom="margin">
                  <wp:posOffset>-47448</wp:posOffset>
                </wp:positionH>
                <wp:positionV relativeFrom="paragraph">
                  <wp:posOffset>7868329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2E3E" w14:textId="77777777" w:rsidR="00046015" w:rsidRPr="007A1ADF" w:rsidRDefault="00046015" w:rsidP="005C33C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Adicionar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A6411C" id="Caixa de texto 81" o:spid="_x0000_s1057" type="#_x0000_t202" style="position:absolute;margin-left:-3.75pt;margin-top:619.55pt;width:507pt;height:.05pt;z-index:-251534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" stroked="f">
                <v:textbox style="mso-fit-shape-to-text:t" inset="0,0,0,0">
                  <w:txbxContent>
                    <w:p w14:paraId="225D2E3E" w14:textId="77777777" w:rsidR="00046015" w:rsidRPr="007A1ADF" w:rsidRDefault="00046015" w:rsidP="005C33C3">
                      <w:pPr>
                        <w:pStyle w:val="Legenda"/>
                        <w:rPr>
                          <w:noProof/>
                        </w:rPr>
                      </w:pPr>
                      <w:r>
                        <w:t>Adicionar um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440198"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780096" behindDoc="1" locked="0" layoutInCell="1" allowOverlap="1" wp14:anchorId="22D578C6" wp14:editId="2BF0589D">
            <wp:simplePos x="0" y="0"/>
            <wp:positionH relativeFrom="margin">
              <wp:align>left</wp:align>
            </wp:positionH>
            <wp:positionV relativeFrom="paragraph">
              <wp:posOffset>4395689</wp:posOffset>
            </wp:positionV>
            <wp:extent cx="6432550" cy="3452495"/>
            <wp:effectExtent l="0" t="0" r="6350" b="0"/>
            <wp:wrapTight wrapText="bothSides">
              <wp:wrapPolygon edited="0">
                <wp:start x="0" y="0"/>
                <wp:lineTo x="0" y="21453"/>
                <wp:lineTo x="21557" y="21453"/>
                <wp:lineTo x="21557" y="0"/>
                <wp:lineTo x="0" y="0"/>
              </wp:wrapPolygon>
            </wp:wrapTight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7E7E"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1EC392D" wp14:editId="3E844911">
                <wp:simplePos x="0" y="0"/>
                <wp:positionH relativeFrom="margin">
                  <wp:align>right</wp:align>
                </wp:positionH>
                <wp:positionV relativeFrom="paragraph">
                  <wp:posOffset>3885565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B8024" w14:textId="744E6ABC" w:rsidR="00046015" w:rsidRPr="007A1ADF" w:rsidRDefault="00046015" w:rsidP="00EA119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Adicionar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EC392D" id="Caixa de texto 35" o:spid="_x0000_s1058" type="#_x0000_t202" style="position:absolute;margin-left:455.8pt;margin-top:305.95pt;width:507pt;height:.05pt;z-index:-251646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" stroked="f">
                <v:textbox style="mso-fit-shape-to-text:t" inset="0,0,0,0">
                  <w:txbxContent>
                    <w:p w14:paraId="01CB8024" w14:textId="744E6ABC" w:rsidR="00046015" w:rsidRPr="007A1ADF" w:rsidRDefault="00046015" w:rsidP="00EA1191">
                      <w:pPr>
                        <w:pStyle w:val="Legenda"/>
                        <w:rPr>
                          <w:noProof/>
                        </w:rPr>
                      </w:pPr>
                      <w:r>
                        <w:t>Adicionar um medicamento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7E7E" w:rsidRPr="00440198"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668480" behindDoc="1" locked="0" layoutInCell="1" allowOverlap="1" wp14:anchorId="5D0F7EE3" wp14:editId="73F3D655">
            <wp:simplePos x="0" y="0"/>
            <wp:positionH relativeFrom="margin">
              <wp:posOffset>11430</wp:posOffset>
            </wp:positionH>
            <wp:positionV relativeFrom="paragraph">
              <wp:posOffset>0</wp:posOffset>
            </wp:positionV>
            <wp:extent cx="6438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72969" w14:textId="7324E49C" w:rsidR="002E3E60" w:rsidRPr="00440198" w:rsidRDefault="00A002D0" w:rsidP="002E3E60">
      <w:pPr>
        <w:rPr>
          <w:sz w:val="22"/>
          <w:szCs w:val="22"/>
        </w:rPr>
      </w:pPr>
      <w:r>
        <w:rPr>
          <w:sz w:val="22"/>
          <w:szCs w:val="22"/>
        </w:rPr>
        <w:t>Estes protótipos foram os definidos no relatório inicial</w:t>
      </w:r>
      <w:r w:rsidR="00030E05">
        <w:rPr>
          <w:sz w:val="22"/>
          <w:szCs w:val="22"/>
        </w:rPr>
        <w:t xml:space="preserve">, onde podemos ver a diferença entre o protótipo inicial e o final. Os protótipos que vem a seguir </w:t>
      </w:r>
      <w:r w:rsidR="00CA7B77">
        <w:rPr>
          <w:sz w:val="22"/>
          <w:szCs w:val="22"/>
        </w:rPr>
        <w:t>foram planeados durante a execução do programa, devido a isso não existem protótipos iniciais e sim o resultado final.</w:t>
      </w:r>
    </w:p>
    <w:p w14:paraId="4869404F" w14:textId="3D0BBA58" w:rsidR="002E3E60" w:rsidRPr="00440198" w:rsidRDefault="002E3E60" w:rsidP="002E3E60">
      <w:pPr>
        <w:rPr>
          <w:sz w:val="22"/>
          <w:szCs w:val="22"/>
        </w:rPr>
      </w:pPr>
    </w:p>
    <w:p w14:paraId="6B1FBB2F" w14:textId="05F88B41" w:rsidR="002E3E60" w:rsidRPr="00440198" w:rsidRDefault="00E339C6" w:rsidP="002E3E60">
      <w:pPr>
        <w:rPr>
          <w:sz w:val="22"/>
          <w:szCs w:val="2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41C38AF5" wp14:editId="772DB3EB">
                <wp:simplePos x="0" y="0"/>
                <wp:positionH relativeFrom="margin">
                  <wp:align>center</wp:align>
                </wp:positionH>
                <wp:positionV relativeFrom="paragraph">
                  <wp:posOffset>24765</wp:posOffset>
                </wp:positionV>
                <wp:extent cx="406400" cy="264795"/>
                <wp:effectExtent l="0" t="0" r="0" b="1905"/>
                <wp:wrapTight wrapText="bothSides">
                  <wp:wrapPolygon edited="0">
                    <wp:start x="3038" y="0"/>
                    <wp:lineTo x="3038" y="20201"/>
                    <wp:lineTo x="18225" y="20201"/>
                    <wp:lineTo x="18225" y="0"/>
                    <wp:lineTo x="3038" y="0"/>
                  </wp:wrapPolygon>
                </wp:wrapTight>
                <wp:docPr id="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" cy="264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7D530" w14:textId="514CF294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</w:t>
                            </w:r>
                            <w:r w:rsidR="00106572">
                              <w:rPr>
                                <w:sz w:val="28"/>
                                <w:szCs w:val="28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38AF5" id="_x0000_s1060" type="#_x0000_t202" style="position:absolute;margin-left:0;margin-top:1.95pt;width:32pt;height:20.8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" filled="f" stroked="f">
                <v:textbox>
                  <w:txbxContent>
                    <w:p w14:paraId="0C27D530" w14:textId="514CF294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</w:t>
                      </w:r>
                      <w:r w:rsidR="00106572">
                        <w:rPr>
                          <w:sz w:val="28"/>
                          <w:szCs w:val="28"/>
                          <w:lang w:val="en-GB"/>
                        </w:rPr>
                        <w:t>7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5C42C86" w14:textId="40A6A053" w:rsidR="002E3E60" w:rsidRPr="00CA7B77" w:rsidRDefault="00CA7B77" w:rsidP="00CA7B77">
      <w:pPr>
        <w:pStyle w:val="Cabealho3"/>
        <w:rPr>
          <w:color w:val="auto"/>
        </w:rPr>
      </w:pPr>
      <w:bookmarkStart w:id="28" w:name="_Toc107063951"/>
      <w:r w:rsidRPr="00CA7B77">
        <w:rPr>
          <w:color w:val="auto"/>
        </w:rPr>
        <w:lastRenderedPageBreak/>
        <w:t>Pedidos de Aquisição</w:t>
      </w:r>
      <w:bookmarkEnd w:id="28"/>
    </w:p>
    <w:bookmarkStart w:id="29" w:name="_Toc107063952"/>
    <w:p w14:paraId="5EB54B55" w14:textId="1F627A30" w:rsidR="008A11CC" w:rsidRDefault="008A536C" w:rsidP="008A11CC">
      <w:pPr>
        <w:pStyle w:val="Cabealho3"/>
        <w:rPr>
          <w:sz w:val="22"/>
          <w:szCs w:val="22"/>
        </w:rPr>
      </w:pPr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092EA55" wp14:editId="582A5C51">
                <wp:simplePos x="0" y="0"/>
                <wp:positionH relativeFrom="margin">
                  <wp:align>left</wp:align>
                </wp:positionH>
                <wp:positionV relativeFrom="paragraph">
                  <wp:posOffset>3616122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83856" w14:textId="54A7718D" w:rsidR="00046015" w:rsidRPr="008A536C" w:rsidRDefault="00046015" w:rsidP="008A536C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Pedidos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aquisição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092EA55" id="Caixa de texto 96" o:spid="_x0000_s1060" type="#_x0000_t202" style="position:absolute;margin-left:0;margin-top:284.75pt;width:507pt;height:.05pt;z-index:-251509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PeGwIAAEAEAAAOAAAAZHJzL2Uyb0RvYy54bWysU8Fu2zAMvQ/YPwi6L06aLu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" stroked="f">
                <v:textbox style="mso-fit-shape-to-text:t" inset="0,0,0,0">
                  <w:txbxContent>
                    <w:p w14:paraId="74D83856" w14:textId="54A7718D" w:rsidR="00046015" w:rsidRPr="008A536C" w:rsidRDefault="00046015" w:rsidP="008A536C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Pedidos de aquisição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92D26">
        <w:rPr>
          <w:noProof/>
          <w:color w:val="auto"/>
          <w:lang w:eastAsia="pt-PT"/>
        </w:rPr>
        <w:drawing>
          <wp:anchor distT="0" distB="0" distL="114300" distR="114300" simplePos="0" relativeHeight="251783168" behindDoc="1" locked="0" layoutInCell="1" allowOverlap="1" wp14:anchorId="6D3ACC7A" wp14:editId="5BB600BC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6443345" cy="3455670"/>
            <wp:effectExtent l="0" t="0" r="0" b="0"/>
            <wp:wrapTight wrapText="bothSides">
              <wp:wrapPolygon edited="0">
                <wp:start x="0" y="0"/>
                <wp:lineTo x="0" y="21433"/>
                <wp:lineTo x="21521" y="21433"/>
                <wp:lineTo x="21521" y="0"/>
                <wp:lineTo x="0" y="0"/>
              </wp:wrapPolygon>
            </wp:wrapTight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30" w:name="_Toc106466157"/>
      <w:bookmarkEnd w:id="29"/>
    </w:p>
    <w:p w14:paraId="6C238658" w14:textId="145BC35D" w:rsidR="008A11CC" w:rsidRDefault="008A11CC" w:rsidP="008A11CC">
      <w:pPr>
        <w:pStyle w:val="Cabealho3"/>
        <w:rPr>
          <w:sz w:val="22"/>
          <w:szCs w:val="22"/>
        </w:rPr>
      </w:pPr>
    </w:p>
    <w:bookmarkStart w:id="31" w:name="_Toc107063953"/>
    <w:p w14:paraId="7224A66B" w14:textId="4670FA09" w:rsidR="008A11CC" w:rsidRPr="00CA7B77" w:rsidRDefault="008A536C" w:rsidP="008A11CC">
      <w:pPr>
        <w:pStyle w:val="Cabealho3"/>
        <w:rPr>
          <w:color w:val="auto"/>
        </w:rPr>
      </w:pPr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3A325ECF" wp14:editId="7734FCCA">
                <wp:simplePos x="0" y="0"/>
                <wp:positionH relativeFrom="margin">
                  <wp:align>left</wp:align>
                </wp:positionH>
                <wp:positionV relativeFrom="paragraph">
                  <wp:posOffset>3748812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0A6A4" w14:textId="6A695FBE" w:rsidR="00046015" w:rsidRPr="008A536C" w:rsidRDefault="00046015" w:rsidP="008A536C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Registo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fornecimentos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325ECF" id="Caixa de texto 97" o:spid="_x0000_s1061" type="#_x0000_t202" style="position:absolute;margin-left:0;margin-top:295.2pt;width:507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" stroked="f">
                <v:textbox style="mso-fit-shape-to-text:t" inset="0,0,0,0">
                  <w:txbxContent>
                    <w:p w14:paraId="53D0A6A4" w14:textId="6A695FBE" w:rsidR="00046015" w:rsidRPr="008A536C" w:rsidRDefault="00046015" w:rsidP="008A536C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Registo de fornecimentos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07A9">
        <w:rPr>
          <w:noProof/>
          <w:color w:val="auto"/>
          <w:lang w:eastAsia="pt-PT"/>
        </w:rPr>
        <w:drawing>
          <wp:anchor distT="0" distB="0" distL="114300" distR="114300" simplePos="0" relativeHeight="251784192" behindDoc="1" locked="0" layoutInCell="1" allowOverlap="1" wp14:anchorId="22B8CF37" wp14:editId="26634383">
            <wp:simplePos x="0" y="0"/>
            <wp:positionH relativeFrom="margin">
              <wp:align>left</wp:align>
            </wp:positionH>
            <wp:positionV relativeFrom="paragraph">
              <wp:posOffset>282108</wp:posOffset>
            </wp:positionV>
            <wp:extent cx="6435090" cy="3459480"/>
            <wp:effectExtent l="0" t="0" r="3810" b="7620"/>
            <wp:wrapTight wrapText="bothSides">
              <wp:wrapPolygon edited="0">
                <wp:start x="0" y="0"/>
                <wp:lineTo x="0" y="21529"/>
                <wp:lineTo x="21549" y="21529"/>
                <wp:lineTo x="21549" y="0"/>
                <wp:lineTo x="0" y="0"/>
              </wp:wrapPolygon>
            </wp:wrapTight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11CC">
        <w:rPr>
          <w:color w:val="auto"/>
        </w:rPr>
        <w:t>Registo de Fornecimentos</w:t>
      </w:r>
      <w:bookmarkEnd w:id="31"/>
    </w:p>
    <w:bookmarkEnd w:id="30"/>
    <w:p w14:paraId="12DC756B" w14:textId="31E1FC32" w:rsidR="0016556A" w:rsidRPr="00440198" w:rsidRDefault="0016556A" w:rsidP="0016556A">
      <w:pPr>
        <w:pStyle w:val="Cabealho3"/>
        <w:rPr>
          <w:color w:val="auto"/>
          <w:sz w:val="22"/>
          <w:szCs w:val="22"/>
        </w:rPr>
      </w:pPr>
    </w:p>
    <w:p w14:paraId="4BFDF8B4" w14:textId="323C17FC" w:rsidR="007449C1" w:rsidRDefault="005E3E9C">
      <w:pPr>
        <w:rPr>
          <w:sz w:val="22"/>
          <w:szCs w:val="2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3F4665E8" wp14:editId="56A3FE33">
                <wp:simplePos x="0" y="0"/>
                <wp:positionH relativeFrom="margin">
                  <wp:align>center</wp:align>
                </wp:positionH>
                <wp:positionV relativeFrom="paragraph">
                  <wp:posOffset>749300</wp:posOffset>
                </wp:positionV>
                <wp:extent cx="419100" cy="264795"/>
                <wp:effectExtent l="0" t="0" r="0" b="1905"/>
                <wp:wrapTight wrapText="bothSides">
                  <wp:wrapPolygon edited="0">
                    <wp:start x="2945" y="0"/>
                    <wp:lineTo x="2945" y="20201"/>
                    <wp:lineTo x="17673" y="20201"/>
                    <wp:lineTo x="17673" y="0"/>
                    <wp:lineTo x="2945" y="0"/>
                  </wp:wrapPolygon>
                </wp:wrapTight>
                <wp:docPr id="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4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6823F" w14:textId="5A356D6A" w:rsidR="00046015" w:rsidRPr="007E0FFD" w:rsidRDefault="00046015" w:rsidP="005E3E9C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</w:t>
                            </w:r>
                            <w:r w:rsidR="00106572">
                              <w:rPr>
                                <w:sz w:val="28"/>
                                <w:szCs w:val="28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665E8" id="_x0000_s1063" type="#_x0000_t202" style="position:absolute;margin-left:0;margin-top:59pt;width:33pt;height:20.8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" filled="f" stroked="f">
                <v:textbox>
                  <w:txbxContent>
                    <w:p w14:paraId="2616823F" w14:textId="5A356D6A" w:rsidR="00046015" w:rsidRPr="007E0FFD" w:rsidRDefault="00046015" w:rsidP="005E3E9C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</w:t>
                      </w:r>
                      <w:r w:rsidR="00106572">
                        <w:rPr>
                          <w:sz w:val="28"/>
                          <w:szCs w:val="28"/>
                          <w:lang w:val="en-GB"/>
                        </w:rPr>
                        <w:t>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556A" w:rsidRPr="00440198">
        <w:rPr>
          <w:sz w:val="22"/>
          <w:szCs w:val="22"/>
        </w:rPr>
        <w:br w:type="page"/>
      </w:r>
    </w:p>
    <w:bookmarkStart w:id="32" w:name="_Toc107063954"/>
    <w:p w14:paraId="43972583" w14:textId="42BDB1F3" w:rsidR="00145C72" w:rsidRPr="00CA7B77" w:rsidRDefault="00EE0001" w:rsidP="00145C72">
      <w:pPr>
        <w:pStyle w:val="Cabealho3"/>
        <w:rPr>
          <w:color w:val="auto"/>
        </w:rPr>
      </w:pPr>
      <w:r w:rsidRPr="00440198">
        <w:rPr>
          <w:noProof/>
          <w:sz w:val="22"/>
          <w:szCs w:val="22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40166D34" wp14:editId="026096AA">
                <wp:simplePos x="0" y="0"/>
                <wp:positionH relativeFrom="margin">
                  <wp:align>left</wp:align>
                </wp:positionH>
                <wp:positionV relativeFrom="paragraph">
                  <wp:posOffset>3715080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2E958" w14:textId="7C0C4462" w:rsidR="00046015" w:rsidRPr="008A536C" w:rsidRDefault="00046015" w:rsidP="00EE0001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Registo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166D34" id="Caixa de texto 98" o:spid="_x0000_s1063" type="#_x0000_t202" style="position:absolute;margin-left:0;margin-top:292.55pt;width:507pt;height:.05pt;z-index:-251505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" stroked="f">
                <v:textbox style="mso-fit-shape-to-text:t" inset="0,0,0,0">
                  <w:txbxContent>
                    <w:p w14:paraId="2DA2E958" w14:textId="7C0C4462" w:rsidR="00046015" w:rsidRPr="008A536C" w:rsidRDefault="00046015" w:rsidP="00EE0001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Registo de utilizadores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803648" behindDoc="1" locked="0" layoutInCell="1" allowOverlap="1" wp14:anchorId="1FCBF30C" wp14:editId="6A467FD4">
            <wp:simplePos x="0" y="0"/>
            <wp:positionH relativeFrom="margin">
              <wp:align>right</wp:align>
            </wp:positionH>
            <wp:positionV relativeFrom="paragraph">
              <wp:posOffset>261290</wp:posOffset>
            </wp:positionV>
            <wp:extent cx="6441440" cy="3453130"/>
            <wp:effectExtent l="0" t="0" r="0" b="0"/>
            <wp:wrapTight wrapText="bothSides">
              <wp:wrapPolygon edited="0">
                <wp:start x="0" y="0"/>
                <wp:lineTo x="0" y="21449"/>
                <wp:lineTo x="21528" y="21449"/>
                <wp:lineTo x="21528" y="0"/>
                <wp:lineTo x="0" y="0"/>
              </wp:wrapPolygon>
            </wp:wrapTight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5C72">
        <w:rPr>
          <w:color w:val="auto"/>
        </w:rPr>
        <w:t>Registo de Utilizadores</w:t>
      </w:r>
      <w:bookmarkEnd w:id="32"/>
    </w:p>
    <w:p w14:paraId="2374D310" w14:textId="4E6639A1" w:rsidR="007449C1" w:rsidRDefault="007449C1">
      <w:pPr>
        <w:rPr>
          <w:sz w:val="22"/>
          <w:szCs w:val="22"/>
        </w:rPr>
      </w:pPr>
    </w:p>
    <w:p w14:paraId="5D583956" w14:textId="07D3A252" w:rsidR="00145C72" w:rsidRDefault="00145C72">
      <w:pPr>
        <w:rPr>
          <w:rFonts w:asciiTheme="majorHAnsi" w:eastAsiaTheme="majorEastAsia" w:hAnsiTheme="majorHAnsi" w:cstheme="majorBidi"/>
          <w:sz w:val="22"/>
          <w:szCs w:val="22"/>
        </w:rPr>
      </w:pPr>
    </w:p>
    <w:bookmarkStart w:id="33" w:name="_Toc107063955"/>
    <w:p w14:paraId="75BE35AB" w14:textId="0CD6F445" w:rsidR="00EA028A" w:rsidRPr="00CA7B77" w:rsidRDefault="00EE0001" w:rsidP="00EA028A">
      <w:pPr>
        <w:pStyle w:val="Cabealho3"/>
        <w:rPr>
          <w:color w:val="auto"/>
        </w:rPr>
      </w:pPr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 wp14:anchorId="7F0EF3D8" wp14:editId="2D65A9F9">
                <wp:simplePos x="0" y="0"/>
                <wp:positionH relativeFrom="margin">
                  <wp:align>left</wp:align>
                </wp:positionH>
                <wp:positionV relativeFrom="paragraph">
                  <wp:posOffset>3700983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A85471" w14:textId="0A8604F1" w:rsidR="00046015" w:rsidRPr="008A536C" w:rsidRDefault="00046015" w:rsidP="00EE0001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Definições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F0EF3D8" id="Caixa de texto 99" o:spid="_x0000_s1064" type="#_x0000_t202" style="position:absolute;margin-left:0;margin-top:291.4pt;width:507pt;height:.05pt;z-index:-251503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" stroked="f">
                <v:textbox style="mso-fit-shape-to-text:t" inset="0,0,0,0">
                  <w:txbxContent>
                    <w:p w14:paraId="7DA85471" w14:textId="0A8604F1" w:rsidR="00046015" w:rsidRPr="008A536C" w:rsidRDefault="00046015" w:rsidP="00EE0001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Definições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30166">
        <w:rPr>
          <w:noProof/>
          <w:sz w:val="22"/>
          <w:szCs w:val="22"/>
          <w:lang w:eastAsia="pt-PT"/>
        </w:rPr>
        <w:drawing>
          <wp:anchor distT="0" distB="0" distL="114300" distR="114300" simplePos="0" relativeHeight="251804672" behindDoc="1" locked="0" layoutInCell="1" allowOverlap="1" wp14:anchorId="5D682598" wp14:editId="669F0D0B">
            <wp:simplePos x="0" y="0"/>
            <wp:positionH relativeFrom="margin">
              <wp:align>left</wp:align>
            </wp:positionH>
            <wp:positionV relativeFrom="paragraph">
              <wp:posOffset>245775</wp:posOffset>
            </wp:positionV>
            <wp:extent cx="6443345" cy="3455670"/>
            <wp:effectExtent l="0" t="0" r="0" b="0"/>
            <wp:wrapTight wrapText="bothSides">
              <wp:wrapPolygon edited="0">
                <wp:start x="0" y="0"/>
                <wp:lineTo x="0" y="21433"/>
                <wp:lineTo x="21521" y="21433"/>
                <wp:lineTo x="21521" y="0"/>
                <wp:lineTo x="0" y="0"/>
              </wp:wrapPolygon>
            </wp:wrapTight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28A">
        <w:rPr>
          <w:color w:val="auto"/>
        </w:rPr>
        <w:t>Definições</w:t>
      </w:r>
      <w:bookmarkEnd w:id="33"/>
    </w:p>
    <w:p w14:paraId="389DA3A1" w14:textId="70E4C38F" w:rsidR="00145C72" w:rsidRDefault="00145C72">
      <w:pPr>
        <w:rPr>
          <w:rFonts w:asciiTheme="majorHAnsi" w:eastAsiaTheme="majorEastAsia" w:hAnsiTheme="majorHAnsi" w:cstheme="majorBidi"/>
          <w:sz w:val="22"/>
          <w:szCs w:val="22"/>
        </w:rPr>
      </w:pPr>
    </w:p>
    <w:p w14:paraId="664D3A5C" w14:textId="73A3B0B8" w:rsidR="00145C72" w:rsidRDefault="00145C72">
      <w:pPr>
        <w:rPr>
          <w:rFonts w:asciiTheme="majorHAnsi" w:eastAsiaTheme="majorEastAsia" w:hAnsiTheme="majorHAnsi" w:cstheme="majorBidi"/>
          <w:sz w:val="22"/>
          <w:szCs w:val="22"/>
        </w:rPr>
      </w:pPr>
    </w:p>
    <w:p w14:paraId="060E4A22" w14:textId="2A5FE416" w:rsidR="00145C72" w:rsidRDefault="00145C72">
      <w:pPr>
        <w:rPr>
          <w:rFonts w:asciiTheme="majorHAnsi" w:eastAsiaTheme="majorEastAsia" w:hAnsiTheme="majorHAnsi" w:cstheme="majorBidi"/>
          <w:sz w:val="22"/>
          <w:szCs w:val="22"/>
        </w:rPr>
      </w:pPr>
    </w:p>
    <w:p w14:paraId="26D82A36" w14:textId="3BBDDBDC" w:rsidR="00145C72" w:rsidRPr="00440198" w:rsidRDefault="00106572">
      <w:pPr>
        <w:rPr>
          <w:rFonts w:asciiTheme="majorHAnsi" w:eastAsiaTheme="majorEastAsia" w:hAnsiTheme="majorHAnsi" w:cstheme="majorBidi"/>
          <w:sz w:val="22"/>
          <w:szCs w:val="2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3CC02A49" wp14:editId="69858812">
                <wp:simplePos x="0" y="0"/>
                <wp:positionH relativeFrom="margin">
                  <wp:align>center</wp:align>
                </wp:positionH>
                <wp:positionV relativeFrom="paragraph">
                  <wp:posOffset>67945</wp:posOffset>
                </wp:positionV>
                <wp:extent cx="393700" cy="263525"/>
                <wp:effectExtent l="0" t="0" r="0" b="3175"/>
                <wp:wrapTight wrapText="bothSides">
                  <wp:wrapPolygon edited="0">
                    <wp:start x="3135" y="0"/>
                    <wp:lineTo x="3135" y="20299"/>
                    <wp:lineTo x="17768" y="20299"/>
                    <wp:lineTo x="17768" y="0"/>
                    <wp:lineTo x="3135" y="0"/>
                  </wp:wrapPolygon>
                </wp:wrapTight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353D9" w14:textId="2B6333BB" w:rsidR="00106572" w:rsidRPr="007E0FFD" w:rsidRDefault="00106572" w:rsidP="00106572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02A49" id="_x0000_s1066" type="#_x0000_t202" style="position:absolute;margin-left:0;margin-top:5.35pt;width:31pt;height:20.75pt;z-index:-251474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" filled="f" stroked="f">
                <v:textbox>
                  <w:txbxContent>
                    <w:p w14:paraId="4EB353D9" w14:textId="2B6333BB" w:rsidR="00106572" w:rsidRPr="007E0FFD" w:rsidRDefault="00106572" w:rsidP="00106572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2BACF5" w14:textId="35CAA13C" w:rsidR="001C0783" w:rsidRDefault="001C0783" w:rsidP="004F4C7D">
      <w:pPr>
        <w:pStyle w:val="Cabealho3"/>
        <w:rPr>
          <w:color w:val="auto"/>
        </w:rPr>
      </w:pPr>
      <w:bookmarkStart w:id="34" w:name="_Toc107063956"/>
      <w:r w:rsidRPr="004F4C7D">
        <w:rPr>
          <w:noProof/>
          <w:color w:val="auto"/>
          <w:lang w:eastAsia="pt-PT"/>
        </w:rPr>
        <w:lastRenderedPageBreak/>
        <w:drawing>
          <wp:anchor distT="0" distB="0" distL="114300" distR="114300" simplePos="0" relativeHeight="251820032" behindDoc="1" locked="0" layoutInCell="1" allowOverlap="1" wp14:anchorId="044B8476" wp14:editId="1DB2780B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6445250" cy="3464560"/>
            <wp:effectExtent l="0" t="0" r="0" b="2540"/>
            <wp:wrapTight wrapText="bothSides">
              <wp:wrapPolygon edited="0">
                <wp:start x="0" y="0"/>
                <wp:lineTo x="0" y="21497"/>
                <wp:lineTo x="21515" y="21497"/>
                <wp:lineTo x="21515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4C7D">
        <w:rPr>
          <w:color w:val="auto"/>
        </w:rPr>
        <w:t>Home</w:t>
      </w:r>
      <w:bookmarkEnd w:id="34"/>
    </w:p>
    <w:p w14:paraId="39985370" w14:textId="23C5C4F5" w:rsidR="004F4C7D" w:rsidRDefault="004F4C7D" w:rsidP="004F4C7D"/>
    <w:p w14:paraId="7521B99A" w14:textId="29DA378B" w:rsidR="004F4C7D" w:rsidRDefault="004F4C7D" w:rsidP="004F4C7D"/>
    <w:p w14:paraId="339186DF" w14:textId="70EFD567" w:rsidR="004F4C7D" w:rsidRDefault="004F4C7D" w:rsidP="004F4C7D"/>
    <w:p w14:paraId="3BDAB9B1" w14:textId="51129D15" w:rsidR="004F4C7D" w:rsidRDefault="004F4C7D" w:rsidP="004F4C7D"/>
    <w:p w14:paraId="52210A0A" w14:textId="588B128C" w:rsidR="004F4C7D" w:rsidRDefault="004F4C7D" w:rsidP="004F4C7D"/>
    <w:p w14:paraId="6A537ACB" w14:textId="1F9ABA34" w:rsidR="004F4C7D" w:rsidRDefault="004F4C7D" w:rsidP="004F4C7D"/>
    <w:p w14:paraId="0DE62B6B" w14:textId="521C6922" w:rsidR="004F4C7D" w:rsidRDefault="004F4C7D" w:rsidP="004F4C7D"/>
    <w:p w14:paraId="26FA1F36" w14:textId="648C16A2" w:rsidR="004F4C7D" w:rsidRDefault="004F4C7D" w:rsidP="004F4C7D"/>
    <w:p w14:paraId="6D4D31A5" w14:textId="45767D41" w:rsidR="004F4C7D" w:rsidRDefault="004F4C7D" w:rsidP="004F4C7D"/>
    <w:p w14:paraId="6DAFF942" w14:textId="12FA403B" w:rsidR="004F4C7D" w:rsidRDefault="004F4C7D" w:rsidP="004F4C7D"/>
    <w:p w14:paraId="257ED69A" w14:textId="0DFB8A25" w:rsidR="004F4C7D" w:rsidRDefault="004F4C7D" w:rsidP="004F4C7D"/>
    <w:p w14:paraId="05EF69C3" w14:textId="4CB919C8" w:rsidR="004F4C7D" w:rsidRDefault="004F4C7D" w:rsidP="004F4C7D"/>
    <w:p w14:paraId="741EF37B" w14:textId="626FB01D" w:rsidR="004F4C7D" w:rsidRDefault="004F4C7D" w:rsidP="004F4C7D"/>
    <w:p w14:paraId="71C4413E" w14:textId="1107D945" w:rsidR="004F4C7D" w:rsidRDefault="004F4C7D" w:rsidP="004F4C7D"/>
    <w:p w14:paraId="7526D559" w14:textId="6DD3BAC1" w:rsidR="004F4C7D" w:rsidRDefault="004F4C7D" w:rsidP="004F4C7D"/>
    <w:p w14:paraId="6EB06F07" w14:textId="01A0558F" w:rsidR="004F4C7D" w:rsidRDefault="004F4C7D" w:rsidP="004F4C7D"/>
    <w:p w14:paraId="7EFF05B8" w14:textId="188B5B95" w:rsidR="004F4C7D" w:rsidRDefault="004F4C7D" w:rsidP="004F4C7D"/>
    <w:p w14:paraId="35452C2F" w14:textId="39BCE4BC" w:rsidR="004F4C7D" w:rsidRDefault="004F4C7D" w:rsidP="004F4C7D"/>
    <w:p w14:paraId="1E9FDC16" w14:textId="130E352E" w:rsidR="004F4C7D" w:rsidRDefault="004F4C7D" w:rsidP="004F4C7D"/>
    <w:p w14:paraId="07A66A84" w14:textId="231AD837" w:rsidR="004F4C7D" w:rsidRPr="004F4C7D" w:rsidRDefault="00106572" w:rsidP="004F4C7D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26410D02" wp14:editId="14D251F9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419100" cy="263525"/>
                <wp:effectExtent l="0" t="0" r="0" b="3175"/>
                <wp:wrapTight wrapText="bothSides">
                  <wp:wrapPolygon edited="0">
                    <wp:start x="2945" y="0"/>
                    <wp:lineTo x="2945" y="20299"/>
                    <wp:lineTo x="17673" y="20299"/>
                    <wp:lineTo x="17673" y="0"/>
                    <wp:lineTo x="2945" y="0"/>
                  </wp:wrapPolygon>
                </wp:wrapTight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454DE" w14:textId="3624E0A9" w:rsidR="00106572" w:rsidRPr="007E0FFD" w:rsidRDefault="00106572" w:rsidP="00106572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10D02" id="_x0000_s1067" type="#_x0000_t202" style="position:absolute;margin-left:0;margin-top:10.55pt;width:33pt;height:20.75pt;z-index:-251472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" filled="f" stroked="f">
                <v:textbox>
                  <w:txbxContent>
                    <w:p w14:paraId="17C454DE" w14:textId="3624E0A9" w:rsidR="00106572" w:rsidRPr="007E0FFD" w:rsidRDefault="00106572" w:rsidP="00106572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76F4466" w14:textId="130A060E" w:rsidR="008A4B57" w:rsidRPr="008A4B57" w:rsidRDefault="008A4B57" w:rsidP="004F4C7D">
      <w:pPr>
        <w:pStyle w:val="Cabealho1"/>
      </w:pPr>
      <w:bookmarkStart w:id="35" w:name="_Toc107063957"/>
      <w:r>
        <w:lastRenderedPageBreak/>
        <w:t xml:space="preserve">Diagramas </w:t>
      </w:r>
      <w:r w:rsidR="004F4C7D">
        <w:t>Iniciais VS</w:t>
      </w:r>
      <w:r w:rsidR="004F4C7D" w:rsidRPr="004F4C7D">
        <w:t xml:space="preserve"> </w:t>
      </w:r>
      <w:r w:rsidR="004F4C7D">
        <w:t>Diagramas Finais</w:t>
      </w:r>
      <w:bookmarkEnd w:id="35"/>
    </w:p>
    <w:p w14:paraId="3DA52882" w14:textId="39607EE1" w:rsidR="008A4B57" w:rsidRDefault="00A66C8D" w:rsidP="004F4C7D">
      <w:pPr>
        <w:pStyle w:val="Cabealho2"/>
      </w:pPr>
      <w:bookmarkStart w:id="36" w:name="_Toc107063958"/>
      <w:r>
        <w:t>Diagrama d</w:t>
      </w:r>
      <w:r w:rsidR="00296AFE">
        <w:t>a</w:t>
      </w:r>
      <w:r>
        <w:t xml:space="preserve"> </w:t>
      </w:r>
      <w:r w:rsidR="00296AFE">
        <w:t>B</w:t>
      </w:r>
      <w:r>
        <w:t xml:space="preserve">ase de </w:t>
      </w:r>
      <w:r w:rsidR="00296AFE">
        <w:t>D</w:t>
      </w:r>
      <w:r>
        <w:t>ados</w:t>
      </w:r>
      <w:bookmarkEnd w:id="36"/>
    </w:p>
    <w:p w14:paraId="30486F4B" w14:textId="0A888D47" w:rsidR="00353D56" w:rsidRDefault="000843A4" w:rsidP="00353D56"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17ED4527" wp14:editId="5DDE318A">
                <wp:simplePos x="0" y="0"/>
                <wp:positionH relativeFrom="margin">
                  <wp:posOffset>-43180</wp:posOffset>
                </wp:positionH>
                <wp:positionV relativeFrom="paragraph">
                  <wp:posOffset>3158652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9FDDD" w14:textId="039B0B97" w:rsidR="000843A4" w:rsidRPr="000843A4" w:rsidRDefault="000843A4" w:rsidP="000843A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0843A4">
                              <w:t xml:space="preserve">Diagrama da base de dados </w:t>
                            </w:r>
                            <w:r>
                              <w:t>inicial</w:t>
                            </w:r>
                            <w:r w:rsidRPr="000843A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7ED4527" id="Caixa de texto 29" o:spid="_x0000_s1065" type="#_x0000_t202" style="position:absolute;margin-left:-3.4pt;margin-top:248.7pt;width:507pt;height:.05pt;z-index:-25149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" stroked="f">
                <v:textbox style="mso-fit-shape-to-text:t" inset="0,0,0,0">
                  <w:txbxContent>
                    <w:p w14:paraId="14C9FDDD" w14:textId="039B0B97" w:rsidR="000843A4" w:rsidRPr="000843A4" w:rsidRDefault="000843A4" w:rsidP="000843A4">
                      <w:pPr>
                        <w:pStyle w:val="Legenda"/>
                        <w:rPr>
                          <w:noProof/>
                        </w:rPr>
                      </w:pPr>
                      <w:r w:rsidRPr="000843A4">
                        <w:t xml:space="preserve">Diagrama da base de dados </w:t>
                      </w:r>
                      <w:r>
                        <w:t>inicial</w:t>
                      </w:r>
                      <w:r w:rsidRPr="000843A4"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B2731" w:rsidRPr="00EB2731">
        <w:rPr>
          <w:noProof/>
          <w:lang w:eastAsia="pt-PT"/>
        </w:rPr>
        <w:drawing>
          <wp:inline distT="0" distB="0" distL="0" distR="0" wp14:anchorId="69530510" wp14:editId="391B9AD7">
            <wp:extent cx="6497242" cy="313751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42" cy="31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9FFE" w14:textId="6C1F5EE6" w:rsidR="004F4C7D" w:rsidRDefault="004F4C7D" w:rsidP="004F4C7D">
      <w:pPr>
        <w:pStyle w:val="Cabealho2"/>
      </w:pPr>
    </w:p>
    <w:p w14:paraId="784EFCE0" w14:textId="7570843C" w:rsidR="004F4C7D" w:rsidRDefault="000843A4" w:rsidP="004F4C7D"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56F9F2BE" wp14:editId="6F94161E">
                <wp:simplePos x="0" y="0"/>
                <wp:positionH relativeFrom="margin">
                  <wp:align>left</wp:align>
                </wp:positionH>
                <wp:positionV relativeFrom="paragraph">
                  <wp:posOffset>3855060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A14E3" w14:textId="2A87C89A" w:rsidR="000843A4" w:rsidRPr="000843A4" w:rsidRDefault="000843A4" w:rsidP="000843A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 w:rsidRPr="000843A4">
                              <w:t xml:space="preserve">Diagrama da base de dados final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F9F2BE" id="Caixa de texto 28" o:spid="_x0000_s1066" type="#_x0000_t202" style="position:absolute;margin-left:0;margin-top:303.55pt;width:507pt;height:.05pt;z-index:-251493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Y5GgIAAEAEAAAOAAAAZHJzL2Uyb0RvYy54bWysU8Fu2zAMvQ/YPwi6L07aLu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" stroked="f">
                <v:textbox style="mso-fit-shape-to-text:t" inset="0,0,0,0">
                  <w:txbxContent>
                    <w:p w14:paraId="5DEA14E3" w14:textId="2A87C89A" w:rsidR="000843A4" w:rsidRPr="000843A4" w:rsidRDefault="000843A4" w:rsidP="000843A4">
                      <w:pPr>
                        <w:pStyle w:val="Legenda"/>
                        <w:rPr>
                          <w:noProof/>
                        </w:rPr>
                      </w:pPr>
                      <w:r w:rsidRPr="000843A4">
                        <w:t xml:space="preserve">Diagrama da base de dados final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821056" behindDoc="1" locked="0" layoutInCell="1" allowOverlap="1" wp14:anchorId="5E8A7E8C" wp14:editId="68FAA667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438900" cy="3552825"/>
            <wp:effectExtent l="0" t="0" r="0" b="9525"/>
            <wp:wrapTight wrapText="bothSides">
              <wp:wrapPolygon edited="0">
                <wp:start x="0" y="0"/>
                <wp:lineTo x="0" y="21542"/>
                <wp:lineTo x="21536" y="21542"/>
                <wp:lineTo x="21536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D5FCE5" w14:textId="11A482F3" w:rsidR="004F4C7D" w:rsidRDefault="007900F6" w:rsidP="00311651">
      <w:r w:rsidRPr="00D475D6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97B596E" wp14:editId="1CA85CB9">
                <wp:simplePos x="0" y="0"/>
                <wp:positionH relativeFrom="margin">
                  <wp:align>center</wp:align>
                </wp:positionH>
                <wp:positionV relativeFrom="paragraph">
                  <wp:posOffset>4935855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A6FF4" w14:textId="5F9247D9" w:rsidR="00046015" w:rsidRPr="007E0FFD" w:rsidRDefault="00106572" w:rsidP="00106572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B596E" id="_x0000_s1070" type="#_x0000_t202" style="position:absolute;margin-left:0;margin-top:388.65pt;width:31.8pt;height:20.9pt;z-index:-251589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" filled="f" stroked="f">
                <v:textbox>
                  <w:txbxContent>
                    <w:p w14:paraId="22EA6FF4" w14:textId="5F9247D9" w:rsidR="00046015" w:rsidRPr="007E0FFD" w:rsidRDefault="00106572" w:rsidP="00106572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6735DE" w14:textId="68DCD923" w:rsidR="00AB2C3E" w:rsidRDefault="00AB2C3E" w:rsidP="004F4C7D">
      <w:pPr>
        <w:pStyle w:val="Cabealho2"/>
      </w:pPr>
      <w:bookmarkStart w:id="37" w:name="_Toc107063959"/>
      <w:r w:rsidRPr="00AB2C3E">
        <w:lastRenderedPageBreak/>
        <w:t>Diagrama de Entidade Relação</w:t>
      </w:r>
      <w:bookmarkEnd w:id="37"/>
    </w:p>
    <w:p w14:paraId="3E407ED3" w14:textId="2E483509" w:rsidR="00AB2C3E" w:rsidRPr="00AB2C3E" w:rsidRDefault="00106572" w:rsidP="00AB2C3E">
      <w:r w:rsidRPr="00D475D6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5BAABD4E" wp14:editId="23277742">
                <wp:simplePos x="0" y="0"/>
                <wp:positionH relativeFrom="margin">
                  <wp:align>center</wp:align>
                </wp:positionH>
                <wp:positionV relativeFrom="paragraph">
                  <wp:posOffset>9212608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E0FB0" w14:textId="7CF7A577" w:rsidR="00C208B0" w:rsidRPr="007E0FFD" w:rsidRDefault="00106572" w:rsidP="00C208B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AABD4E" id="_x0000_s1070" type="#_x0000_t202" style="position:absolute;margin-left:0;margin-top:725.4pt;width:31.8pt;height:20.9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" filled="f" stroked="f">
                <v:textbox>
                  <w:txbxContent>
                    <w:p w14:paraId="1C5E0FB0" w14:textId="7CF7A577" w:rsidR="00C208B0" w:rsidRPr="007E0FFD" w:rsidRDefault="00106572" w:rsidP="00C208B0">
                      <w:pPr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11651"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5B6BBDB3" wp14:editId="28015C0B">
                <wp:simplePos x="0" y="0"/>
                <wp:positionH relativeFrom="page">
                  <wp:posOffset>1329055</wp:posOffset>
                </wp:positionH>
                <wp:positionV relativeFrom="paragraph">
                  <wp:posOffset>8662670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499" y="19248"/>
                    <wp:lineTo x="21499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F8BF2" w14:textId="74FFBA8C" w:rsidR="00311651" w:rsidRPr="000843A4" w:rsidRDefault="00311651" w:rsidP="00311651">
                            <w:pPr>
                              <w:pStyle w:val="Legenda"/>
                            </w:pPr>
                            <w:r w:rsidRPr="000843A4">
                              <w:t xml:space="preserve">Diagrama </w:t>
                            </w:r>
                            <w:r>
                              <w:t>entidade relação final</w:t>
                            </w:r>
                            <w:r w:rsidRPr="000843A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6BBDB3" id="Caixa de texto 37" o:spid="_x0000_s1068" type="#_x0000_t202" style="position:absolute;margin-left:104.65pt;margin-top:682.1pt;width:343.6pt;height:.05pt;z-index:-251484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" stroked="f">
                <v:textbox style="mso-fit-shape-to-text:t" inset="0,0,0,0">
                  <w:txbxContent>
                    <w:p w14:paraId="731F8BF2" w14:textId="74FFBA8C" w:rsidR="00311651" w:rsidRPr="000843A4" w:rsidRDefault="00311651" w:rsidP="00311651">
                      <w:pPr>
                        <w:pStyle w:val="Legenda"/>
                      </w:pPr>
                      <w:r w:rsidRPr="000843A4">
                        <w:t xml:space="preserve">Diagrama </w:t>
                      </w:r>
                      <w:r>
                        <w:t xml:space="preserve">entidade relação </w:t>
                      </w:r>
                      <w:r>
                        <w:t>final</w:t>
                      </w:r>
                      <w:r w:rsidRPr="000843A4">
                        <w:t xml:space="preserve">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11651">
        <w:rPr>
          <w:noProof/>
          <w:lang w:eastAsia="pt-PT"/>
        </w:rPr>
        <w:drawing>
          <wp:anchor distT="0" distB="0" distL="114300" distR="114300" simplePos="0" relativeHeight="251828224" behindDoc="1" locked="0" layoutInCell="1" allowOverlap="1" wp14:anchorId="17BABFF7" wp14:editId="1EB1CA38">
            <wp:simplePos x="0" y="0"/>
            <wp:positionH relativeFrom="margin">
              <wp:posOffset>793750</wp:posOffset>
            </wp:positionH>
            <wp:positionV relativeFrom="paragraph">
              <wp:posOffset>4583463</wp:posOffset>
            </wp:positionV>
            <wp:extent cx="4856480" cy="4072890"/>
            <wp:effectExtent l="0" t="0" r="1270" b="3810"/>
            <wp:wrapTight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51"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5D84EFF3" wp14:editId="554FD66F">
                <wp:simplePos x="0" y="0"/>
                <wp:positionH relativeFrom="page">
                  <wp:posOffset>1300175</wp:posOffset>
                </wp:positionH>
                <wp:positionV relativeFrom="paragraph">
                  <wp:posOffset>4254813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499" y="19248"/>
                    <wp:lineTo x="21499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995E89" w14:textId="27B1FDE5" w:rsidR="00311651" w:rsidRPr="000843A4" w:rsidRDefault="00311651" w:rsidP="00311651">
                            <w:pPr>
                              <w:pStyle w:val="Legenda"/>
                            </w:pPr>
                            <w:r w:rsidRPr="000843A4">
                              <w:t xml:space="preserve">Diagrama </w:t>
                            </w:r>
                            <w:r>
                              <w:t>entidade relação inicial</w:t>
                            </w:r>
                            <w:r w:rsidRPr="000843A4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84EFF3" id="Caixa de texto 36" o:spid="_x0000_s1069" type="#_x0000_t202" style="position:absolute;margin-left:102.4pt;margin-top:335pt;width:343.6pt;height:.05pt;z-index:-2514862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" stroked="f">
                <v:textbox style="mso-fit-shape-to-text:t" inset="0,0,0,0">
                  <w:txbxContent>
                    <w:p w14:paraId="7E995E89" w14:textId="27B1FDE5" w:rsidR="00311651" w:rsidRPr="000843A4" w:rsidRDefault="00311651" w:rsidP="00311651">
                      <w:pPr>
                        <w:pStyle w:val="Legenda"/>
                      </w:pPr>
                      <w:r w:rsidRPr="000843A4">
                        <w:t xml:space="preserve">Diagrama </w:t>
                      </w:r>
                      <w:r>
                        <w:t>entidade relação inicial</w:t>
                      </w:r>
                      <w:r w:rsidRPr="000843A4">
                        <w:t xml:space="preserve"> 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11651">
        <w:rPr>
          <w:noProof/>
          <w:lang w:eastAsia="pt-PT"/>
        </w:rPr>
        <w:drawing>
          <wp:anchor distT="0" distB="0" distL="114300" distR="114300" simplePos="0" relativeHeight="251723776" behindDoc="1" locked="0" layoutInCell="1" allowOverlap="1" wp14:anchorId="7AC6169E" wp14:editId="4FBD6FF0">
            <wp:simplePos x="0" y="0"/>
            <wp:positionH relativeFrom="margin">
              <wp:align>center</wp:align>
            </wp:positionH>
            <wp:positionV relativeFrom="paragraph">
              <wp:posOffset>138553</wp:posOffset>
            </wp:positionV>
            <wp:extent cx="4878705" cy="4090670"/>
            <wp:effectExtent l="0" t="0" r="0" b="5080"/>
            <wp:wrapTight wrapText="bothSides">
              <wp:wrapPolygon edited="0">
                <wp:start x="0" y="0"/>
                <wp:lineTo x="0" y="21526"/>
                <wp:lineTo x="21507" y="21526"/>
                <wp:lineTo x="21507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C3E">
        <w:br w:type="page"/>
      </w:r>
    </w:p>
    <w:p w14:paraId="18EC46CD" w14:textId="18B44A90" w:rsidR="00296AFE" w:rsidRPr="00296AFE" w:rsidRDefault="00296AFE" w:rsidP="004F4C7D">
      <w:pPr>
        <w:pStyle w:val="Cabealho2"/>
      </w:pPr>
      <w:bookmarkStart w:id="38" w:name="_Toc107063960"/>
      <w:r w:rsidRPr="00296AFE">
        <w:lastRenderedPageBreak/>
        <w:t xml:space="preserve">Diagrama de </w:t>
      </w:r>
      <w:r>
        <w:t>F</w:t>
      </w:r>
      <w:r w:rsidRPr="00296AFE">
        <w:t xml:space="preserve">luxo de </w:t>
      </w:r>
      <w:r>
        <w:t>D</w:t>
      </w:r>
      <w:r w:rsidRPr="00296AFE">
        <w:t>ados</w:t>
      </w:r>
      <w:bookmarkEnd w:id="38"/>
    </w:p>
    <w:p w14:paraId="6BA11C39" w14:textId="0D18FCB3" w:rsidR="00EC6238" w:rsidRDefault="00BE75D8" w:rsidP="00EC6238">
      <w:r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6650B3E2" wp14:editId="6A186E26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5501640" cy="3824605"/>
            <wp:effectExtent l="0" t="0" r="3810" b="4445"/>
            <wp:wrapTight wrapText="bothSides">
              <wp:wrapPolygon edited="0">
                <wp:start x="0" y="0"/>
                <wp:lineTo x="0" y="21518"/>
                <wp:lineTo x="21540" y="21518"/>
                <wp:lineTo x="2154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9178B" w14:textId="3B328FB7" w:rsidR="00EC6238" w:rsidRDefault="00EC6238" w:rsidP="00EC6238"/>
    <w:p w14:paraId="0A94FE07" w14:textId="079E352E" w:rsidR="00EC6238" w:rsidRPr="00EC6238" w:rsidRDefault="00EC6238" w:rsidP="00EC6238"/>
    <w:p w14:paraId="5F6D2FBE" w14:textId="77777777" w:rsidR="00BC3CE6" w:rsidRDefault="00BC3CE6" w:rsidP="009D2C9A">
      <w:pPr>
        <w:pStyle w:val="Cabealho3"/>
        <w:rPr>
          <w:color w:val="auto"/>
        </w:rPr>
      </w:pPr>
    </w:p>
    <w:p w14:paraId="1A9D6416" w14:textId="54F3F222" w:rsidR="003265CA" w:rsidRDefault="003265CA" w:rsidP="009D2C9A">
      <w:pPr>
        <w:pStyle w:val="Cabealho3"/>
        <w:rPr>
          <w:color w:val="auto"/>
        </w:rPr>
      </w:pPr>
    </w:p>
    <w:p w14:paraId="08464532" w14:textId="77777777" w:rsidR="003265CA" w:rsidRDefault="003265CA" w:rsidP="009D2C9A">
      <w:pPr>
        <w:pStyle w:val="Cabealho3"/>
        <w:rPr>
          <w:color w:val="auto"/>
        </w:rPr>
      </w:pPr>
    </w:p>
    <w:p w14:paraId="4B37A6C0" w14:textId="77777777" w:rsidR="003265CA" w:rsidRDefault="003265CA" w:rsidP="009D2C9A">
      <w:pPr>
        <w:pStyle w:val="Cabealho3"/>
        <w:rPr>
          <w:color w:val="auto"/>
        </w:rPr>
      </w:pPr>
    </w:p>
    <w:p w14:paraId="265D7D0B" w14:textId="77777777" w:rsidR="003265CA" w:rsidRDefault="003265CA" w:rsidP="009D2C9A">
      <w:pPr>
        <w:pStyle w:val="Cabealho3"/>
        <w:rPr>
          <w:color w:val="auto"/>
        </w:rPr>
      </w:pPr>
    </w:p>
    <w:p w14:paraId="7DBBEE41" w14:textId="0F19C835" w:rsidR="003265CA" w:rsidRDefault="003265CA" w:rsidP="009D2C9A">
      <w:pPr>
        <w:pStyle w:val="Cabealho3"/>
        <w:rPr>
          <w:color w:val="auto"/>
        </w:rPr>
      </w:pPr>
    </w:p>
    <w:bookmarkStart w:id="39" w:name="_Toc102460722"/>
    <w:bookmarkStart w:id="40" w:name="_Toc102460747"/>
    <w:bookmarkStart w:id="41" w:name="_Toc102463943"/>
    <w:bookmarkStart w:id="42" w:name="_Toc102581667"/>
    <w:bookmarkStart w:id="43" w:name="_Toc107063961"/>
    <w:p w14:paraId="5DFB4CB7" w14:textId="4B35C76D" w:rsidR="00E45F7A" w:rsidRDefault="00D27044" w:rsidP="00D475D6">
      <w:pPr>
        <w:pStyle w:val="Cabealho3"/>
        <w:rPr>
          <w:color w:val="auto"/>
        </w:rPr>
      </w:pPr>
      <w:r w:rsidRPr="00D475D6">
        <w:rPr>
          <w:noProof/>
          <w:color w:val="auto"/>
          <w:lang w:eastAsia="pt-PT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3843E374" wp14:editId="074BAAC9">
                <wp:simplePos x="0" y="0"/>
                <wp:positionH relativeFrom="margin">
                  <wp:align>center</wp:align>
                </wp:positionH>
                <wp:positionV relativeFrom="paragraph">
                  <wp:posOffset>7143206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5191" w14:textId="51851161" w:rsidR="00046015" w:rsidRPr="007E0FFD" w:rsidRDefault="00106572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843E374" id="_x0000_s1073" type="#_x0000_t202" style="position:absolute;margin-left:0;margin-top:562.45pt;width:31.8pt;height:20.9pt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e8/AEAANQDAAAOAAAAZHJzL2Uyb0RvYy54bWysU8tu2zAQvBfoPxC815Id23U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" filled="f" stroked="f">
                <v:textbox>
                  <w:txbxContent>
                    <w:p w14:paraId="5B015191" w14:textId="51851161" w:rsidR="00046015" w:rsidRPr="007E0FFD" w:rsidRDefault="00106572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39"/>
      <w:bookmarkEnd w:id="40"/>
      <w:bookmarkEnd w:id="41"/>
      <w:bookmarkEnd w:id="42"/>
      <w:bookmarkEnd w:id="43"/>
    </w:p>
    <w:p w14:paraId="785297EA" w14:textId="4073FEA0" w:rsidR="00E45F7A" w:rsidRDefault="00E45F7A" w:rsidP="00D475D6">
      <w:pPr>
        <w:pStyle w:val="Cabealho3"/>
        <w:rPr>
          <w:color w:val="auto"/>
        </w:rPr>
      </w:pPr>
    </w:p>
    <w:p w14:paraId="398FC380" w14:textId="74E1DF6B" w:rsidR="00E45F7A" w:rsidRDefault="00E45F7A" w:rsidP="00D475D6">
      <w:pPr>
        <w:pStyle w:val="Cabealho3"/>
        <w:rPr>
          <w:color w:val="auto"/>
        </w:rPr>
      </w:pPr>
    </w:p>
    <w:p w14:paraId="07458F7B" w14:textId="0CC73E05" w:rsidR="00E45F7A" w:rsidRDefault="00E45F7A" w:rsidP="00D475D6">
      <w:pPr>
        <w:pStyle w:val="Cabealho3"/>
        <w:rPr>
          <w:color w:val="auto"/>
        </w:rPr>
      </w:pPr>
    </w:p>
    <w:p w14:paraId="5733E555" w14:textId="77777777" w:rsidR="00E45F7A" w:rsidRDefault="00E45F7A" w:rsidP="00D475D6">
      <w:pPr>
        <w:pStyle w:val="Cabealho3"/>
        <w:rPr>
          <w:color w:val="auto"/>
        </w:rPr>
      </w:pPr>
    </w:p>
    <w:p w14:paraId="619ED9FD" w14:textId="77777777" w:rsidR="00E45F7A" w:rsidRDefault="00E45F7A" w:rsidP="00D475D6">
      <w:pPr>
        <w:pStyle w:val="Cabealho3"/>
        <w:rPr>
          <w:color w:val="auto"/>
        </w:rPr>
      </w:pPr>
    </w:p>
    <w:p w14:paraId="5C7361A4" w14:textId="513BF615" w:rsidR="00E45F7A" w:rsidRDefault="00E45F7A" w:rsidP="00D475D6">
      <w:pPr>
        <w:pStyle w:val="Cabealho3"/>
        <w:rPr>
          <w:color w:val="auto"/>
        </w:rPr>
      </w:pPr>
    </w:p>
    <w:p w14:paraId="29DE1F22" w14:textId="5E0D5205" w:rsidR="00E45F7A" w:rsidRDefault="00E45F7A" w:rsidP="00D475D6">
      <w:pPr>
        <w:pStyle w:val="Cabealho3"/>
        <w:rPr>
          <w:color w:val="auto"/>
        </w:rPr>
      </w:pPr>
    </w:p>
    <w:bookmarkStart w:id="44" w:name="_Toc107063962"/>
    <w:p w14:paraId="0898FEC5" w14:textId="2DC2C5AB" w:rsidR="00EC6238" w:rsidRDefault="004D68E4" w:rsidP="009D2C9A">
      <w:pPr>
        <w:pStyle w:val="Cabealho3"/>
        <w:rPr>
          <w:color w:val="auto"/>
        </w:rPr>
      </w:pPr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2CEC2E35" wp14:editId="6DEB9A2C">
                <wp:simplePos x="0" y="0"/>
                <wp:positionH relativeFrom="page">
                  <wp:posOffset>1311689</wp:posOffset>
                </wp:positionH>
                <wp:positionV relativeFrom="paragraph">
                  <wp:posOffset>34815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499" y="19248"/>
                    <wp:lineTo x="21499" y="0"/>
                    <wp:lineTo x="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5EAC8" w14:textId="57EC0019" w:rsidR="004D68E4" w:rsidRPr="000843A4" w:rsidRDefault="004D68E4" w:rsidP="004D68E4">
                            <w:pPr>
                              <w:pStyle w:val="Legenda"/>
                            </w:pPr>
                            <w:r w:rsidRPr="000843A4">
                              <w:t xml:space="preserve">Diagrama </w:t>
                            </w:r>
                            <w:r>
                              <w:t>de fluxo de dados</w:t>
                            </w:r>
                            <w:r w:rsidRPr="000843A4">
                              <w:t xml:space="preserve"> </w:t>
                            </w:r>
                            <w:r>
                              <w:t>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EC2E35" id="Caixa de texto 39" o:spid="_x0000_s1072" type="#_x0000_t202" style="position:absolute;margin-left:103.3pt;margin-top:2.75pt;width:343.6pt;height:.05pt;z-index:-2514810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" stroked="f">
                <v:textbox style="mso-fit-shape-to-text:t" inset="0,0,0,0">
                  <w:txbxContent>
                    <w:p w14:paraId="7195EAC8" w14:textId="57EC0019" w:rsidR="004D68E4" w:rsidRPr="000843A4" w:rsidRDefault="004D68E4" w:rsidP="004D68E4">
                      <w:pPr>
                        <w:pStyle w:val="Legenda"/>
                      </w:pPr>
                      <w:r w:rsidRPr="000843A4">
                        <w:t xml:space="preserve">Diagrama </w:t>
                      </w:r>
                      <w:r>
                        <w:t>de</w:t>
                      </w:r>
                      <w:r>
                        <w:t xml:space="preserve"> </w:t>
                      </w:r>
                      <w:r>
                        <w:t>fluxo de dados</w:t>
                      </w:r>
                      <w:r w:rsidRPr="000843A4">
                        <w:t xml:space="preserve"> </w:t>
                      </w:r>
                      <w:r>
                        <w:t>inicial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bookmarkEnd w:id="44"/>
    </w:p>
    <w:p w14:paraId="1445EF45" w14:textId="141D603D" w:rsidR="008153E3" w:rsidRPr="008153E3" w:rsidRDefault="008153E3" w:rsidP="008153E3"/>
    <w:p w14:paraId="63B60303" w14:textId="24260B1D" w:rsidR="00D30E7C" w:rsidRDefault="004D68E4">
      <w:r w:rsidRPr="00440198">
        <w:rPr>
          <w:noProof/>
          <w:sz w:val="22"/>
          <w:szCs w:val="22"/>
          <w:lang w:eastAsia="pt-PT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67F32329" wp14:editId="331FC76A">
                <wp:simplePos x="0" y="0"/>
                <wp:positionH relativeFrom="page">
                  <wp:posOffset>1351666</wp:posOffset>
                </wp:positionH>
                <wp:positionV relativeFrom="paragraph">
                  <wp:posOffset>4391190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499" y="19248"/>
                    <wp:lineTo x="21499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87551" w14:textId="4C697A94" w:rsidR="004D68E4" w:rsidRPr="000843A4" w:rsidRDefault="004D68E4" w:rsidP="004D68E4">
                            <w:pPr>
                              <w:pStyle w:val="Legenda"/>
                            </w:pPr>
                            <w:r w:rsidRPr="000843A4">
                              <w:t xml:space="preserve">Diagrama </w:t>
                            </w:r>
                            <w:r>
                              <w:t>de fluxo de dados</w:t>
                            </w:r>
                            <w:r w:rsidRPr="000843A4">
                              <w:t xml:space="preserve"> </w:t>
                            </w:r>
                            <w: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F32329" id="Caixa de texto 40" o:spid="_x0000_s1073" type="#_x0000_t202" style="position:absolute;margin-left:106.45pt;margin-top:345.75pt;width:343.6pt;height:.05pt;z-index:-2514790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" stroked="f">
                <v:textbox style="mso-fit-shape-to-text:t" inset="0,0,0,0">
                  <w:txbxContent>
                    <w:p w14:paraId="32687551" w14:textId="4C697A94" w:rsidR="004D68E4" w:rsidRPr="000843A4" w:rsidRDefault="004D68E4" w:rsidP="004D68E4">
                      <w:pPr>
                        <w:pStyle w:val="Legenda"/>
                      </w:pPr>
                      <w:r w:rsidRPr="000843A4">
                        <w:t xml:space="preserve">Diagrama </w:t>
                      </w:r>
                      <w:r>
                        <w:t>de fluxo de dados</w:t>
                      </w:r>
                      <w:r w:rsidRPr="000843A4">
                        <w:t xml:space="preserve"> </w:t>
                      </w:r>
                      <w:r>
                        <w:t>final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833344" behindDoc="1" locked="0" layoutInCell="1" allowOverlap="1" wp14:anchorId="31F8D1D1" wp14:editId="539CF4A5">
            <wp:simplePos x="0" y="0"/>
            <wp:positionH relativeFrom="margin">
              <wp:posOffset>661808</wp:posOffset>
            </wp:positionH>
            <wp:positionV relativeFrom="paragraph">
              <wp:posOffset>9469</wp:posOffset>
            </wp:positionV>
            <wp:extent cx="5263515" cy="4406265"/>
            <wp:effectExtent l="0" t="0" r="0" b="0"/>
            <wp:wrapTight wrapText="bothSides">
              <wp:wrapPolygon edited="0">
                <wp:start x="0" y="0"/>
                <wp:lineTo x="0" y="21479"/>
                <wp:lineTo x="21498" y="21479"/>
                <wp:lineTo x="21498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E7C">
        <w:br w:type="page"/>
      </w:r>
    </w:p>
    <w:p w14:paraId="70C478D6" w14:textId="6D36760A" w:rsidR="00D30E7C" w:rsidRDefault="00D30E7C" w:rsidP="00D30E7C">
      <w:pPr>
        <w:pStyle w:val="Cabealho2"/>
        <w:rPr>
          <w:shd w:val="clear" w:color="auto" w:fill="FAF9F8"/>
        </w:rPr>
      </w:pPr>
      <w:bookmarkStart w:id="45" w:name="_Toc107063963"/>
      <w:r w:rsidRPr="003675D3">
        <w:rPr>
          <w:shd w:val="clear" w:color="auto" w:fill="FAF9F8"/>
        </w:rPr>
        <w:lastRenderedPageBreak/>
        <w:t>Referências Bibliográficas</w:t>
      </w:r>
      <w:bookmarkEnd w:id="45"/>
    </w:p>
    <w:p w14:paraId="7DFE4E56" w14:textId="241907DE" w:rsidR="00164465" w:rsidRDefault="00164465" w:rsidP="008402B2"/>
    <w:p w14:paraId="3685F50B" w14:textId="3F77DBF5" w:rsidR="008402B2" w:rsidRDefault="00164465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https://www.tailorbrands.com</w:t>
      </w:r>
    </w:p>
    <w:p w14:paraId="28114C67" w14:textId="7C569D5C" w:rsidR="00164465" w:rsidRPr="00164465" w:rsidRDefault="00164465" w:rsidP="008402B2">
      <w:pPr>
        <w:rPr>
          <w:sz w:val="22"/>
          <w:szCs w:val="22"/>
        </w:rPr>
      </w:pPr>
      <w:r w:rsidRPr="00164465">
        <w:rPr>
          <w:sz w:val="22"/>
          <w:szCs w:val="22"/>
        </w:rPr>
        <w:t>https://homepages.dcc.ufmg.br/~figueiredo/disciplinas/aulas/req-funcional-rnf_v01.pdf</w:t>
      </w:r>
    </w:p>
    <w:p w14:paraId="2BA91159" w14:textId="30FF18DC" w:rsidR="008402B2" w:rsidRDefault="00164465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https://codificar.com.br/requisitos-funcionais-nao-funcionais/</w:t>
      </w:r>
    </w:p>
    <w:p w14:paraId="7A1AA8FB" w14:textId="5115698E" w:rsidR="00164465" w:rsidRDefault="003675D3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https://www.iebschool.com/pt-br/blog/analitica-web/usabilidade-e-ux/20-ferramentas-de-prototipagem-e-usabilidade-na-web/</w:t>
      </w:r>
    </w:p>
    <w:p w14:paraId="08BACF4A" w14:textId="455EC4DF" w:rsidR="003675D3" w:rsidRDefault="00F544CA" w:rsidP="008402B2">
      <w:pPr>
        <w:rPr>
          <w:sz w:val="22"/>
          <w:szCs w:val="22"/>
        </w:rPr>
      </w:pPr>
      <w:r w:rsidRPr="00F544CA">
        <w:rPr>
          <w:sz w:val="22"/>
          <w:szCs w:val="22"/>
        </w:rPr>
        <w:t>https://dbschema.com/documentation/database-settings.html</w:t>
      </w:r>
    </w:p>
    <w:p w14:paraId="36AC698E" w14:textId="7B5C8B9E" w:rsidR="00F544CA" w:rsidRDefault="00F544CA" w:rsidP="008402B2">
      <w:pPr>
        <w:rPr>
          <w:sz w:val="22"/>
          <w:szCs w:val="22"/>
        </w:rPr>
      </w:pPr>
      <w:r w:rsidRPr="00F544CA">
        <w:rPr>
          <w:sz w:val="22"/>
          <w:szCs w:val="22"/>
        </w:rPr>
        <w:t>https://www.youtube.com/watch?v=LE3y5a0G4JA</w:t>
      </w:r>
    </w:p>
    <w:p w14:paraId="004D561C" w14:textId="7EBF5513" w:rsidR="00F544CA" w:rsidRPr="00164465" w:rsidRDefault="00F544CA" w:rsidP="008402B2">
      <w:pPr>
        <w:rPr>
          <w:sz w:val="22"/>
          <w:szCs w:val="22"/>
        </w:rPr>
      </w:pPr>
      <w:r w:rsidRPr="00F544CA">
        <w:rPr>
          <w:sz w:val="22"/>
          <w:szCs w:val="22"/>
        </w:rPr>
        <w:t>https://pt.stackoverflow.com/</w:t>
      </w:r>
    </w:p>
    <w:p w14:paraId="05639C6B" w14:textId="2C1639C2" w:rsidR="003675D3" w:rsidRDefault="00F544CA" w:rsidP="00F544CA">
      <w:pPr>
        <w:rPr>
          <w:sz w:val="22"/>
          <w:szCs w:val="22"/>
        </w:rPr>
      </w:pPr>
      <w:r w:rsidRPr="00F544CA">
        <w:rPr>
          <w:sz w:val="22"/>
          <w:szCs w:val="22"/>
        </w:rPr>
        <w:t>https://docs.microsoft.com/pt-pt/dotnet/csharp/</w:t>
      </w:r>
    </w:p>
    <w:p w14:paraId="7C18975F" w14:textId="20B3FFCA" w:rsidR="00F544CA" w:rsidRDefault="00F544CA" w:rsidP="00F544CA">
      <w:pPr>
        <w:rPr>
          <w:sz w:val="22"/>
          <w:szCs w:val="22"/>
        </w:rPr>
      </w:pPr>
      <w:r w:rsidRPr="00F544CA">
        <w:rPr>
          <w:sz w:val="22"/>
          <w:szCs w:val="22"/>
        </w:rPr>
        <w:t>https://www.codeproject.com/</w:t>
      </w:r>
    </w:p>
    <w:p w14:paraId="2782C96B" w14:textId="77777777" w:rsidR="00F544CA" w:rsidRPr="00F544CA" w:rsidRDefault="00F544CA" w:rsidP="00F544CA">
      <w:pPr>
        <w:rPr>
          <w:sz w:val="22"/>
          <w:szCs w:val="22"/>
        </w:rPr>
      </w:pPr>
    </w:p>
    <w:p w14:paraId="5F27CEC8" w14:textId="3A71BE97" w:rsidR="003675D3" w:rsidRDefault="003675D3" w:rsidP="00D30E7C">
      <w:pPr>
        <w:pStyle w:val="Cabealho2"/>
        <w:rPr>
          <w:shd w:val="clear" w:color="auto" w:fill="FAF9F8"/>
        </w:rPr>
      </w:pPr>
    </w:p>
    <w:p w14:paraId="23613D15" w14:textId="77777777" w:rsidR="003675D3" w:rsidRDefault="003675D3" w:rsidP="00D30E7C">
      <w:pPr>
        <w:pStyle w:val="Cabealho2"/>
        <w:rPr>
          <w:shd w:val="clear" w:color="auto" w:fill="FAF9F8"/>
        </w:rPr>
      </w:pPr>
    </w:p>
    <w:p w14:paraId="612DB7AA" w14:textId="3FE55274" w:rsidR="003675D3" w:rsidRDefault="003675D3" w:rsidP="00D30E7C">
      <w:pPr>
        <w:pStyle w:val="Cabealho2"/>
        <w:rPr>
          <w:shd w:val="clear" w:color="auto" w:fill="FAF9F8"/>
        </w:rPr>
      </w:pPr>
    </w:p>
    <w:p w14:paraId="419D7002" w14:textId="529B1E6E" w:rsidR="003675D3" w:rsidRDefault="003675D3" w:rsidP="00D30E7C">
      <w:pPr>
        <w:pStyle w:val="Cabealho2"/>
        <w:rPr>
          <w:shd w:val="clear" w:color="auto" w:fill="FAF9F8"/>
        </w:rPr>
      </w:pPr>
    </w:p>
    <w:p w14:paraId="332506FC" w14:textId="6821A0D2" w:rsidR="003675D3" w:rsidRDefault="003675D3" w:rsidP="00D30E7C">
      <w:pPr>
        <w:pStyle w:val="Cabealho2"/>
        <w:rPr>
          <w:shd w:val="clear" w:color="auto" w:fill="FAF9F8"/>
        </w:rPr>
      </w:pPr>
    </w:p>
    <w:bookmarkStart w:id="46" w:name="_Toc107063964"/>
    <w:p w14:paraId="26AE4049" w14:textId="6D2378A5" w:rsidR="00C800B1" w:rsidRPr="00C800B1" w:rsidRDefault="00211129" w:rsidP="00D30E7C">
      <w:pPr>
        <w:pStyle w:val="Cabealho2"/>
      </w:pPr>
      <w:r w:rsidRPr="00D475D6">
        <w:rPr>
          <w:noProof/>
          <w:color w:val="auto"/>
          <w:lang w:eastAsia="pt-PT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2949424C" wp14:editId="12DE1AE1">
                <wp:simplePos x="0" y="0"/>
                <wp:positionH relativeFrom="margin">
                  <wp:align>center</wp:align>
                </wp:positionH>
                <wp:positionV relativeFrom="paragraph">
                  <wp:posOffset>5982542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F7FFC" w14:textId="25FFC56E" w:rsidR="00046015" w:rsidRPr="007E0FFD" w:rsidRDefault="00106572" w:rsidP="00211129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949424C" id="_x0000_s1076" type="#_x0000_t202" style="position:absolute;margin-left:0;margin-top:471.05pt;width:31.8pt;height:20.9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dD7/AEAANQDAAAOAAAAZHJzL2Uyb0RvYy54bWysU8tu2zAQvBfoPxC815Id23U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" filled="f" stroked="f">
                <v:textbox>
                  <w:txbxContent>
                    <w:p w14:paraId="6D9F7FFC" w14:textId="25FFC56E" w:rsidR="00046015" w:rsidRPr="007E0FFD" w:rsidRDefault="00106572" w:rsidP="00211129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6"/>
    </w:p>
    <w:sectPr w:rsidR="00C800B1" w:rsidRPr="00C800B1" w:rsidSect="00700EC2">
      <w:headerReference w:type="default" r:id="rId38"/>
      <w:footerReference w:type="default" r:id="rId39"/>
      <w:headerReference w:type="first" r:id="rId40"/>
      <w:footerReference w:type="first" r:id="rId41"/>
      <w:type w:val="continuous"/>
      <w:pgSz w:w="11906" w:h="16838" w:code="9"/>
      <w:pgMar w:top="576" w:right="878" w:bottom="432" w:left="878" w:header="397" w:footer="11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D0C24F" w14:textId="77777777" w:rsidR="004E61F3" w:rsidRDefault="004E61F3" w:rsidP="002C5718">
      <w:pPr>
        <w:spacing w:after="0" w:line="240" w:lineRule="auto"/>
      </w:pPr>
      <w:r>
        <w:separator/>
      </w:r>
    </w:p>
  </w:endnote>
  <w:endnote w:type="continuationSeparator" w:id="0">
    <w:p w14:paraId="6F21C1DC" w14:textId="77777777" w:rsidR="004E61F3" w:rsidRDefault="004E61F3" w:rsidP="002C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E36D3" w14:textId="107FE96E" w:rsidR="00046015" w:rsidRPr="00B50234" w:rsidRDefault="00046015">
    <w:pPr>
      <w:pStyle w:val="Rodap"/>
      <w:rPr>
        <w:color w:val="FFFFFF" w:themeColor="background1"/>
      </w:rPr>
    </w:pPr>
    <w:r>
      <w:rPr>
        <w:noProof/>
        <w:sz w:val="40"/>
        <w:szCs w:val="40"/>
        <w:lang w:eastAsia="pt-PT"/>
      </w:rPr>
      <w:drawing>
        <wp:anchor distT="0" distB="0" distL="114300" distR="114300" simplePos="0" relativeHeight="251662848" behindDoc="1" locked="0" layoutInCell="1" allowOverlap="1" wp14:anchorId="63ED36E3" wp14:editId="48B4ADB6">
          <wp:simplePos x="0" y="0"/>
          <wp:positionH relativeFrom="page">
            <wp:posOffset>6034405</wp:posOffset>
          </wp:positionH>
          <wp:positionV relativeFrom="paragraph">
            <wp:posOffset>-726440</wp:posOffset>
          </wp:positionV>
          <wp:extent cx="1591733" cy="687312"/>
          <wp:effectExtent l="0" t="0" r="8890" b="0"/>
          <wp:wrapTight wrapText="bothSides">
            <wp:wrapPolygon edited="0">
              <wp:start x="0" y="0"/>
              <wp:lineTo x="0" y="20961"/>
              <wp:lineTo x="21462" y="20961"/>
              <wp:lineTo x="21462" y="0"/>
              <wp:lineTo x="0" y="0"/>
            </wp:wrapPolygon>
          </wp:wrapTight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733" cy="687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862A831" wp14:editId="3A1298F2">
              <wp:simplePos x="0" y="0"/>
              <wp:positionH relativeFrom="page">
                <wp:align>left</wp:align>
              </wp:positionH>
              <wp:positionV relativeFrom="bottomMargin">
                <wp:align>top</wp:align>
              </wp:positionV>
              <wp:extent cx="8112941" cy="350701"/>
              <wp:effectExtent l="0" t="0" r="2540" b="0"/>
              <wp:wrapNone/>
              <wp:docPr id="1" name="Retângulo 1" descr="Retângulo colorid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12941" cy="35070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43B1BD4" w14:textId="06C8EFAC" w:rsidR="00046015" w:rsidRPr="00E453DC" w:rsidRDefault="00046015" w:rsidP="00E453DC">
                          <w:pPr>
                            <w:rPr>
                              <w:color w:val="FFFFFF" w:themeColor="background1"/>
                              <w:lang w:val="en-GB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862A831" id="Retângulo 1" o:spid="_x0000_s1075" alt="Retângulo colorido" style="position:absolute;margin-left:0;margin-top:0;width:638.8pt;height:27.6pt;z-index:251660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bottom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" fillcolor="#2b357c [2431]" stroked="f" strokeweight="1pt">
              <v:textbox>
                <w:txbxContent>
                  <w:p w14:paraId="643B1BD4" w14:textId="06C8EFAC" w:rsidR="00046015" w:rsidRPr="00E453DC" w:rsidRDefault="00046015" w:rsidP="00E453DC">
                    <w:pPr>
                      <w:rPr>
                        <w:color w:val="FFFFFF" w:themeColor="background1"/>
                        <w:lang w:val="en-GB"/>
                      </w:rPr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  <w:r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50375A" w14:textId="653C0BCA" w:rsidR="00046015" w:rsidRPr="00B23848" w:rsidRDefault="00046015" w:rsidP="00034524"/>
  <w:p w14:paraId="296843F9" w14:textId="3A71A7D7" w:rsidR="00046015" w:rsidRDefault="0004601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90798" w14:textId="77777777" w:rsidR="004E61F3" w:rsidRDefault="004E61F3" w:rsidP="002C5718">
      <w:pPr>
        <w:spacing w:after="0" w:line="240" w:lineRule="auto"/>
      </w:pPr>
      <w:r>
        <w:separator/>
      </w:r>
    </w:p>
  </w:footnote>
  <w:footnote w:type="continuationSeparator" w:id="0">
    <w:p w14:paraId="7CBDD743" w14:textId="77777777" w:rsidR="004E61F3" w:rsidRDefault="004E61F3" w:rsidP="002C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301951" w14:textId="5BCFB5C7" w:rsidR="00046015" w:rsidRPr="0089518B" w:rsidRDefault="00046015" w:rsidP="008E03F9">
    <w:pPr>
      <w:jc w:val="center"/>
      <w:rPr>
        <w:b/>
        <w:bCs/>
        <w:color w:val="2B357C" w:themeColor="text2" w:themeTint="BF"/>
        <w:sz w:val="28"/>
        <w:szCs w:val="28"/>
      </w:rPr>
    </w:pPr>
    <w:r w:rsidRPr="0089518B">
      <w:rPr>
        <w:b/>
        <w:bCs/>
        <w:color w:val="2B357C" w:themeColor="text2" w:themeTint="BF"/>
        <w:sz w:val="28"/>
        <w:szCs w:val="28"/>
      </w:rPr>
      <w:t>DLS-ALFEITE</w:t>
    </w:r>
  </w:p>
  <w:p w14:paraId="03D94399" w14:textId="27D546CF" w:rsidR="00046015" w:rsidRDefault="000460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3130F" w14:textId="044EFCE6" w:rsidR="00046015" w:rsidRDefault="00046015">
    <w:pPr>
      <w:pStyle w:val="Cabealho"/>
    </w:pPr>
    <w:r w:rsidRPr="00EF0FD2">
      <w:rPr>
        <w:noProof/>
        <w:lang w:eastAsia="pt-PT"/>
      </w:rPr>
      <w:drawing>
        <wp:anchor distT="0" distB="0" distL="114300" distR="114300" simplePos="0" relativeHeight="251658752" behindDoc="0" locked="0" layoutInCell="1" allowOverlap="1" wp14:anchorId="6FE02693" wp14:editId="6548A712">
          <wp:simplePos x="0" y="0"/>
          <wp:positionH relativeFrom="margin">
            <wp:posOffset>5547</wp:posOffset>
          </wp:positionH>
          <wp:positionV relativeFrom="paragraph">
            <wp:posOffset>-4010025</wp:posOffset>
          </wp:positionV>
          <wp:extent cx="1288659" cy="559780"/>
          <wp:effectExtent l="0" t="0" r="6985" b="0"/>
          <wp:wrapSquare wrapText="bothSides"/>
          <wp:docPr id="44" name="Gráfico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áfico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8659" cy="559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pt-P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E3AE5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9B240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ECE77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EB8F1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485F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B03A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8C16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C823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E40A3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A815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B7B7F"/>
    <w:multiLevelType w:val="hybridMultilevel"/>
    <w:tmpl w:val="749AA2CA"/>
    <w:lvl w:ilvl="0" w:tplc="38B609BA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32E7FF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0FBC50AF"/>
    <w:multiLevelType w:val="hybridMultilevel"/>
    <w:tmpl w:val="F17A6ED2"/>
    <w:lvl w:ilvl="0" w:tplc="D26E47F0">
      <w:start w:val="1"/>
      <w:numFmt w:val="decimal"/>
      <w:lvlText w:val="REQF0%1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51638"/>
    <w:multiLevelType w:val="hybridMultilevel"/>
    <w:tmpl w:val="5EEC0604"/>
    <w:lvl w:ilvl="0" w:tplc="FFFFFFFF">
      <w:start w:val="1"/>
      <w:numFmt w:val="decimal"/>
      <w:lvlText w:val="REQNF0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B5139"/>
    <w:multiLevelType w:val="hybridMultilevel"/>
    <w:tmpl w:val="F17A6ED2"/>
    <w:lvl w:ilvl="0" w:tplc="D26E47F0">
      <w:start w:val="1"/>
      <w:numFmt w:val="decimal"/>
      <w:lvlText w:val="REQF0%1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543DC"/>
    <w:multiLevelType w:val="hybridMultilevel"/>
    <w:tmpl w:val="19927376"/>
    <w:lvl w:ilvl="0" w:tplc="4C8CF74C">
      <w:start w:val="1"/>
      <w:numFmt w:val="decimal"/>
      <w:lvlText w:val="REQF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00475"/>
    <w:multiLevelType w:val="hybridMultilevel"/>
    <w:tmpl w:val="E9C83886"/>
    <w:lvl w:ilvl="0" w:tplc="76B8D7B8">
      <w:start w:val="1"/>
      <w:numFmt w:val="decimal"/>
      <w:lvlText w:val="REQ00%1"/>
      <w:lvlJc w:val="left"/>
      <w:pPr>
        <w:ind w:left="78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5BF91FAF"/>
    <w:multiLevelType w:val="hybridMultilevel"/>
    <w:tmpl w:val="5EEC0604"/>
    <w:lvl w:ilvl="0" w:tplc="ACEC6D5C">
      <w:start w:val="1"/>
      <w:numFmt w:val="decimal"/>
      <w:lvlText w:val="REQNF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13250"/>
    <w:multiLevelType w:val="hybridMultilevel"/>
    <w:tmpl w:val="F7181EA8"/>
    <w:lvl w:ilvl="0" w:tplc="76B8D7B8">
      <w:start w:val="1"/>
      <w:numFmt w:val="decimal"/>
      <w:lvlText w:val="REQ0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5163AD"/>
    <w:multiLevelType w:val="hybridMultilevel"/>
    <w:tmpl w:val="5E38E5CC"/>
    <w:lvl w:ilvl="0" w:tplc="FFFFFFFF">
      <w:start w:val="1"/>
      <w:numFmt w:val="decimal"/>
      <w:lvlText w:val="REQ00%1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7B85010D"/>
    <w:multiLevelType w:val="hybridMultilevel"/>
    <w:tmpl w:val="E9C83886"/>
    <w:lvl w:ilvl="0" w:tplc="76B8D7B8">
      <w:start w:val="1"/>
      <w:numFmt w:val="decimal"/>
      <w:lvlText w:val="REQ00%1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8"/>
  </w:num>
  <w:num w:numId="14">
    <w:abstractNumId w:val="15"/>
  </w:num>
  <w:num w:numId="15">
    <w:abstractNumId w:val="17"/>
  </w:num>
  <w:num w:numId="16">
    <w:abstractNumId w:val="14"/>
  </w:num>
  <w:num w:numId="17">
    <w:abstractNumId w:val="16"/>
  </w:num>
  <w:num w:numId="18">
    <w:abstractNumId w:val="13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activeWritingStyle w:appName="MSWord" w:lang="pt-PT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131078" w:nlCheck="1" w:checkStyle="0"/>
  <w:activeWritingStyle w:appName="MSWord" w:lang="en-GB" w:vendorID="64" w:dllVersion="131078" w:nlCheck="1" w:checkStyle="0"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3F9"/>
    <w:rsid w:val="00000F9B"/>
    <w:rsid w:val="00001BCE"/>
    <w:rsid w:val="0000252C"/>
    <w:rsid w:val="00003584"/>
    <w:rsid w:val="00006AF0"/>
    <w:rsid w:val="00007B09"/>
    <w:rsid w:val="000130BC"/>
    <w:rsid w:val="0001543A"/>
    <w:rsid w:val="00016214"/>
    <w:rsid w:val="00017494"/>
    <w:rsid w:val="00022066"/>
    <w:rsid w:val="00030832"/>
    <w:rsid w:val="00030E05"/>
    <w:rsid w:val="00031426"/>
    <w:rsid w:val="00034524"/>
    <w:rsid w:val="00034ECD"/>
    <w:rsid w:val="00046015"/>
    <w:rsid w:val="00046100"/>
    <w:rsid w:val="00046190"/>
    <w:rsid w:val="00047C75"/>
    <w:rsid w:val="00050983"/>
    <w:rsid w:val="00051C0C"/>
    <w:rsid w:val="000520A0"/>
    <w:rsid w:val="000573E1"/>
    <w:rsid w:val="000611D2"/>
    <w:rsid w:val="000624FF"/>
    <w:rsid w:val="000646E0"/>
    <w:rsid w:val="00067FE6"/>
    <w:rsid w:val="000726BF"/>
    <w:rsid w:val="000745D9"/>
    <w:rsid w:val="000766B3"/>
    <w:rsid w:val="000803FC"/>
    <w:rsid w:val="00084210"/>
    <w:rsid w:val="000843A4"/>
    <w:rsid w:val="00085CD0"/>
    <w:rsid w:val="00087710"/>
    <w:rsid w:val="0009030C"/>
    <w:rsid w:val="00095CBE"/>
    <w:rsid w:val="000965E0"/>
    <w:rsid w:val="000B6D4E"/>
    <w:rsid w:val="000B777A"/>
    <w:rsid w:val="000C1E5F"/>
    <w:rsid w:val="000C30D0"/>
    <w:rsid w:val="000C4D26"/>
    <w:rsid w:val="000C4EE0"/>
    <w:rsid w:val="000C6B95"/>
    <w:rsid w:val="000D201B"/>
    <w:rsid w:val="000D7DC4"/>
    <w:rsid w:val="000F38C5"/>
    <w:rsid w:val="000F7125"/>
    <w:rsid w:val="00103386"/>
    <w:rsid w:val="001046C2"/>
    <w:rsid w:val="00105859"/>
    <w:rsid w:val="00106572"/>
    <w:rsid w:val="001113CF"/>
    <w:rsid w:val="00112756"/>
    <w:rsid w:val="001204A2"/>
    <w:rsid w:val="001231F1"/>
    <w:rsid w:val="00124DE5"/>
    <w:rsid w:val="00130BDE"/>
    <w:rsid w:val="00130DB8"/>
    <w:rsid w:val="00136AEE"/>
    <w:rsid w:val="001425CA"/>
    <w:rsid w:val="00145C72"/>
    <w:rsid w:val="001557A9"/>
    <w:rsid w:val="001569B6"/>
    <w:rsid w:val="00157BD2"/>
    <w:rsid w:val="00160D07"/>
    <w:rsid w:val="00164465"/>
    <w:rsid w:val="0016556A"/>
    <w:rsid w:val="00174823"/>
    <w:rsid w:val="00174A50"/>
    <w:rsid w:val="00177A60"/>
    <w:rsid w:val="00182033"/>
    <w:rsid w:val="0018236C"/>
    <w:rsid w:val="0018430F"/>
    <w:rsid w:val="00184434"/>
    <w:rsid w:val="001846DC"/>
    <w:rsid w:val="0018666B"/>
    <w:rsid w:val="00186BB2"/>
    <w:rsid w:val="0019163F"/>
    <w:rsid w:val="00197651"/>
    <w:rsid w:val="001A08D7"/>
    <w:rsid w:val="001A0FF8"/>
    <w:rsid w:val="001B2625"/>
    <w:rsid w:val="001B263E"/>
    <w:rsid w:val="001C0783"/>
    <w:rsid w:val="001C2E34"/>
    <w:rsid w:val="001C3443"/>
    <w:rsid w:val="001C528B"/>
    <w:rsid w:val="001C6954"/>
    <w:rsid w:val="001D2FA6"/>
    <w:rsid w:val="001D4D00"/>
    <w:rsid w:val="001D5E85"/>
    <w:rsid w:val="001E0DAD"/>
    <w:rsid w:val="001F30E8"/>
    <w:rsid w:val="001F5C6D"/>
    <w:rsid w:val="001F7E7E"/>
    <w:rsid w:val="00200482"/>
    <w:rsid w:val="00202175"/>
    <w:rsid w:val="00204EF6"/>
    <w:rsid w:val="00211129"/>
    <w:rsid w:val="00212A16"/>
    <w:rsid w:val="00216810"/>
    <w:rsid w:val="00216A97"/>
    <w:rsid w:val="0022289E"/>
    <w:rsid w:val="00224FE9"/>
    <w:rsid w:val="00227D7C"/>
    <w:rsid w:val="00233D7C"/>
    <w:rsid w:val="00241509"/>
    <w:rsid w:val="002528A3"/>
    <w:rsid w:val="002552A3"/>
    <w:rsid w:val="002566E2"/>
    <w:rsid w:val="002634F1"/>
    <w:rsid w:val="00270A8E"/>
    <w:rsid w:val="002750AD"/>
    <w:rsid w:val="002758F2"/>
    <w:rsid w:val="0029510C"/>
    <w:rsid w:val="00295BFD"/>
    <w:rsid w:val="00296867"/>
    <w:rsid w:val="00296AFE"/>
    <w:rsid w:val="002A183E"/>
    <w:rsid w:val="002B4219"/>
    <w:rsid w:val="002B42D6"/>
    <w:rsid w:val="002B4FBE"/>
    <w:rsid w:val="002B7F03"/>
    <w:rsid w:val="002C0130"/>
    <w:rsid w:val="002C12B7"/>
    <w:rsid w:val="002C5435"/>
    <w:rsid w:val="002C5718"/>
    <w:rsid w:val="002D01F8"/>
    <w:rsid w:val="002D1635"/>
    <w:rsid w:val="002D31CB"/>
    <w:rsid w:val="002D509F"/>
    <w:rsid w:val="002D583C"/>
    <w:rsid w:val="002D6213"/>
    <w:rsid w:val="002E04BC"/>
    <w:rsid w:val="002E3E60"/>
    <w:rsid w:val="002E66B3"/>
    <w:rsid w:val="002E6F6D"/>
    <w:rsid w:val="002F5B56"/>
    <w:rsid w:val="002F70C8"/>
    <w:rsid w:val="00300136"/>
    <w:rsid w:val="003041A2"/>
    <w:rsid w:val="003063D6"/>
    <w:rsid w:val="00306B9F"/>
    <w:rsid w:val="00311651"/>
    <w:rsid w:val="00315948"/>
    <w:rsid w:val="00320862"/>
    <w:rsid w:val="00323EF6"/>
    <w:rsid w:val="00324D09"/>
    <w:rsid w:val="003265CA"/>
    <w:rsid w:val="00326BDF"/>
    <w:rsid w:val="003306FA"/>
    <w:rsid w:val="00344892"/>
    <w:rsid w:val="003510F0"/>
    <w:rsid w:val="00353D56"/>
    <w:rsid w:val="003554EE"/>
    <w:rsid w:val="00361BFD"/>
    <w:rsid w:val="00361D25"/>
    <w:rsid w:val="0036222C"/>
    <w:rsid w:val="00363047"/>
    <w:rsid w:val="003633EB"/>
    <w:rsid w:val="00363DD4"/>
    <w:rsid w:val="0036499E"/>
    <w:rsid w:val="003675D3"/>
    <w:rsid w:val="00371A22"/>
    <w:rsid w:val="00374624"/>
    <w:rsid w:val="00375003"/>
    <w:rsid w:val="00377E72"/>
    <w:rsid w:val="00383B39"/>
    <w:rsid w:val="00383DBE"/>
    <w:rsid w:val="003914F1"/>
    <w:rsid w:val="003924CD"/>
    <w:rsid w:val="00392A4F"/>
    <w:rsid w:val="0039426E"/>
    <w:rsid w:val="00394CB9"/>
    <w:rsid w:val="00397D4B"/>
    <w:rsid w:val="00397E4B"/>
    <w:rsid w:val="003B7063"/>
    <w:rsid w:val="003C1694"/>
    <w:rsid w:val="003D03F2"/>
    <w:rsid w:val="003D1965"/>
    <w:rsid w:val="003D2312"/>
    <w:rsid w:val="003D734D"/>
    <w:rsid w:val="003E24A3"/>
    <w:rsid w:val="003E55AF"/>
    <w:rsid w:val="003E61AF"/>
    <w:rsid w:val="003F3C7F"/>
    <w:rsid w:val="004046BA"/>
    <w:rsid w:val="00410AEF"/>
    <w:rsid w:val="00412146"/>
    <w:rsid w:val="004122FF"/>
    <w:rsid w:val="004179D8"/>
    <w:rsid w:val="00421D68"/>
    <w:rsid w:val="00425B6F"/>
    <w:rsid w:val="00440198"/>
    <w:rsid w:val="004431E3"/>
    <w:rsid w:val="00451243"/>
    <w:rsid w:val="00455701"/>
    <w:rsid w:val="00457B90"/>
    <w:rsid w:val="0046522D"/>
    <w:rsid w:val="0046632A"/>
    <w:rsid w:val="004667B4"/>
    <w:rsid w:val="00475302"/>
    <w:rsid w:val="0047644D"/>
    <w:rsid w:val="00483B77"/>
    <w:rsid w:val="00492B1C"/>
    <w:rsid w:val="00496F7F"/>
    <w:rsid w:val="00497A24"/>
    <w:rsid w:val="004A1870"/>
    <w:rsid w:val="004A60BB"/>
    <w:rsid w:val="004A63E5"/>
    <w:rsid w:val="004B63D3"/>
    <w:rsid w:val="004C0426"/>
    <w:rsid w:val="004C1DC1"/>
    <w:rsid w:val="004C2CA6"/>
    <w:rsid w:val="004C3CFC"/>
    <w:rsid w:val="004D07B6"/>
    <w:rsid w:val="004D2B3A"/>
    <w:rsid w:val="004D5D83"/>
    <w:rsid w:val="004D600F"/>
    <w:rsid w:val="004D6784"/>
    <w:rsid w:val="004D68E4"/>
    <w:rsid w:val="004E4147"/>
    <w:rsid w:val="004E4A02"/>
    <w:rsid w:val="004E61F3"/>
    <w:rsid w:val="004F23BC"/>
    <w:rsid w:val="004F4C7D"/>
    <w:rsid w:val="00500A97"/>
    <w:rsid w:val="00504190"/>
    <w:rsid w:val="005106E8"/>
    <w:rsid w:val="00512C5D"/>
    <w:rsid w:val="00514698"/>
    <w:rsid w:val="00520F71"/>
    <w:rsid w:val="00524C2A"/>
    <w:rsid w:val="0052534F"/>
    <w:rsid w:val="00530C1C"/>
    <w:rsid w:val="00531EF6"/>
    <w:rsid w:val="00532193"/>
    <w:rsid w:val="005331A4"/>
    <w:rsid w:val="00537099"/>
    <w:rsid w:val="00547C90"/>
    <w:rsid w:val="00551A02"/>
    <w:rsid w:val="00552BE7"/>
    <w:rsid w:val="00554BD4"/>
    <w:rsid w:val="005607A9"/>
    <w:rsid w:val="00560C65"/>
    <w:rsid w:val="00563580"/>
    <w:rsid w:val="0056556C"/>
    <w:rsid w:val="00567B61"/>
    <w:rsid w:val="00571404"/>
    <w:rsid w:val="005731D9"/>
    <w:rsid w:val="00575F03"/>
    <w:rsid w:val="00586FB7"/>
    <w:rsid w:val="0058716F"/>
    <w:rsid w:val="00592D26"/>
    <w:rsid w:val="00596000"/>
    <w:rsid w:val="00596CF8"/>
    <w:rsid w:val="005A2AED"/>
    <w:rsid w:val="005A32D4"/>
    <w:rsid w:val="005A3F0F"/>
    <w:rsid w:val="005A586F"/>
    <w:rsid w:val="005A5A9F"/>
    <w:rsid w:val="005A7C0E"/>
    <w:rsid w:val="005C2A45"/>
    <w:rsid w:val="005C33C3"/>
    <w:rsid w:val="005C496D"/>
    <w:rsid w:val="005C5AAF"/>
    <w:rsid w:val="005C5AF7"/>
    <w:rsid w:val="005D0C7F"/>
    <w:rsid w:val="005D598F"/>
    <w:rsid w:val="005E3E9C"/>
    <w:rsid w:val="005E6296"/>
    <w:rsid w:val="005E6586"/>
    <w:rsid w:val="005F4B95"/>
    <w:rsid w:val="00601C80"/>
    <w:rsid w:val="00602A2E"/>
    <w:rsid w:val="00603477"/>
    <w:rsid w:val="0060362B"/>
    <w:rsid w:val="00604399"/>
    <w:rsid w:val="00611FA3"/>
    <w:rsid w:val="006149A1"/>
    <w:rsid w:val="006160B4"/>
    <w:rsid w:val="0062267F"/>
    <w:rsid w:val="00622CA6"/>
    <w:rsid w:val="00622E04"/>
    <w:rsid w:val="006238D6"/>
    <w:rsid w:val="006253CE"/>
    <w:rsid w:val="0063589D"/>
    <w:rsid w:val="006415B7"/>
    <w:rsid w:val="00651A48"/>
    <w:rsid w:val="0065798C"/>
    <w:rsid w:val="00665455"/>
    <w:rsid w:val="00674A4D"/>
    <w:rsid w:val="00675BC5"/>
    <w:rsid w:val="006830DA"/>
    <w:rsid w:val="00687020"/>
    <w:rsid w:val="006873A0"/>
    <w:rsid w:val="0069443D"/>
    <w:rsid w:val="00696364"/>
    <w:rsid w:val="00696A66"/>
    <w:rsid w:val="006A01F7"/>
    <w:rsid w:val="006A1856"/>
    <w:rsid w:val="006A19C1"/>
    <w:rsid w:val="006A319B"/>
    <w:rsid w:val="006A3AA9"/>
    <w:rsid w:val="006A608A"/>
    <w:rsid w:val="006A6FB9"/>
    <w:rsid w:val="006B16CB"/>
    <w:rsid w:val="006B2655"/>
    <w:rsid w:val="006B76BE"/>
    <w:rsid w:val="006C5B27"/>
    <w:rsid w:val="006C5C8B"/>
    <w:rsid w:val="006C5CC5"/>
    <w:rsid w:val="006E2C37"/>
    <w:rsid w:val="006E66D3"/>
    <w:rsid w:val="006F5767"/>
    <w:rsid w:val="006F64C0"/>
    <w:rsid w:val="00700EC2"/>
    <w:rsid w:val="00701929"/>
    <w:rsid w:val="007038E8"/>
    <w:rsid w:val="00706AED"/>
    <w:rsid w:val="00721F5C"/>
    <w:rsid w:val="00722E6E"/>
    <w:rsid w:val="0072378C"/>
    <w:rsid w:val="0072798A"/>
    <w:rsid w:val="00730888"/>
    <w:rsid w:val="007349B3"/>
    <w:rsid w:val="007374A1"/>
    <w:rsid w:val="00740216"/>
    <w:rsid w:val="007405C3"/>
    <w:rsid w:val="0074125C"/>
    <w:rsid w:val="00742157"/>
    <w:rsid w:val="00742723"/>
    <w:rsid w:val="00742DEE"/>
    <w:rsid w:val="007449C1"/>
    <w:rsid w:val="00746E59"/>
    <w:rsid w:val="00747D58"/>
    <w:rsid w:val="00753B45"/>
    <w:rsid w:val="007541DA"/>
    <w:rsid w:val="0075475C"/>
    <w:rsid w:val="0076331C"/>
    <w:rsid w:val="0076598A"/>
    <w:rsid w:val="00767163"/>
    <w:rsid w:val="0077393C"/>
    <w:rsid w:val="007769DA"/>
    <w:rsid w:val="007802CF"/>
    <w:rsid w:val="00784F17"/>
    <w:rsid w:val="0078595F"/>
    <w:rsid w:val="007900F6"/>
    <w:rsid w:val="00794694"/>
    <w:rsid w:val="007A4F72"/>
    <w:rsid w:val="007A73F2"/>
    <w:rsid w:val="007B55D9"/>
    <w:rsid w:val="007B5A94"/>
    <w:rsid w:val="007B61BF"/>
    <w:rsid w:val="007B6B72"/>
    <w:rsid w:val="007B7036"/>
    <w:rsid w:val="007C7031"/>
    <w:rsid w:val="007C798D"/>
    <w:rsid w:val="007E0FFD"/>
    <w:rsid w:val="007E265B"/>
    <w:rsid w:val="007E4EF2"/>
    <w:rsid w:val="007F002A"/>
    <w:rsid w:val="007F0BB8"/>
    <w:rsid w:val="007F6757"/>
    <w:rsid w:val="00806C0F"/>
    <w:rsid w:val="00810AA3"/>
    <w:rsid w:val="008153E3"/>
    <w:rsid w:val="00815683"/>
    <w:rsid w:val="008171FE"/>
    <w:rsid w:val="00817659"/>
    <w:rsid w:val="00823E76"/>
    <w:rsid w:val="008264B3"/>
    <w:rsid w:val="008273C6"/>
    <w:rsid w:val="00827457"/>
    <w:rsid w:val="008328E5"/>
    <w:rsid w:val="00833BD3"/>
    <w:rsid w:val="00834F06"/>
    <w:rsid w:val="00834F97"/>
    <w:rsid w:val="00837AF1"/>
    <w:rsid w:val="008402B2"/>
    <w:rsid w:val="00841477"/>
    <w:rsid w:val="00841B62"/>
    <w:rsid w:val="0084370C"/>
    <w:rsid w:val="00850AD6"/>
    <w:rsid w:val="00855592"/>
    <w:rsid w:val="00860001"/>
    <w:rsid w:val="00862162"/>
    <w:rsid w:val="00876922"/>
    <w:rsid w:val="00877CB0"/>
    <w:rsid w:val="008808C3"/>
    <w:rsid w:val="0088446A"/>
    <w:rsid w:val="0088491E"/>
    <w:rsid w:val="00885655"/>
    <w:rsid w:val="00885DB5"/>
    <w:rsid w:val="008868F3"/>
    <w:rsid w:val="00890160"/>
    <w:rsid w:val="00892B5C"/>
    <w:rsid w:val="0089518B"/>
    <w:rsid w:val="008955D2"/>
    <w:rsid w:val="008A0FB5"/>
    <w:rsid w:val="008A11CC"/>
    <w:rsid w:val="008A1304"/>
    <w:rsid w:val="008A2A7B"/>
    <w:rsid w:val="008A4B57"/>
    <w:rsid w:val="008A536C"/>
    <w:rsid w:val="008A6ABE"/>
    <w:rsid w:val="008B27E5"/>
    <w:rsid w:val="008B6DCC"/>
    <w:rsid w:val="008B7C77"/>
    <w:rsid w:val="008C000C"/>
    <w:rsid w:val="008C46F5"/>
    <w:rsid w:val="008C5662"/>
    <w:rsid w:val="008C7CA3"/>
    <w:rsid w:val="008D043E"/>
    <w:rsid w:val="008D367B"/>
    <w:rsid w:val="008D76DF"/>
    <w:rsid w:val="008D79EB"/>
    <w:rsid w:val="008E03F9"/>
    <w:rsid w:val="008F1AC1"/>
    <w:rsid w:val="008F496A"/>
    <w:rsid w:val="008F59D3"/>
    <w:rsid w:val="00913B46"/>
    <w:rsid w:val="00915351"/>
    <w:rsid w:val="00922034"/>
    <w:rsid w:val="00923052"/>
    <w:rsid w:val="0092508A"/>
    <w:rsid w:val="009256BA"/>
    <w:rsid w:val="00925D7F"/>
    <w:rsid w:val="00931973"/>
    <w:rsid w:val="00932AAA"/>
    <w:rsid w:val="00935CA2"/>
    <w:rsid w:val="009431CC"/>
    <w:rsid w:val="00945E4C"/>
    <w:rsid w:val="009462F9"/>
    <w:rsid w:val="00946835"/>
    <w:rsid w:val="00952BBD"/>
    <w:rsid w:val="00952BDE"/>
    <w:rsid w:val="009558AD"/>
    <w:rsid w:val="00955F79"/>
    <w:rsid w:val="00963B29"/>
    <w:rsid w:val="00964161"/>
    <w:rsid w:val="00972311"/>
    <w:rsid w:val="00976880"/>
    <w:rsid w:val="009806A5"/>
    <w:rsid w:val="00982DB6"/>
    <w:rsid w:val="00991525"/>
    <w:rsid w:val="0099231C"/>
    <w:rsid w:val="00997488"/>
    <w:rsid w:val="009A0A7F"/>
    <w:rsid w:val="009A0F9A"/>
    <w:rsid w:val="009A1BE5"/>
    <w:rsid w:val="009A4763"/>
    <w:rsid w:val="009A6B59"/>
    <w:rsid w:val="009B0F5C"/>
    <w:rsid w:val="009B31FB"/>
    <w:rsid w:val="009B40A2"/>
    <w:rsid w:val="009B55E4"/>
    <w:rsid w:val="009C37BD"/>
    <w:rsid w:val="009C55BB"/>
    <w:rsid w:val="009C62C4"/>
    <w:rsid w:val="009D2C9A"/>
    <w:rsid w:val="009D4147"/>
    <w:rsid w:val="009D5064"/>
    <w:rsid w:val="009E0A83"/>
    <w:rsid w:val="009E658A"/>
    <w:rsid w:val="009F78BF"/>
    <w:rsid w:val="00A002D0"/>
    <w:rsid w:val="00A05803"/>
    <w:rsid w:val="00A05F56"/>
    <w:rsid w:val="00A103CD"/>
    <w:rsid w:val="00A11478"/>
    <w:rsid w:val="00A13A75"/>
    <w:rsid w:val="00A1484C"/>
    <w:rsid w:val="00A16BC3"/>
    <w:rsid w:val="00A17305"/>
    <w:rsid w:val="00A229F8"/>
    <w:rsid w:val="00A22A2C"/>
    <w:rsid w:val="00A2627A"/>
    <w:rsid w:val="00A2663D"/>
    <w:rsid w:val="00A26F03"/>
    <w:rsid w:val="00A30166"/>
    <w:rsid w:val="00A32B6C"/>
    <w:rsid w:val="00A32F2B"/>
    <w:rsid w:val="00A332C1"/>
    <w:rsid w:val="00A332D8"/>
    <w:rsid w:val="00A333C9"/>
    <w:rsid w:val="00A33F02"/>
    <w:rsid w:val="00A3673F"/>
    <w:rsid w:val="00A36A03"/>
    <w:rsid w:val="00A372DE"/>
    <w:rsid w:val="00A43131"/>
    <w:rsid w:val="00A528E0"/>
    <w:rsid w:val="00A613B9"/>
    <w:rsid w:val="00A65755"/>
    <w:rsid w:val="00A65EE9"/>
    <w:rsid w:val="00A664AB"/>
    <w:rsid w:val="00A66C8D"/>
    <w:rsid w:val="00A72432"/>
    <w:rsid w:val="00A72B56"/>
    <w:rsid w:val="00A7432F"/>
    <w:rsid w:val="00A7630D"/>
    <w:rsid w:val="00A81BE2"/>
    <w:rsid w:val="00A82390"/>
    <w:rsid w:val="00A8520D"/>
    <w:rsid w:val="00A86E35"/>
    <w:rsid w:val="00A9109F"/>
    <w:rsid w:val="00A94296"/>
    <w:rsid w:val="00A963CE"/>
    <w:rsid w:val="00AA0AF6"/>
    <w:rsid w:val="00AA6DF1"/>
    <w:rsid w:val="00AB1EC1"/>
    <w:rsid w:val="00AB2B16"/>
    <w:rsid w:val="00AB2C3E"/>
    <w:rsid w:val="00AB4E98"/>
    <w:rsid w:val="00AB67A8"/>
    <w:rsid w:val="00AC608E"/>
    <w:rsid w:val="00AD458B"/>
    <w:rsid w:val="00AE3718"/>
    <w:rsid w:val="00AE4473"/>
    <w:rsid w:val="00AE6281"/>
    <w:rsid w:val="00AF166F"/>
    <w:rsid w:val="00AF319B"/>
    <w:rsid w:val="00AF3600"/>
    <w:rsid w:val="00AF3EEA"/>
    <w:rsid w:val="00AF6C45"/>
    <w:rsid w:val="00AF7C9C"/>
    <w:rsid w:val="00B036D3"/>
    <w:rsid w:val="00B04000"/>
    <w:rsid w:val="00B06718"/>
    <w:rsid w:val="00B17A2D"/>
    <w:rsid w:val="00B20D2C"/>
    <w:rsid w:val="00B23848"/>
    <w:rsid w:val="00B27581"/>
    <w:rsid w:val="00B301EA"/>
    <w:rsid w:val="00B32377"/>
    <w:rsid w:val="00B4015A"/>
    <w:rsid w:val="00B447B2"/>
    <w:rsid w:val="00B469A9"/>
    <w:rsid w:val="00B50234"/>
    <w:rsid w:val="00B5326A"/>
    <w:rsid w:val="00B539E3"/>
    <w:rsid w:val="00B55486"/>
    <w:rsid w:val="00B73456"/>
    <w:rsid w:val="00B741D2"/>
    <w:rsid w:val="00B86D6D"/>
    <w:rsid w:val="00B91042"/>
    <w:rsid w:val="00BA2E40"/>
    <w:rsid w:val="00BA55E9"/>
    <w:rsid w:val="00BA5B49"/>
    <w:rsid w:val="00BA5E98"/>
    <w:rsid w:val="00BA7D47"/>
    <w:rsid w:val="00BB03AD"/>
    <w:rsid w:val="00BB0F2C"/>
    <w:rsid w:val="00BB450E"/>
    <w:rsid w:val="00BB73EE"/>
    <w:rsid w:val="00BC3C9E"/>
    <w:rsid w:val="00BC3CE6"/>
    <w:rsid w:val="00BC55C3"/>
    <w:rsid w:val="00BD2BE6"/>
    <w:rsid w:val="00BD48E8"/>
    <w:rsid w:val="00BD6AFD"/>
    <w:rsid w:val="00BE3363"/>
    <w:rsid w:val="00BE75D8"/>
    <w:rsid w:val="00BE7769"/>
    <w:rsid w:val="00BF4172"/>
    <w:rsid w:val="00BF43EF"/>
    <w:rsid w:val="00C00B85"/>
    <w:rsid w:val="00C02218"/>
    <w:rsid w:val="00C03ABC"/>
    <w:rsid w:val="00C04FEA"/>
    <w:rsid w:val="00C057A5"/>
    <w:rsid w:val="00C05CAE"/>
    <w:rsid w:val="00C10113"/>
    <w:rsid w:val="00C13F36"/>
    <w:rsid w:val="00C15F80"/>
    <w:rsid w:val="00C16037"/>
    <w:rsid w:val="00C208B0"/>
    <w:rsid w:val="00C21226"/>
    <w:rsid w:val="00C234D7"/>
    <w:rsid w:val="00C337A1"/>
    <w:rsid w:val="00C33BCC"/>
    <w:rsid w:val="00C41FA5"/>
    <w:rsid w:val="00C508F5"/>
    <w:rsid w:val="00C57107"/>
    <w:rsid w:val="00C63CD4"/>
    <w:rsid w:val="00C6713F"/>
    <w:rsid w:val="00C7133E"/>
    <w:rsid w:val="00C715C3"/>
    <w:rsid w:val="00C771E5"/>
    <w:rsid w:val="00C77C7C"/>
    <w:rsid w:val="00C800B1"/>
    <w:rsid w:val="00C83864"/>
    <w:rsid w:val="00C8739C"/>
    <w:rsid w:val="00C879B7"/>
    <w:rsid w:val="00C91A99"/>
    <w:rsid w:val="00C924A0"/>
    <w:rsid w:val="00C94192"/>
    <w:rsid w:val="00CA24AD"/>
    <w:rsid w:val="00CA4A89"/>
    <w:rsid w:val="00CA7B77"/>
    <w:rsid w:val="00CA7BD8"/>
    <w:rsid w:val="00CB2BF2"/>
    <w:rsid w:val="00CB2EC1"/>
    <w:rsid w:val="00CB55F2"/>
    <w:rsid w:val="00CB6BE1"/>
    <w:rsid w:val="00CB7083"/>
    <w:rsid w:val="00CB75C0"/>
    <w:rsid w:val="00CC0861"/>
    <w:rsid w:val="00CC08DC"/>
    <w:rsid w:val="00CC22CD"/>
    <w:rsid w:val="00CC333E"/>
    <w:rsid w:val="00CC454C"/>
    <w:rsid w:val="00CC6D95"/>
    <w:rsid w:val="00CD6C9D"/>
    <w:rsid w:val="00CF47FF"/>
    <w:rsid w:val="00CF6E7E"/>
    <w:rsid w:val="00D00121"/>
    <w:rsid w:val="00D01EEE"/>
    <w:rsid w:val="00D034D0"/>
    <w:rsid w:val="00D042A1"/>
    <w:rsid w:val="00D171B6"/>
    <w:rsid w:val="00D21C96"/>
    <w:rsid w:val="00D22572"/>
    <w:rsid w:val="00D233A8"/>
    <w:rsid w:val="00D26449"/>
    <w:rsid w:val="00D27044"/>
    <w:rsid w:val="00D30E7C"/>
    <w:rsid w:val="00D34BDD"/>
    <w:rsid w:val="00D431D2"/>
    <w:rsid w:val="00D43578"/>
    <w:rsid w:val="00D44D72"/>
    <w:rsid w:val="00D475D6"/>
    <w:rsid w:val="00D51885"/>
    <w:rsid w:val="00D5223C"/>
    <w:rsid w:val="00D5552A"/>
    <w:rsid w:val="00D5648A"/>
    <w:rsid w:val="00D61BD2"/>
    <w:rsid w:val="00D625CF"/>
    <w:rsid w:val="00D64755"/>
    <w:rsid w:val="00D6494E"/>
    <w:rsid w:val="00D72C2F"/>
    <w:rsid w:val="00D75931"/>
    <w:rsid w:val="00D76735"/>
    <w:rsid w:val="00D804C2"/>
    <w:rsid w:val="00D80634"/>
    <w:rsid w:val="00D84419"/>
    <w:rsid w:val="00D861CB"/>
    <w:rsid w:val="00D979A3"/>
    <w:rsid w:val="00DA0088"/>
    <w:rsid w:val="00DA1034"/>
    <w:rsid w:val="00DA60B3"/>
    <w:rsid w:val="00DA7A93"/>
    <w:rsid w:val="00DB2A55"/>
    <w:rsid w:val="00DB3150"/>
    <w:rsid w:val="00DC1B7D"/>
    <w:rsid w:val="00DC3197"/>
    <w:rsid w:val="00DC3800"/>
    <w:rsid w:val="00DD0758"/>
    <w:rsid w:val="00DD38C6"/>
    <w:rsid w:val="00DD5F39"/>
    <w:rsid w:val="00DD6482"/>
    <w:rsid w:val="00DE04B9"/>
    <w:rsid w:val="00DF2F6B"/>
    <w:rsid w:val="00E021D4"/>
    <w:rsid w:val="00E06786"/>
    <w:rsid w:val="00E10F4F"/>
    <w:rsid w:val="00E1286C"/>
    <w:rsid w:val="00E22774"/>
    <w:rsid w:val="00E25C02"/>
    <w:rsid w:val="00E30957"/>
    <w:rsid w:val="00E330EE"/>
    <w:rsid w:val="00E339C6"/>
    <w:rsid w:val="00E4039B"/>
    <w:rsid w:val="00E43218"/>
    <w:rsid w:val="00E444DD"/>
    <w:rsid w:val="00E453DC"/>
    <w:rsid w:val="00E45F7A"/>
    <w:rsid w:val="00E462F0"/>
    <w:rsid w:val="00E4667A"/>
    <w:rsid w:val="00E561A8"/>
    <w:rsid w:val="00E60040"/>
    <w:rsid w:val="00E62441"/>
    <w:rsid w:val="00E638A6"/>
    <w:rsid w:val="00E64E2D"/>
    <w:rsid w:val="00E6761F"/>
    <w:rsid w:val="00E702D0"/>
    <w:rsid w:val="00E71510"/>
    <w:rsid w:val="00E71FE4"/>
    <w:rsid w:val="00E72055"/>
    <w:rsid w:val="00E73233"/>
    <w:rsid w:val="00E73ED7"/>
    <w:rsid w:val="00E764DA"/>
    <w:rsid w:val="00E77096"/>
    <w:rsid w:val="00E77192"/>
    <w:rsid w:val="00E77DC5"/>
    <w:rsid w:val="00E81D05"/>
    <w:rsid w:val="00E848F8"/>
    <w:rsid w:val="00E95ADC"/>
    <w:rsid w:val="00EA028A"/>
    <w:rsid w:val="00EA1191"/>
    <w:rsid w:val="00EA3B84"/>
    <w:rsid w:val="00EA6266"/>
    <w:rsid w:val="00EB1540"/>
    <w:rsid w:val="00EB1BE2"/>
    <w:rsid w:val="00EB2731"/>
    <w:rsid w:val="00EB2D8A"/>
    <w:rsid w:val="00EB468F"/>
    <w:rsid w:val="00EB791A"/>
    <w:rsid w:val="00EC0AE8"/>
    <w:rsid w:val="00EC4991"/>
    <w:rsid w:val="00EC59BA"/>
    <w:rsid w:val="00EC6238"/>
    <w:rsid w:val="00EC6ADC"/>
    <w:rsid w:val="00EC6C33"/>
    <w:rsid w:val="00ED34D6"/>
    <w:rsid w:val="00ED447A"/>
    <w:rsid w:val="00ED5140"/>
    <w:rsid w:val="00EE0001"/>
    <w:rsid w:val="00EE4237"/>
    <w:rsid w:val="00EF0FD2"/>
    <w:rsid w:val="00EF6966"/>
    <w:rsid w:val="00F00712"/>
    <w:rsid w:val="00F0131C"/>
    <w:rsid w:val="00F05E4F"/>
    <w:rsid w:val="00F064A8"/>
    <w:rsid w:val="00F06888"/>
    <w:rsid w:val="00F06CF9"/>
    <w:rsid w:val="00F10247"/>
    <w:rsid w:val="00F10A00"/>
    <w:rsid w:val="00F1124A"/>
    <w:rsid w:val="00F11820"/>
    <w:rsid w:val="00F1187B"/>
    <w:rsid w:val="00F124D2"/>
    <w:rsid w:val="00F2089C"/>
    <w:rsid w:val="00F21643"/>
    <w:rsid w:val="00F27B53"/>
    <w:rsid w:val="00F31264"/>
    <w:rsid w:val="00F31677"/>
    <w:rsid w:val="00F31DE5"/>
    <w:rsid w:val="00F46468"/>
    <w:rsid w:val="00F4702B"/>
    <w:rsid w:val="00F51FE6"/>
    <w:rsid w:val="00F544CA"/>
    <w:rsid w:val="00F60B09"/>
    <w:rsid w:val="00F60E2E"/>
    <w:rsid w:val="00F645DE"/>
    <w:rsid w:val="00F7647A"/>
    <w:rsid w:val="00F80304"/>
    <w:rsid w:val="00F87DD1"/>
    <w:rsid w:val="00F930F7"/>
    <w:rsid w:val="00F95C5C"/>
    <w:rsid w:val="00FA6B15"/>
    <w:rsid w:val="00FB4E9C"/>
    <w:rsid w:val="00FC25A2"/>
    <w:rsid w:val="00FD3B0F"/>
    <w:rsid w:val="00FD6843"/>
    <w:rsid w:val="00FE0FC3"/>
    <w:rsid w:val="00FE234C"/>
    <w:rsid w:val="00FE538C"/>
    <w:rsid w:val="00FF31C7"/>
    <w:rsid w:val="00FF738A"/>
    <w:rsid w:val="00FF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DCEC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5E9"/>
  </w:style>
  <w:style w:type="paragraph" w:styleId="Cabealho1">
    <w:name w:val="heading 1"/>
    <w:basedOn w:val="Normal"/>
    <w:next w:val="Normal"/>
    <w:link w:val="Cabealho1Carter"/>
    <w:uiPriority w:val="9"/>
    <w:qFormat/>
    <w:rsid w:val="0003452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1204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0E1128" w:themeColor="text2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rsid w:val="008273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A54" w:themeColor="accent1" w:themeShade="7F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9468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6F7E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16A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6F7E" w:themeColor="accent1" w:themeShade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16A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A229F8"/>
    <w:rPr>
      <w:color w:val="808080"/>
    </w:rPr>
  </w:style>
  <w:style w:type="table" w:styleId="Tabelacomgrelha">
    <w:name w:val="Table Grid"/>
    <w:basedOn w:val="Tabelanormal"/>
    <w:uiPriority w:val="39"/>
    <w:rsid w:val="0078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o">
    <w:name w:val="Intense Emphasis"/>
    <w:basedOn w:val="Tipodeletrapredefinidodopargrafo"/>
    <w:uiPriority w:val="21"/>
    <w:semiHidden/>
    <w:unhideWhenUsed/>
    <w:qFormat/>
    <w:rsid w:val="00174A50"/>
    <w:rPr>
      <w:i/>
      <w:iCs/>
      <w:color w:val="527321" w:themeColor="accent5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174A50"/>
    <w:pPr>
      <w:pBdr>
        <w:top w:val="single" w:sz="4" w:space="10" w:color="006F7E" w:themeColor="accent1" w:themeShade="BF"/>
        <w:bottom w:val="single" w:sz="4" w:space="10" w:color="006F7E" w:themeColor="accent1" w:themeShade="BF"/>
      </w:pBdr>
      <w:spacing w:before="360" w:after="360"/>
      <w:ind w:left="864" w:right="864"/>
      <w:jc w:val="center"/>
    </w:pPr>
    <w:rPr>
      <w:i/>
      <w:iCs/>
      <w:color w:val="527321" w:themeColor="accent5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174A50"/>
    <w:rPr>
      <w:i/>
      <w:iCs/>
      <w:color w:val="527321" w:themeColor="accent5" w:themeShade="BF"/>
      <w:sz w:val="24"/>
    </w:rPr>
  </w:style>
  <w:style w:type="paragraph" w:styleId="Cabealho">
    <w:name w:val="header"/>
    <w:basedOn w:val="Normal"/>
    <w:link w:val="CabealhoCarter"/>
    <w:uiPriority w:val="99"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5E9"/>
    <w:rPr>
      <w:lang w:val="en-US"/>
    </w:rPr>
  </w:style>
  <w:style w:type="paragraph" w:styleId="Rodap">
    <w:name w:val="footer"/>
    <w:basedOn w:val="Normal"/>
    <w:link w:val="RodapCarter"/>
    <w:uiPriority w:val="99"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5E9"/>
    <w:rPr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11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1478"/>
    <w:rPr>
      <w:rFonts w:ascii="Tahoma" w:hAnsi="Tahoma" w:cs="Tahoma"/>
      <w:sz w:val="16"/>
      <w:szCs w:val="16"/>
      <w:lang w:val="de-DE"/>
    </w:rPr>
  </w:style>
  <w:style w:type="paragraph" w:styleId="Inciodecarta">
    <w:name w:val="Salutation"/>
    <w:basedOn w:val="Avanonormal"/>
    <w:next w:val="Normal"/>
    <w:link w:val="InciodecartaCarter"/>
    <w:uiPriority w:val="10"/>
    <w:unhideWhenUsed/>
    <w:qFormat/>
    <w:rsid w:val="00034524"/>
    <w:pPr>
      <w:spacing w:after="240" w:line="276" w:lineRule="auto"/>
      <w:ind w:left="0"/>
    </w:pPr>
    <w:rPr>
      <w:rFonts w:asciiTheme="majorHAnsi" w:eastAsiaTheme="minorEastAsia" w:hAnsiTheme="majorHAnsi" w:cstheme="minorHAnsi"/>
      <w:color w:val="0E1128" w:themeColor="text2"/>
      <w:sz w:val="32"/>
      <w:szCs w:val="20"/>
      <w:lang w:eastAsia="ja-JP"/>
    </w:rPr>
  </w:style>
  <w:style w:type="character" w:customStyle="1" w:styleId="InciodecartaCarter">
    <w:name w:val="Início de carta Caráter"/>
    <w:basedOn w:val="Tipodeletrapredefinidodopargrafo"/>
    <w:link w:val="Inciodecarta"/>
    <w:uiPriority w:val="10"/>
    <w:rsid w:val="00034524"/>
    <w:rPr>
      <w:rFonts w:asciiTheme="majorHAnsi" w:eastAsiaTheme="minorEastAsia" w:hAnsiTheme="majorHAnsi" w:cstheme="minorHAnsi"/>
      <w:color w:val="0E1128" w:themeColor="text2"/>
      <w:sz w:val="32"/>
      <w:szCs w:val="20"/>
      <w:lang w:val="en-US" w:eastAsia="ja-JP"/>
    </w:rPr>
  </w:style>
  <w:style w:type="paragraph" w:styleId="Avanonormal">
    <w:name w:val="Normal Indent"/>
    <w:basedOn w:val="Normal"/>
    <w:uiPriority w:val="99"/>
    <w:semiHidden/>
    <w:unhideWhenUsed/>
    <w:rsid w:val="006A319B"/>
    <w:pPr>
      <w:ind w:left="708"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034524"/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1204A2"/>
    <w:rPr>
      <w:rFonts w:asciiTheme="majorHAnsi" w:eastAsiaTheme="majorEastAsia" w:hAnsiTheme="majorHAnsi" w:cstheme="majorBidi"/>
      <w:caps/>
      <w:color w:val="0E1128" w:themeColor="text2"/>
      <w:sz w:val="24"/>
      <w:szCs w:val="26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174A50"/>
    <w:rPr>
      <w:b/>
      <w:bCs/>
      <w:caps w:val="0"/>
      <w:smallCaps/>
      <w:color w:val="527321" w:themeColor="accent5" w:themeShade="BF"/>
      <w:spacing w:val="5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946835"/>
    <w:rPr>
      <w:rFonts w:asciiTheme="majorHAnsi" w:eastAsiaTheme="majorEastAsia" w:hAnsiTheme="majorHAnsi" w:cstheme="majorBidi"/>
      <w:i/>
      <w:iCs/>
      <w:color w:val="006F7E" w:themeColor="accent1" w:themeShade="BF"/>
      <w:sz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16A97"/>
    <w:rPr>
      <w:rFonts w:asciiTheme="majorHAnsi" w:eastAsiaTheme="majorEastAsia" w:hAnsiTheme="majorHAnsi" w:cstheme="majorBidi"/>
      <w:color w:val="006F7E" w:themeColor="accent1" w:themeShade="BF"/>
      <w:sz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16A97"/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paragraph" w:styleId="Textodebloco">
    <w:name w:val="Block Text"/>
    <w:basedOn w:val="Normal"/>
    <w:uiPriority w:val="99"/>
    <w:semiHidden/>
    <w:unhideWhenUsed/>
    <w:rsid w:val="00216A97"/>
    <w:pPr>
      <w:pBdr>
        <w:top w:val="single" w:sz="2" w:space="10" w:color="006F7E" w:themeColor="accent1" w:themeShade="BF" w:shadow="1"/>
        <w:left w:val="single" w:sz="2" w:space="10" w:color="006F7E" w:themeColor="accent1" w:themeShade="BF" w:shadow="1"/>
        <w:bottom w:val="single" w:sz="2" w:space="10" w:color="006F7E" w:themeColor="accent1" w:themeShade="BF" w:shadow="1"/>
        <w:right w:val="single" w:sz="2" w:space="10" w:color="006F7E" w:themeColor="accent1" w:themeShade="BF" w:shadow="1"/>
      </w:pBdr>
      <w:ind w:left="1152" w:right="1152"/>
    </w:pPr>
    <w:rPr>
      <w:rFonts w:eastAsiaTheme="minorEastAsia"/>
      <w:i/>
      <w:iCs/>
      <w:color w:val="006F7E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16A97"/>
    <w:rPr>
      <w:color w:val="374D16" w:themeColor="accent5" w:themeShade="80"/>
      <w:u w:val="single"/>
    </w:rPr>
  </w:style>
  <w:style w:type="character" w:styleId="Hiperligao">
    <w:name w:val="Hyperlink"/>
    <w:basedOn w:val="Tipodeletrapredefinidodopargrafo"/>
    <w:uiPriority w:val="99"/>
    <w:unhideWhenUsed/>
    <w:rsid w:val="00216A97"/>
    <w:rPr>
      <w:color w:val="4A671E" w:themeColor="accent4" w:themeShade="80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16A97"/>
    <w:rPr>
      <w:color w:val="6F7378" w:themeColor="background2" w:themeShade="80"/>
      <w:shd w:val="clear" w:color="auto" w:fill="E6E6E6"/>
    </w:rPr>
  </w:style>
  <w:style w:type="paragraph" w:customStyle="1" w:styleId="InformaesdeContacto">
    <w:name w:val="Informações de Contacto"/>
    <w:basedOn w:val="Normal"/>
    <w:uiPriority w:val="12"/>
    <w:qFormat/>
    <w:rsid w:val="001204A2"/>
    <w:pPr>
      <w:spacing w:after="0" w:line="240" w:lineRule="auto"/>
      <w:ind w:left="720"/>
      <w:contextualSpacing/>
    </w:pPr>
    <w:rPr>
      <w:sz w:val="20"/>
    </w:rPr>
  </w:style>
  <w:style w:type="paragraph" w:customStyle="1" w:styleId="Imagem">
    <w:name w:val="Imagem"/>
    <w:basedOn w:val="Normal"/>
    <w:uiPriority w:val="1"/>
    <w:semiHidden/>
    <w:rsid w:val="00552BE7"/>
    <w:pPr>
      <w:ind w:left="720"/>
    </w:pPr>
    <w:rPr>
      <w:noProof/>
    </w:rPr>
  </w:style>
  <w:style w:type="paragraph" w:styleId="Rematedecarta">
    <w:name w:val="Closing"/>
    <w:basedOn w:val="Normal"/>
    <w:link w:val="RematedecartaCarter"/>
    <w:uiPriority w:val="99"/>
    <w:unhideWhenUsed/>
    <w:qFormat/>
    <w:rsid w:val="00034524"/>
    <w:pPr>
      <w:spacing w:before="240" w:after="240" w:line="240" w:lineRule="auto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rsid w:val="00034524"/>
  </w:style>
  <w:style w:type="paragraph" w:styleId="Assinatura">
    <w:name w:val="Signature"/>
    <w:basedOn w:val="Normal"/>
    <w:link w:val="AssinaturaCarter"/>
    <w:uiPriority w:val="11"/>
    <w:unhideWhenUsed/>
    <w:qFormat/>
    <w:rsid w:val="00EF0FD2"/>
    <w:pPr>
      <w:spacing w:after="0" w:line="240" w:lineRule="auto"/>
    </w:pPr>
    <w:rPr>
      <w:rFonts w:asciiTheme="majorHAnsi" w:hAnsiTheme="majorHAnsi"/>
      <w:color w:val="0E1128" w:themeColor="text2"/>
      <w:sz w:val="32"/>
    </w:rPr>
  </w:style>
  <w:style w:type="character" w:customStyle="1" w:styleId="AssinaturaCarter">
    <w:name w:val="Assinatura Caráter"/>
    <w:basedOn w:val="Tipodeletrapredefinidodopargrafo"/>
    <w:link w:val="Assinatura"/>
    <w:uiPriority w:val="11"/>
    <w:rsid w:val="00EF0FD2"/>
    <w:rPr>
      <w:rFonts w:asciiTheme="majorHAnsi" w:hAnsiTheme="majorHAnsi"/>
      <w:color w:val="0E1128" w:themeColor="text2"/>
      <w:sz w:val="32"/>
    </w:rPr>
  </w:style>
  <w:style w:type="paragraph" w:styleId="Data">
    <w:name w:val="Date"/>
    <w:basedOn w:val="Normal"/>
    <w:next w:val="Normal"/>
    <w:link w:val="DataCarter"/>
    <w:uiPriority w:val="99"/>
    <w:qFormat/>
    <w:rsid w:val="00085CD0"/>
    <w:pPr>
      <w:jc w:val="right"/>
    </w:pPr>
    <w:rPr>
      <w:rFonts w:asciiTheme="majorHAnsi" w:hAnsiTheme="majorHAnsi"/>
      <w:sz w:val="32"/>
    </w:rPr>
  </w:style>
  <w:style w:type="character" w:customStyle="1" w:styleId="DataCarter">
    <w:name w:val="Data Caráter"/>
    <w:basedOn w:val="Tipodeletrapredefinidodopargrafo"/>
    <w:link w:val="Data"/>
    <w:uiPriority w:val="99"/>
    <w:rsid w:val="00085CD0"/>
    <w:rPr>
      <w:rFonts w:asciiTheme="majorHAnsi" w:hAnsiTheme="majorHAnsi"/>
      <w:sz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8E03F9"/>
    <w:pPr>
      <w:spacing w:after="0"/>
      <w:outlineLvl w:val="9"/>
    </w:pPr>
    <w:rPr>
      <w:color w:val="006F7E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E658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924A0"/>
    <w:pPr>
      <w:spacing w:after="100"/>
      <w:ind w:left="240"/>
    </w:pPr>
  </w:style>
  <w:style w:type="paragraph" w:styleId="PargrafodaLista">
    <w:name w:val="List Paragraph"/>
    <w:basedOn w:val="Normal"/>
    <w:uiPriority w:val="34"/>
    <w:unhideWhenUsed/>
    <w:qFormat/>
    <w:rsid w:val="006A3AA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F6757"/>
    <w:pPr>
      <w:spacing w:after="200" w:line="240" w:lineRule="auto"/>
    </w:pPr>
    <w:rPr>
      <w:i/>
      <w:iCs/>
      <w:color w:val="0E1128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46F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C46F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C46F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C46F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C46F5"/>
    <w:rPr>
      <w:b/>
      <w:bCs/>
      <w:sz w:val="20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8273C6"/>
    <w:rPr>
      <w:rFonts w:asciiTheme="majorHAnsi" w:eastAsiaTheme="majorEastAsia" w:hAnsiTheme="majorHAnsi" w:cstheme="majorBidi"/>
      <w:color w:val="004A54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CC6D95"/>
    <w:pPr>
      <w:spacing w:after="100"/>
      <w:ind w:left="480"/>
    </w:pPr>
  </w:style>
  <w:style w:type="paragraph" w:customStyle="1" w:styleId="ncoraGrfica">
    <w:name w:val="Âncora Gráfica"/>
    <w:basedOn w:val="Normal"/>
    <w:uiPriority w:val="7"/>
    <w:qFormat/>
    <w:rsid w:val="00747D58"/>
    <w:pPr>
      <w:spacing w:after="0" w:line="240" w:lineRule="auto"/>
    </w:pPr>
    <w:rPr>
      <w:sz w:val="10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8402B2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E61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E61AF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9F78B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Tipodeletrapredefinidodopargrafo"/>
    <w:rsid w:val="009F78BF"/>
  </w:style>
  <w:style w:type="character" w:customStyle="1" w:styleId="hljs-string">
    <w:name w:val="hljs-string"/>
    <w:basedOn w:val="Tipodeletrapredefinidodopargrafo"/>
    <w:rsid w:val="009F78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00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fons\AppData\Roaming\Microsoft\Templates\Carta%20empresarial%20(design%20Floresta).dotx" TargetMode="External"/></Relationships>
</file>

<file path=word/theme/theme1.xml><?xml version="1.0" encoding="utf-8"?>
<a:theme xmlns:a="http://schemas.openxmlformats.org/drawingml/2006/main" name="Office Theme">
  <a:themeElements>
    <a:clrScheme name="Custom 56">
      <a:dk1>
        <a:srgbClr val="0E113C"/>
      </a:dk1>
      <a:lt1>
        <a:srgbClr val="FFFFFF"/>
      </a:lt1>
      <a:dk2>
        <a:srgbClr val="0E1128"/>
      </a:dk2>
      <a:lt2>
        <a:srgbClr val="E6E7E8"/>
      </a:lt2>
      <a:accent1>
        <a:srgbClr val="0096A9"/>
      </a:accent1>
      <a:accent2>
        <a:srgbClr val="3BB76A"/>
      </a:accent2>
      <a:accent3>
        <a:srgbClr val="24739C"/>
      </a:accent3>
      <a:accent4>
        <a:srgbClr val="93C842"/>
      </a:accent4>
      <a:accent5>
        <a:srgbClr val="6F9A2C"/>
      </a:accent5>
      <a:accent6>
        <a:srgbClr val="0096A9"/>
      </a:accent6>
      <a:hlink>
        <a:srgbClr val="93C842"/>
      </a:hlink>
      <a:folHlink>
        <a:srgbClr val="93C842"/>
      </a:folHlink>
    </a:clrScheme>
    <a:fontScheme name="Custom 15">
      <a:majorFont>
        <a:latin typeface="Berlin Sans FB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4E371BB9942A4CA57FFE8EDBB201F1" ma:contentTypeVersion="13" ma:contentTypeDescription="Criar um novo documento." ma:contentTypeScope="" ma:versionID="9703b895098fafabe02383e2384de8c3">
  <xsd:schema xmlns:xsd="http://www.w3.org/2001/XMLSchema" xmlns:xs="http://www.w3.org/2001/XMLSchema" xmlns:p="http://schemas.microsoft.com/office/2006/metadata/properties" xmlns:ns3="e7a90efe-2c56-4308-ad48-96a3384ba8e3" xmlns:ns4="716870cd-b07a-4612-8fe9-cc8c33d8eeec" targetNamespace="http://schemas.microsoft.com/office/2006/metadata/properties" ma:root="true" ma:fieldsID="991dbafbbb0b85d55f4b099cf28494e6" ns3:_="" ns4:_="">
    <xsd:import namespace="e7a90efe-2c56-4308-ad48-96a3384ba8e3"/>
    <xsd:import namespace="716870cd-b07a-4612-8fe9-cc8c33d8ee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0efe-2c56-4308-ad48-96a3384ba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870cd-b07a-4612-8fe9-cc8c33d8ee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a90efe-2c56-4308-ad48-96a3384ba8e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578BD-D102-4998-B3CD-F2257DCA94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a90efe-2c56-4308-ad48-96a3384ba8e3"/>
    <ds:schemaRef ds:uri="716870cd-b07a-4612-8fe9-cc8c33d8ee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88DEF0-6E4F-4314-A73E-887A48FDCB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7F0BB1-413E-4994-967E-D84D13BE14EA}">
  <ds:schemaRefs>
    <ds:schemaRef ds:uri="http://schemas.microsoft.com/office/2006/metadata/properties"/>
    <ds:schemaRef ds:uri="http://schemas.microsoft.com/office/infopath/2007/PartnerControls"/>
    <ds:schemaRef ds:uri="e7a90efe-2c56-4308-ad48-96a3384ba8e3"/>
  </ds:schemaRefs>
</ds:datastoreItem>
</file>

<file path=customXml/itemProps4.xml><?xml version="1.0" encoding="utf-8"?>
<ds:datastoreItem xmlns:ds="http://schemas.openxmlformats.org/officeDocument/2006/customXml" ds:itemID="{F382DCBE-5278-41E7-9486-B9A6CD700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empresarial (design Floresta)</Template>
  <TotalTime>0</TotalTime>
  <Pages>1</Pages>
  <Words>2932</Words>
  <Characters>15838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2022-06-20T08:26:00Z</dcterms:created>
  <dcterms:modified xsi:type="dcterms:W3CDTF">2022-06-28T10:54:00Z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0x010100424E371BB9942A4CA57FFE8EDBB201F1</vt:lpwstr>
  </property>
</Properties>
</file>