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F7B0F58" w14:textId="4C8F3F3D" w:rsidR="000965E0" w:rsidRPr="00B23848" w:rsidRDefault="00324D09" w:rsidP="000965E0">
      <w:r>
        <w:rPr>
          <w:noProof/>
          <w:lang w:eastAsia="pt-PT"/>
        </w:rPr>
        <mc:AlternateContent>
          <mc:Choice Requires="wps">
            <w:drawing>
              <wp:anchor distT="45720" distB="45720" distL="114300" distR="114300" simplePos="0" relativeHeight="251737088" behindDoc="1" locked="0" layoutInCell="1" allowOverlap="1" wp14:anchorId="4678BC8F" wp14:editId="3FF904B4">
                <wp:simplePos x="0" y="0"/>
                <wp:positionH relativeFrom="margin">
                  <wp:posOffset>2557780</wp:posOffset>
                </wp:positionH>
                <wp:positionV relativeFrom="paragraph">
                  <wp:posOffset>7938770</wp:posOffset>
                </wp:positionV>
                <wp:extent cx="4206240" cy="1049020"/>
                <wp:effectExtent l="0" t="0" r="0" b="0"/>
                <wp:wrapTight wrapText="bothSides">
                  <wp:wrapPolygon edited="0">
                    <wp:start x="293" y="0"/>
                    <wp:lineTo x="293" y="21182"/>
                    <wp:lineTo x="21228" y="21182"/>
                    <wp:lineTo x="21228" y="0"/>
                    <wp:lineTo x="293" y="0"/>
                  </wp:wrapPolygon>
                </wp:wrapTight>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1049020"/>
                        </a:xfrm>
                        <a:prstGeom prst="rect">
                          <a:avLst/>
                        </a:prstGeom>
                        <a:noFill/>
                        <a:ln w="9525">
                          <a:noFill/>
                          <a:miter lim="800000"/>
                          <a:headEnd/>
                          <a:tailEnd/>
                        </a:ln>
                      </wps:spPr>
                      <wps:txbx>
                        <w:txbxContent>
                          <w:p w14:paraId="3D095DCB" w14:textId="175F5A89" w:rsidR="00046015" w:rsidRPr="002566E2" w:rsidRDefault="00046015" w:rsidP="00324D09">
                            <w:pPr>
                              <w:ind w:firstLine="720"/>
                              <w:jc w:val="both"/>
                            </w:pPr>
                            <w:r>
                              <w:t>DLS-ALFEITE consiste num programa que ajuda a gerir o Departamento Logístico Sanitário do Alfeite. O DLS-ALFEITE irá ajudar na organização de cada Departamento Sanitário, desde o Setor de Medicamentos até ao de Dispositivos Médicos.</w:t>
                            </w:r>
                          </w:p>
                          <w:p w14:paraId="6E000F9C" w14:textId="20C00F49" w:rsidR="00046015" w:rsidRPr="00F1187B" w:rsidRDefault="00046015" w:rsidP="00F1187B">
                            <w:pPr>
                              <w:rPr>
                                <w:rFonts w:ascii="Times New Roman" w:hAnsi="Times New Roman" w:cs="Times New Roman"/>
                                <w:b/>
                                <w:color w:val="30347C"/>
                                <w:sz w:val="44"/>
                                <w:szCs w:val="7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8BC8F" id="_x0000_t202" coordsize="21600,21600" o:spt="202" path="m,l,21600r21600,l21600,xe">
                <v:stroke joinstyle="miter"/>
                <v:path gradientshapeok="t" o:connecttype="rect"/>
              </v:shapetype>
              <v:shape id="Caixa de Texto 2" o:spid="_x0000_s1026" type="#_x0000_t202" style="position:absolute;margin-left:201.4pt;margin-top:625.1pt;width:331.2pt;height:82.6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" filled="f" stroked="f">
                <v:textbox>
                  <w:txbxContent>
                    <w:p w14:paraId="3D095DCB" w14:textId="175F5A89" w:rsidR="00046015" w:rsidRPr="002566E2" w:rsidRDefault="00046015" w:rsidP="00324D09">
                      <w:pPr>
                        <w:ind w:firstLine="720"/>
                        <w:jc w:val="both"/>
                      </w:pPr>
                      <w:r>
                        <w:t>DLS-ALFEITE consiste num programa que ajuda a gerir o Departamento Logístico Sanitário do Alfeite. O DLS-ALFEITE irá ajudar na organização de cada Departamento Sanitário, desde o Setor de Medicamentos até ao de Dispositivos Médicos.</w:t>
                      </w:r>
                    </w:p>
                    <w:p w14:paraId="6E000F9C" w14:textId="20C00F49" w:rsidR="00046015" w:rsidRPr="00F1187B" w:rsidRDefault="00046015" w:rsidP="00F1187B">
                      <w:pPr>
                        <w:rPr>
                          <w:rFonts w:ascii="Times New Roman" w:hAnsi="Times New Roman" w:cs="Times New Roman"/>
                          <w:b/>
                          <w:color w:val="30347C"/>
                          <w:sz w:val="44"/>
                          <w:szCs w:val="76"/>
                        </w:rPr>
                      </w:pPr>
                    </w:p>
                  </w:txbxContent>
                </v:textbox>
                <w10:wrap type="tight" anchorx="margin"/>
              </v:shape>
            </w:pict>
          </mc:Fallback>
        </mc:AlternateContent>
      </w:r>
      <w:r w:rsidR="00F1187B">
        <w:rPr>
          <w:noProof/>
          <w:lang w:eastAsia="pt-PT"/>
        </w:rPr>
        <mc:AlternateContent>
          <mc:Choice Requires="wpg">
            <w:drawing>
              <wp:anchor distT="0" distB="0" distL="114300" distR="114300" simplePos="0" relativeHeight="251728896" behindDoc="1" locked="0" layoutInCell="1" allowOverlap="1" wp14:anchorId="1DCC53E2" wp14:editId="3997E636">
                <wp:simplePos x="0" y="0"/>
                <wp:positionH relativeFrom="margin">
                  <wp:posOffset>-788118</wp:posOffset>
                </wp:positionH>
                <wp:positionV relativeFrom="page">
                  <wp:posOffset>-508883</wp:posOffset>
                </wp:positionV>
                <wp:extent cx="8267700" cy="11386185"/>
                <wp:effectExtent l="0" t="0" r="0" b="5715"/>
                <wp:wrapNone/>
                <wp:docPr id="195" name="Grupo 195">
                  <a:extLst xmlns:a="http://schemas.openxmlformats.org/drawingml/2006/main">
                    <a:ext uri="{FF2B5EF4-FFF2-40B4-BE49-F238E27FC236}">
                      <a16:creationId xmlns:a16="http://schemas.microsoft.com/office/drawing/2014/main" id="{405C8564-9AA1-3741-A518-06A1556F88BC}"/>
                    </a:ex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67700" cy="11386185"/>
                          <a:chOff x="-310888" y="0"/>
                          <a:chExt cx="8082020" cy="10053322"/>
                        </a:xfrm>
                      </wpg:grpSpPr>
                      <wps:wsp>
                        <wps:cNvPr id="69" name="Forma"/>
                        <wps:cNvSpPr/>
                        <wps:spPr>
                          <a:xfrm>
                            <a:off x="-186524" y="2552701"/>
                            <a:ext cx="6032335"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70" name="Triangle"/>
                        <wps:cNvSpPr/>
                        <wps:spPr>
                          <a:xfrm>
                            <a:off x="-279797" y="2044700"/>
                            <a:ext cx="4187587"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3">
                              <a:lumMod val="40000"/>
                              <a:lumOff val="60000"/>
                            </a:schemeClr>
                          </a:solidFill>
                          <a:ln w="12700">
                            <a:miter lim="400000"/>
                          </a:ln>
                        </wps:spPr>
                        <wps:bodyPr lIns="38100" tIns="38100" rIns="38100" bIns="38100" anchor="ctr"/>
                      </wps:wsp>
                      <wps:wsp>
                        <wps:cNvPr id="71" name="Forma"/>
                        <wps:cNvSpPr/>
                        <wps:spPr>
                          <a:xfrm>
                            <a:off x="-310888" y="0"/>
                            <a:ext cx="8082020"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30347C"/>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C4932E2" id="Grupo 195" o:spid="_x0000_s1026" style="position:absolute;margin-left:-62.05pt;margin-top:-40.05pt;width:651pt;height:896.55pt;z-index:-251587584;mso-position-horizontal-relative:margin;mso-position-vertical-relative:page;mso-width-relative:margin;mso-height-relative:margin" coordorigin="-3108" coordsize="80820,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">
                <v:shape id="Forma" o:spid="_x0000_s1027" style="position:absolute;left:-1865;top:25527;width:60323;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" path="m,10687l,21600r1769,l21600,6148,13712,,,10687xe" fillcolor="#d8d8d8 [2732]" stroked="f" strokeweight="1pt">
                  <v:stroke miterlimit="4" joinstyle="miter"/>
                  <v:path arrowok="t" o:extrusionok="f" o:connecttype="custom" o:connectlocs="3016168,3750311;3016168,3750311;3016168,3750311;3016168,3750311" o:connectangles="0,90,180,270"/>
                </v:shape>
                <v:shape id="Triangle" o:spid="_x0000_s1028" style="position:absolute;left:-2797;top:20447;width:41874;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" path="m,21600l21600,10802,,,,21600xe" fillcolor="#97cbe7 [1302]" stroked="f" strokeweight="1pt">
                  <v:stroke miterlimit="4" joinstyle="miter"/>
                  <v:path arrowok="t" o:extrusionok="f" o:connecttype="custom" o:connectlocs="2093794,3908426;2093794,3908426;2093794,3908426;2093794,3908426" o:connectangles="0,90,180,270"/>
                </v:shape>
                <v:shape id="Forma" o:spid="_x0000_s1029" style="position:absolute;left:-3108;width:80819;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" path="m,14678r,6922l21600,3032,21600,,17075,,,14678xe" fillcolor="#30347c" stroked="f" strokeweight="1pt">
                  <v:stroke miterlimit="4" joinstyle="miter"/>
                  <v:path arrowok="t" o:extrusionok="f" o:connecttype="custom" o:connectlocs="4041010,4519931;4041010,4519931;4041010,4519931;4041010,4519931" o:connectangles="0,90,180,270"/>
                </v:shape>
                <w10:wrap anchorx="margin" anchory="page"/>
              </v:group>
            </w:pict>
          </mc:Fallback>
        </mc:AlternateContent>
      </w:r>
    </w:p>
    <w:tbl>
      <w:tblPr>
        <w:tblpPr w:leftFromText="141" w:rightFromText="141" w:vertAnchor="text" w:tblpY="1"/>
        <w:tblOverlap w:val="never"/>
        <w:tblW w:w="0" w:type="auto"/>
        <w:tblLayout w:type="fixed"/>
        <w:tblLook w:val="0600" w:firstRow="0" w:lastRow="0" w:firstColumn="0" w:lastColumn="0" w:noHBand="1" w:noVBand="1"/>
      </w:tblPr>
      <w:tblGrid>
        <w:gridCol w:w="5395"/>
      </w:tblGrid>
      <w:tr w:rsidR="00747D58" w14:paraId="1130ACF7" w14:textId="77777777" w:rsidTr="00747D58">
        <w:tc>
          <w:tcPr>
            <w:tcW w:w="5395" w:type="dxa"/>
          </w:tcPr>
          <w:p w14:paraId="42BABEA6" w14:textId="3E193319" w:rsidR="00747D58" w:rsidRDefault="00747D58" w:rsidP="00747D58">
            <w:pPr>
              <w:pStyle w:val="ncoraGrfica"/>
            </w:pPr>
          </w:p>
        </w:tc>
      </w:tr>
      <w:bookmarkStart w:id="1" w:name="_Toc107306581"/>
      <w:tr w:rsidR="00747D58" w14:paraId="2127D6EB" w14:textId="77777777" w:rsidTr="00747D58">
        <w:trPr>
          <w:trHeight w:val="2719"/>
        </w:trPr>
        <w:tc>
          <w:tcPr>
            <w:tcW w:w="5395" w:type="dxa"/>
            <w:hideMark/>
          </w:tcPr>
          <w:p w14:paraId="13683E39" w14:textId="2E79D23D" w:rsidR="00747D58" w:rsidRDefault="001113CF" w:rsidP="00747D58">
            <w:pPr>
              <w:pStyle w:val="Cabealho1"/>
            </w:pPr>
            <w:r>
              <w:rPr>
                <w:noProof/>
                <w:lang w:eastAsia="pt-PT"/>
              </w:rPr>
              <mc:AlternateContent>
                <mc:Choice Requires="wps">
                  <w:drawing>
                    <wp:anchor distT="45720" distB="45720" distL="114300" distR="114300" simplePos="0" relativeHeight="251730944" behindDoc="0" locked="0" layoutInCell="1" allowOverlap="1" wp14:anchorId="424C10F3" wp14:editId="4CA3AFC4">
                      <wp:simplePos x="0" y="0"/>
                      <wp:positionH relativeFrom="margin">
                        <wp:posOffset>-68580</wp:posOffset>
                      </wp:positionH>
                      <wp:positionV relativeFrom="paragraph">
                        <wp:posOffset>20955</wp:posOffset>
                      </wp:positionV>
                      <wp:extent cx="3467100" cy="836295"/>
                      <wp:effectExtent l="0" t="0" r="0" b="1905"/>
                      <wp:wrapSquare wrapText="bothSides"/>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836295"/>
                              </a:xfrm>
                              <a:prstGeom prst="rect">
                                <a:avLst/>
                              </a:prstGeom>
                              <a:noFill/>
                              <a:ln w="9525">
                                <a:noFill/>
                                <a:miter lim="800000"/>
                                <a:headEnd/>
                                <a:tailEnd/>
                              </a:ln>
                            </wps:spPr>
                            <wps:txbx>
                              <w:txbxContent>
                                <w:p w14:paraId="588218B1" w14:textId="5F12F6C8" w:rsidR="00046015" w:rsidRPr="000573E1" w:rsidRDefault="00046015">
                                  <w:pPr>
                                    <w:rPr>
                                      <w:rFonts w:ascii="Times New Roman" w:hAnsi="Times New Roman" w:cs="Times New Roman"/>
                                      <w:b/>
                                      <w:color w:val="30347C"/>
                                      <w:sz w:val="76"/>
                                      <w:szCs w:val="76"/>
                                    </w:rPr>
                                  </w:pPr>
                                  <w:r w:rsidRPr="000573E1">
                                    <w:rPr>
                                      <w:rFonts w:ascii="Times New Roman" w:hAnsi="Times New Roman" w:cs="Times New Roman"/>
                                      <w:b/>
                                      <w:color w:val="30347C"/>
                                      <w:sz w:val="76"/>
                                      <w:szCs w:val="76"/>
                                    </w:rPr>
                                    <w:t>DLS-ALFEITE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C10F3" id="_x0000_s1027" type="#_x0000_t202" style="position:absolute;margin-left:-5.4pt;margin-top:1.65pt;width:273pt;height:65.8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" filled="f" stroked="f">
                      <v:textbox>
                        <w:txbxContent>
                          <w:p w14:paraId="588218B1" w14:textId="5F12F6C8" w:rsidR="00046015" w:rsidRPr="000573E1" w:rsidRDefault="00046015">
                            <w:pPr>
                              <w:rPr>
                                <w:rFonts w:ascii="Times New Roman" w:hAnsi="Times New Roman" w:cs="Times New Roman"/>
                                <w:b/>
                                <w:color w:val="30347C"/>
                                <w:sz w:val="76"/>
                                <w:szCs w:val="76"/>
                              </w:rPr>
                            </w:pPr>
                            <w:r w:rsidRPr="000573E1">
                              <w:rPr>
                                <w:rFonts w:ascii="Times New Roman" w:hAnsi="Times New Roman" w:cs="Times New Roman"/>
                                <w:b/>
                                <w:color w:val="30347C"/>
                                <w:sz w:val="76"/>
                                <w:szCs w:val="76"/>
                              </w:rPr>
                              <w:t>DLS-ALFEITE</w:t>
                            </w:r>
                          </w:p>
                        </w:txbxContent>
                      </v:textbox>
                      <w10:wrap type="square" anchorx="margin"/>
                    </v:shape>
                  </w:pict>
                </mc:Fallback>
              </mc:AlternateContent>
            </w:r>
            <w:r w:rsidR="000573E1">
              <w:rPr>
                <w:noProof/>
                <w:lang w:eastAsia="pt-PT"/>
              </w:rPr>
              <mc:AlternateContent>
                <mc:Choice Requires="wps">
                  <w:drawing>
                    <wp:anchor distT="45720" distB="45720" distL="114300" distR="114300" simplePos="0" relativeHeight="251637755" behindDoc="0" locked="0" layoutInCell="1" allowOverlap="1" wp14:anchorId="485BE4A1" wp14:editId="356F3A79">
                      <wp:simplePos x="0" y="0"/>
                      <wp:positionH relativeFrom="column">
                        <wp:posOffset>182880</wp:posOffset>
                      </wp:positionH>
                      <wp:positionV relativeFrom="paragraph">
                        <wp:posOffset>494969</wp:posOffset>
                      </wp:positionV>
                      <wp:extent cx="2870200" cy="1404620"/>
                      <wp:effectExtent l="0" t="0" r="6350" b="0"/>
                      <wp:wrapSquare wrapText="bothSides"/>
                      <wp:docPr id="1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404620"/>
                              </a:xfrm>
                              <a:prstGeom prst="rect">
                                <a:avLst/>
                              </a:prstGeom>
                              <a:solidFill>
                                <a:srgbClr val="FFFFFF"/>
                              </a:solidFill>
                              <a:ln w="9525">
                                <a:noFill/>
                                <a:miter lim="800000"/>
                                <a:headEnd/>
                                <a:tailEnd/>
                              </a:ln>
                            </wps:spPr>
                            <wps:txbx>
                              <w:txbxContent>
                                <w:p w14:paraId="6469E519" w14:textId="4CC22282" w:rsidR="00046015" w:rsidRDefault="00046015">
                                  <w:pPr>
                                    <w:rPr>
                                      <w:rFonts w:ascii="Times New Roman" w:hAnsi="Times New Roman" w:cs="Times New Roman"/>
                                      <w:b/>
                                      <w:color w:val="30347C"/>
                                      <w:sz w:val="28"/>
                                      <w:szCs w:val="76"/>
                                    </w:rPr>
                                  </w:pPr>
                                  <w:r w:rsidRPr="000573E1">
                                    <w:rPr>
                                      <w:rFonts w:ascii="Times New Roman" w:hAnsi="Times New Roman" w:cs="Times New Roman"/>
                                      <w:b/>
                                      <w:color w:val="30347C"/>
                                      <w:sz w:val="28"/>
                                      <w:szCs w:val="76"/>
                                    </w:rPr>
                                    <w:t>Departamento Logístico do Alfeite</w:t>
                                  </w:r>
                                </w:p>
                                <w:p w14:paraId="4EB2A46D" w14:textId="3AFAC994" w:rsidR="00046015" w:rsidRPr="001113CF" w:rsidRDefault="00CE15F8" w:rsidP="001113CF">
                                  <w:pPr>
                                    <w:jc w:val="center"/>
                                    <w:rPr>
                                      <w:rFonts w:ascii="Times New Roman" w:hAnsi="Times New Roman" w:cs="Times New Roman"/>
                                      <w:b/>
                                      <w:color w:val="30347C"/>
                                      <w:szCs w:val="72"/>
                                    </w:rPr>
                                  </w:pPr>
                                  <w:r>
                                    <w:rPr>
                                      <w:rFonts w:ascii="Times New Roman" w:hAnsi="Times New Roman" w:cs="Times New Roman"/>
                                      <w:b/>
                                      <w:color w:val="30347C"/>
                                      <w:szCs w:val="72"/>
                                    </w:rPr>
                                    <w:t>Manual de utilizador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5BE4A1" id="_x0000_s1028" type="#_x0000_t202" style="position:absolute;margin-left:14.4pt;margin-top:38.95pt;width:226pt;height:110.6pt;z-index:25163775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" stroked="f">
                      <v:textbox style="mso-fit-shape-to-text:t">
                        <w:txbxContent>
                          <w:p w14:paraId="6469E519" w14:textId="4CC22282" w:rsidR="00046015" w:rsidRDefault="00046015">
                            <w:pPr>
                              <w:rPr>
                                <w:rFonts w:ascii="Times New Roman" w:hAnsi="Times New Roman" w:cs="Times New Roman"/>
                                <w:b/>
                                <w:color w:val="30347C"/>
                                <w:sz w:val="28"/>
                                <w:szCs w:val="76"/>
                              </w:rPr>
                            </w:pPr>
                            <w:r w:rsidRPr="000573E1">
                              <w:rPr>
                                <w:rFonts w:ascii="Times New Roman" w:hAnsi="Times New Roman" w:cs="Times New Roman"/>
                                <w:b/>
                                <w:color w:val="30347C"/>
                                <w:sz w:val="28"/>
                                <w:szCs w:val="76"/>
                              </w:rPr>
                              <w:t>Departamento Logístico do Alfeite</w:t>
                            </w:r>
                          </w:p>
                          <w:p w14:paraId="4EB2A46D" w14:textId="3AFAC994" w:rsidR="00046015" w:rsidRPr="001113CF" w:rsidRDefault="00CE15F8" w:rsidP="001113CF">
                            <w:pPr>
                              <w:jc w:val="center"/>
                              <w:rPr>
                                <w:rFonts w:ascii="Times New Roman" w:hAnsi="Times New Roman" w:cs="Times New Roman"/>
                                <w:b/>
                                <w:color w:val="30347C"/>
                                <w:szCs w:val="72"/>
                              </w:rPr>
                            </w:pPr>
                            <w:r>
                              <w:rPr>
                                <w:rFonts w:ascii="Times New Roman" w:hAnsi="Times New Roman" w:cs="Times New Roman"/>
                                <w:b/>
                                <w:color w:val="30347C"/>
                                <w:szCs w:val="72"/>
                              </w:rPr>
                              <w:t>Manual de utilizador</w:t>
                            </w:r>
                          </w:p>
                        </w:txbxContent>
                      </v:textbox>
                      <w10:wrap type="square"/>
                    </v:shape>
                  </w:pict>
                </mc:Fallback>
              </mc:AlternateContent>
            </w:r>
            <w:bookmarkEnd w:id="1"/>
          </w:p>
        </w:tc>
      </w:tr>
      <w:tr w:rsidR="00747D58" w14:paraId="34B8B171" w14:textId="77777777" w:rsidTr="00747D58">
        <w:trPr>
          <w:trHeight w:val="8059"/>
        </w:trPr>
        <w:tc>
          <w:tcPr>
            <w:tcW w:w="5395" w:type="dxa"/>
            <w:hideMark/>
          </w:tcPr>
          <w:p w14:paraId="106CB06B" w14:textId="6568C2F4" w:rsidR="00747D58" w:rsidRDefault="00747D58" w:rsidP="00747D58"/>
        </w:tc>
      </w:tr>
      <w:tr w:rsidR="00747D58" w14:paraId="302CB452" w14:textId="77777777" w:rsidTr="00747D58">
        <w:trPr>
          <w:trHeight w:val="1299"/>
        </w:trPr>
        <w:tc>
          <w:tcPr>
            <w:tcW w:w="5395" w:type="dxa"/>
          </w:tcPr>
          <w:p w14:paraId="2C7C1B36" w14:textId="77777777" w:rsidR="00747D58" w:rsidRDefault="00747D58" w:rsidP="00747D58"/>
        </w:tc>
      </w:tr>
      <w:tr w:rsidR="00747D58" w14:paraId="4ACA0773" w14:textId="77777777" w:rsidTr="00747D58">
        <w:trPr>
          <w:trHeight w:val="1402"/>
        </w:trPr>
        <w:tc>
          <w:tcPr>
            <w:tcW w:w="5395" w:type="dxa"/>
          </w:tcPr>
          <w:p w14:paraId="3E0E6F21" w14:textId="47879F6F" w:rsidR="00747D58" w:rsidRDefault="00747D58" w:rsidP="00747D58"/>
        </w:tc>
      </w:tr>
    </w:tbl>
    <w:p w14:paraId="3267624E" w14:textId="70EFDFF7" w:rsidR="008E03F9" w:rsidRPr="008E03F9" w:rsidRDefault="00324D09" w:rsidP="008E03F9">
      <w:pPr>
        <w:rPr>
          <w:rFonts w:asciiTheme="majorHAnsi" w:eastAsiaTheme="majorEastAsia" w:hAnsiTheme="majorHAnsi" w:cstheme="majorBidi"/>
          <w:color w:val="0E1128" w:themeColor="text2"/>
          <w:sz w:val="32"/>
          <w:szCs w:val="32"/>
        </w:rPr>
      </w:pPr>
      <w:r>
        <w:rPr>
          <w:noProof/>
          <w:lang w:eastAsia="pt-PT"/>
        </w:rPr>
        <mc:AlternateContent>
          <mc:Choice Requires="wps">
            <w:drawing>
              <wp:anchor distT="45720" distB="45720" distL="114300" distR="114300" simplePos="0" relativeHeight="251739136" behindDoc="1" locked="0" layoutInCell="1" allowOverlap="1" wp14:anchorId="7035D1EE" wp14:editId="2D1D8F05">
                <wp:simplePos x="0" y="0"/>
                <wp:positionH relativeFrom="margin">
                  <wp:posOffset>3995420</wp:posOffset>
                </wp:positionH>
                <wp:positionV relativeFrom="paragraph">
                  <wp:posOffset>8666480</wp:posOffset>
                </wp:positionV>
                <wp:extent cx="2798445" cy="292100"/>
                <wp:effectExtent l="0" t="0" r="0" b="0"/>
                <wp:wrapTight wrapText="bothSides">
                  <wp:wrapPolygon edited="0">
                    <wp:start x="441" y="0"/>
                    <wp:lineTo x="441" y="19722"/>
                    <wp:lineTo x="21027" y="19722"/>
                    <wp:lineTo x="21027" y="0"/>
                    <wp:lineTo x="441" y="0"/>
                  </wp:wrapPolygon>
                </wp:wrapTight>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92100"/>
                        </a:xfrm>
                        <a:prstGeom prst="rect">
                          <a:avLst/>
                        </a:prstGeom>
                        <a:noFill/>
                        <a:ln w="9525">
                          <a:noFill/>
                          <a:miter lim="800000"/>
                          <a:headEnd/>
                          <a:tailEnd/>
                        </a:ln>
                      </wps:spPr>
                      <wps:txbx>
                        <w:txbxContent>
                          <w:p w14:paraId="008BEEDC" w14:textId="20C03D73" w:rsidR="00046015" w:rsidRPr="002566E2" w:rsidRDefault="00046015" w:rsidP="00324D09">
                            <w:pPr>
                              <w:jc w:val="both"/>
                            </w:pPr>
                            <w:r>
                              <w:t>Afonso Araújo | PSI2PRJ | 04/05/2022</w:t>
                            </w:r>
                          </w:p>
                          <w:p w14:paraId="7AE396A3" w14:textId="77777777" w:rsidR="00046015" w:rsidRPr="00F1187B" w:rsidRDefault="00046015" w:rsidP="00324D09">
                            <w:pPr>
                              <w:rPr>
                                <w:rFonts w:ascii="Times New Roman" w:hAnsi="Times New Roman" w:cs="Times New Roman"/>
                                <w:b/>
                                <w:color w:val="30347C"/>
                                <w:sz w:val="44"/>
                                <w:szCs w:val="7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5D1EE" id="_x0000_s1029" type="#_x0000_t202" style="position:absolute;margin-left:314.6pt;margin-top:682.4pt;width:220.35pt;height:23pt;z-index:-25157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xJFAIAAAE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" filled="f" stroked="f">
                <v:textbox>
                  <w:txbxContent>
                    <w:p w14:paraId="008BEEDC" w14:textId="20C03D73" w:rsidR="00046015" w:rsidRPr="002566E2" w:rsidRDefault="00046015" w:rsidP="00324D09">
                      <w:pPr>
                        <w:jc w:val="both"/>
                      </w:pPr>
                      <w:r>
                        <w:t>Afonso Araújo | PSI2PRJ | 04/05/2022</w:t>
                      </w:r>
                    </w:p>
                    <w:p w14:paraId="7AE396A3" w14:textId="77777777" w:rsidR="00046015" w:rsidRPr="00F1187B" w:rsidRDefault="00046015" w:rsidP="00324D09">
                      <w:pPr>
                        <w:rPr>
                          <w:rFonts w:ascii="Times New Roman" w:hAnsi="Times New Roman" w:cs="Times New Roman"/>
                          <w:b/>
                          <w:color w:val="30347C"/>
                          <w:sz w:val="44"/>
                          <w:szCs w:val="76"/>
                        </w:rPr>
                      </w:pPr>
                    </w:p>
                  </w:txbxContent>
                </v:textbox>
                <w10:wrap type="tight" anchorx="margin"/>
              </v:shape>
            </w:pict>
          </mc:Fallback>
        </mc:AlternateContent>
      </w:r>
      <w:r w:rsidR="00747D58">
        <w:br w:type="textWrapping" w:clear="all"/>
      </w:r>
    </w:p>
    <w:sdt>
      <w:sdtPr>
        <w:rPr>
          <w:rFonts w:asciiTheme="minorHAnsi" w:eastAsiaTheme="minorHAnsi" w:hAnsiTheme="minorHAnsi" w:cstheme="minorBidi"/>
          <w:color w:val="auto"/>
          <w:sz w:val="24"/>
          <w:szCs w:val="24"/>
          <w:lang w:eastAsia="en-US"/>
        </w:rPr>
        <w:id w:val="-1731221301"/>
        <w:docPartObj>
          <w:docPartGallery w:val="Table of Contents"/>
          <w:docPartUnique/>
        </w:docPartObj>
      </w:sdtPr>
      <w:sdtEndPr>
        <w:rPr>
          <w:b/>
          <w:bCs/>
        </w:rPr>
      </w:sdtEndPr>
      <w:sdtContent>
        <w:p w14:paraId="7C455672" w14:textId="2F525165" w:rsidR="005E6586" w:rsidRPr="00701929" w:rsidRDefault="00C924A0">
          <w:pPr>
            <w:pStyle w:val="Cabealhodondice"/>
            <w:rPr>
              <w:color w:val="2B357C" w:themeColor="text2" w:themeTint="BF"/>
              <w:sz w:val="40"/>
              <w:szCs w:val="40"/>
            </w:rPr>
          </w:pPr>
          <w:r w:rsidRPr="00701929">
            <w:rPr>
              <w:color w:val="2B357C" w:themeColor="text2" w:themeTint="BF"/>
              <w:sz w:val="40"/>
              <w:szCs w:val="40"/>
            </w:rPr>
            <w:t>Índice</w:t>
          </w:r>
        </w:p>
        <w:p w14:paraId="3288E1EC" w14:textId="6DF2D20A" w:rsidR="005F2871" w:rsidRDefault="005E6586">
          <w:pPr>
            <w:pStyle w:val="ndice1"/>
            <w:tabs>
              <w:tab w:val="right" w:leader="dot" w:pos="10140"/>
            </w:tabs>
            <w:rPr>
              <w:rFonts w:eastAsiaTheme="minorEastAsia"/>
              <w:noProof/>
              <w:sz w:val="22"/>
              <w:szCs w:val="22"/>
              <w:lang w:eastAsia="pt-PT"/>
            </w:rPr>
          </w:pPr>
          <w:r>
            <w:fldChar w:fldCharType="begin"/>
          </w:r>
          <w:r>
            <w:instrText xml:space="preserve"> TOC \o "1-3" \h \z \u </w:instrText>
          </w:r>
          <w:r>
            <w:fldChar w:fldCharType="separate"/>
          </w:r>
          <w:hyperlink w:anchor="_Toc107306581" w:history="1">
            <w:r w:rsidR="005F2871">
              <w:rPr>
                <w:noProof/>
                <w:webHidden/>
              </w:rPr>
              <w:tab/>
            </w:r>
            <w:r w:rsidR="005F2871">
              <w:rPr>
                <w:noProof/>
                <w:webHidden/>
              </w:rPr>
              <w:fldChar w:fldCharType="begin"/>
            </w:r>
            <w:r w:rsidR="005F2871">
              <w:rPr>
                <w:noProof/>
                <w:webHidden/>
              </w:rPr>
              <w:instrText xml:space="preserve"> PAGEREF _Toc107306581 \h </w:instrText>
            </w:r>
            <w:r w:rsidR="005F2871">
              <w:rPr>
                <w:noProof/>
                <w:webHidden/>
              </w:rPr>
            </w:r>
            <w:r w:rsidR="005F2871">
              <w:rPr>
                <w:noProof/>
                <w:webHidden/>
              </w:rPr>
              <w:fldChar w:fldCharType="separate"/>
            </w:r>
            <w:r w:rsidR="000D35A5">
              <w:rPr>
                <w:noProof/>
                <w:webHidden/>
              </w:rPr>
              <w:t>1</w:t>
            </w:r>
            <w:r w:rsidR="005F2871">
              <w:rPr>
                <w:noProof/>
                <w:webHidden/>
              </w:rPr>
              <w:fldChar w:fldCharType="end"/>
            </w:r>
          </w:hyperlink>
        </w:p>
        <w:p w14:paraId="484FDC5F" w14:textId="3EDB9BFE" w:rsidR="005F2871" w:rsidRDefault="00850802">
          <w:pPr>
            <w:pStyle w:val="ndice1"/>
            <w:tabs>
              <w:tab w:val="right" w:leader="dot" w:pos="10140"/>
            </w:tabs>
            <w:rPr>
              <w:rFonts w:eastAsiaTheme="minorEastAsia"/>
              <w:noProof/>
              <w:sz w:val="22"/>
              <w:szCs w:val="22"/>
              <w:lang w:eastAsia="pt-PT"/>
            </w:rPr>
          </w:pPr>
          <w:hyperlink w:anchor="_Toc107306582" w:history="1">
            <w:r w:rsidR="005F2871" w:rsidRPr="0097779A">
              <w:rPr>
                <w:rStyle w:val="Hiperligao"/>
                <w:noProof/>
              </w:rPr>
              <w:t>Informações Adicionais</w:t>
            </w:r>
            <w:r w:rsidR="005F2871">
              <w:rPr>
                <w:noProof/>
                <w:webHidden/>
              </w:rPr>
              <w:tab/>
            </w:r>
            <w:r w:rsidR="005F2871">
              <w:rPr>
                <w:noProof/>
                <w:webHidden/>
              </w:rPr>
              <w:fldChar w:fldCharType="begin"/>
            </w:r>
            <w:r w:rsidR="005F2871">
              <w:rPr>
                <w:noProof/>
                <w:webHidden/>
              </w:rPr>
              <w:instrText xml:space="preserve"> PAGEREF _Toc107306582 \h </w:instrText>
            </w:r>
            <w:r w:rsidR="005F2871">
              <w:rPr>
                <w:noProof/>
                <w:webHidden/>
              </w:rPr>
            </w:r>
            <w:r w:rsidR="005F2871">
              <w:rPr>
                <w:noProof/>
                <w:webHidden/>
              </w:rPr>
              <w:fldChar w:fldCharType="separate"/>
            </w:r>
            <w:r w:rsidR="000D35A5">
              <w:rPr>
                <w:noProof/>
                <w:webHidden/>
              </w:rPr>
              <w:t>3</w:t>
            </w:r>
            <w:r w:rsidR="005F2871">
              <w:rPr>
                <w:noProof/>
                <w:webHidden/>
              </w:rPr>
              <w:fldChar w:fldCharType="end"/>
            </w:r>
          </w:hyperlink>
        </w:p>
        <w:p w14:paraId="3AC606D9" w14:textId="2A9B310E" w:rsidR="005F2871" w:rsidRDefault="00850802">
          <w:pPr>
            <w:pStyle w:val="ndice1"/>
            <w:tabs>
              <w:tab w:val="right" w:leader="dot" w:pos="10140"/>
            </w:tabs>
            <w:rPr>
              <w:rFonts w:eastAsiaTheme="minorEastAsia"/>
              <w:noProof/>
              <w:sz w:val="22"/>
              <w:szCs w:val="22"/>
              <w:lang w:eastAsia="pt-PT"/>
            </w:rPr>
          </w:pPr>
          <w:hyperlink w:anchor="_Toc107306583" w:history="1">
            <w:r w:rsidR="005F2871" w:rsidRPr="0097779A">
              <w:rPr>
                <w:rStyle w:val="Hiperligao"/>
                <w:noProof/>
              </w:rPr>
              <w:t>Login</w:t>
            </w:r>
            <w:r w:rsidR="005F2871">
              <w:rPr>
                <w:noProof/>
                <w:webHidden/>
              </w:rPr>
              <w:tab/>
            </w:r>
            <w:r w:rsidR="005F2871">
              <w:rPr>
                <w:noProof/>
                <w:webHidden/>
              </w:rPr>
              <w:fldChar w:fldCharType="begin"/>
            </w:r>
            <w:r w:rsidR="005F2871">
              <w:rPr>
                <w:noProof/>
                <w:webHidden/>
              </w:rPr>
              <w:instrText xml:space="preserve"> PAGEREF _Toc107306583 \h </w:instrText>
            </w:r>
            <w:r w:rsidR="005F2871">
              <w:rPr>
                <w:noProof/>
                <w:webHidden/>
              </w:rPr>
            </w:r>
            <w:r w:rsidR="005F2871">
              <w:rPr>
                <w:noProof/>
                <w:webHidden/>
              </w:rPr>
              <w:fldChar w:fldCharType="separate"/>
            </w:r>
            <w:r w:rsidR="000D35A5">
              <w:rPr>
                <w:noProof/>
                <w:webHidden/>
              </w:rPr>
              <w:t>4</w:t>
            </w:r>
            <w:r w:rsidR="005F2871">
              <w:rPr>
                <w:noProof/>
                <w:webHidden/>
              </w:rPr>
              <w:fldChar w:fldCharType="end"/>
            </w:r>
          </w:hyperlink>
        </w:p>
        <w:p w14:paraId="5A01809B" w14:textId="3C7CC52F" w:rsidR="005F2871" w:rsidRDefault="00850802">
          <w:pPr>
            <w:pStyle w:val="ndice1"/>
            <w:tabs>
              <w:tab w:val="right" w:leader="dot" w:pos="10140"/>
            </w:tabs>
            <w:rPr>
              <w:rFonts w:eastAsiaTheme="minorEastAsia"/>
              <w:noProof/>
              <w:sz w:val="22"/>
              <w:szCs w:val="22"/>
              <w:lang w:eastAsia="pt-PT"/>
            </w:rPr>
          </w:pPr>
          <w:hyperlink w:anchor="_Toc107306584" w:history="1">
            <w:r w:rsidR="005F2871" w:rsidRPr="0097779A">
              <w:rPr>
                <w:rStyle w:val="Hiperligao"/>
                <w:noProof/>
              </w:rPr>
              <w:t>Reset Password</w:t>
            </w:r>
            <w:r w:rsidR="005F2871">
              <w:rPr>
                <w:noProof/>
                <w:webHidden/>
              </w:rPr>
              <w:tab/>
            </w:r>
            <w:r w:rsidR="005F2871">
              <w:rPr>
                <w:noProof/>
                <w:webHidden/>
              </w:rPr>
              <w:fldChar w:fldCharType="begin"/>
            </w:r>
            <w:r w:rsidR="005F2871">
              <w:rPr>
                <w:noProof/>
                <w:webHidden/>
              </w:rPr>
              <w:instrText xml:space="preserve"> PAGEREF _Toc107306584 \h </w:instrText>
            </w:r>
            <w:r w:rsidR="005F2871">
              <w:rPr>
                <w:noProof/>
                <w:webHidden/>
              </w:rPr>
            </w:r>
            <w:r w:rsidR="005F2871">
              <w:rPr>
                <w:noProof/>
                <w:webHidden/>
              </w:rPr>
              <w:fldChar w:fldCharType="separate"/>
            </w:r>
            <w:r w:rsidR="000D35A5">
              <w:rPr>
                <w:noProof/>
                <w:webHidden/>
              </w:rPr>
              <w:t>4</w:t>
            </w:r>
            <w:r w:rsidR="005F2871">
              <w:rPr>
                <w:noProof/>
                <w:webHidden/>
              </w:rPr>
              <w:fldChar w:fldCharType="end"/>
            </w:r>
          </w:hyperlink>
        </w:p>
        <w:p w14:paraId="06AFA8FB" w14:textId="7D640FC3" w:rsidR="005F2871" w:rsidRDefault="00850802">
          <w:pPr>
            <w:pStyle w:val="ndice1"/>
            <w:tabs>
              <w:tab w:val="right" w:leader="dot" w:pos="10140"/>
            </w:tabs>
            <w:rPr>
              <w:rFonts w:eastAsiaTheme="minorEastAsia"/>
              <w:noProof/>
              <w:sz w:val="22"/>
              <w:szCs w:val="22"/>
              <w:lang w:eastAsia="pt-PT"/>
            </w:rPr>
          </w:pPr>
          <w:hyperlink w:anchor="_Toc107306585" w:history="1">
            <w:r w:rsidR="005F2871" w:rsidRPr="0097779A">
              <w:rPr>
                <w:rStyle w:val="Hiperligao"/>
                <w:noProof/>
              </w:rPr>
              <w:t>Home</w:t>
            </w:r>
            <w:r w:rsidR="005F2871">
              <w:rPr>
                <w:noProof/>
                <w:webHidden/>
              </w:rPr>
              <w:tab/>
            </w:r>
            <w:r w:rsidR="005F2871">
              <w:rPr>
                <w:noProof/>
                <w:webHidden/>
              </w:rPr>
              <w:fldChar w:fldCharType="begin"/>
            </w:r>
            <w:r w:rsidR="005F2871">
              <w:rPr>
                <w:noProof/>
                <w:webHidden/>
              </w:rPr>
              <w:instrText xml:space="preserve"> PAGEREF _Toc107306585 \h </w:instrText>
            </w:r>
            <w:r w:rsidR="005F2871">
              <w:rPr>
                <w:noProof/>
                <w:webHidden/>
              </w:rPr>
            </w:r>
            <w:r w:rsidR="005F2871">
              <w:rPr>
                <w:noProof/>
                <w:webHidden/>
              </w:rPr>
              <w:fldChar w:fldCharType="separate"/>
            </w:r>
            <w:r w:rsidR="000D35A5">
              <w:rPr>
                <w:noProof/>
                <w:webHidden/>
              </w:rPr>
              <w:t>5</w:t>
            </w:r>
            <w:r w:rsidR="005F2871">
              <w:rPr>
                <w:noProof/>
                <w:webHidden/>
              </w:rPr>
              <w:fldChar w:fldCharType="end"/>
            </w:r>
          </w:hyperlink>
        </w:p>
        <w:p w14:paraId="1BF26387" w14:textId="3E4D9879" w:rsidR="005F2871" w:rsidRDefault="00850802">
          <w:pPr>
            <w:pStyle w:val="ndice1"/>
            <w:tabs>
              <w:tab w:val="right" w:leader="dot" w:pos="10140"/>
            </w:tabs>
            <w:rPr>
              <w:rFonts w:eastAsiaTheme="minorEastAsia"/>
              <w:noProof/>
              <w:sz w:val="22"/>
              <w:szCs w:val="22"/>
              <w:lang w:eastAsia="pt-PT"/>
            </w:rPr>
          </w:pPr>
          <w:hyperlink w:anchor="_Toc107306586" w:history="1">
            <w:r w:rsidR="005F2871" w:rsidRPr="0097779A">
              <w:rPr>
                <w:rStyle w:val="Hiperligao"/>
                <w:noProof/>
              </w:rPr>
              <w:t>Medicamentos</w:t>
            </w:r>
            <w:r w:rsidR="005F2871">
              <w:rPr>
                <w:noProof/>
                <w:webHidden/>
              </w:rPr>
              <w:tab/>
            </w:r>
            <w:r w:rsidR="005F2871">
              <w:rPr>
                <w:noProof/>
                <w:webHidden/>
              </w:rPr>
              <w:fldChar w:fldCharType="begin"/>
            </w:r>
            <w:r w:rsidR="005F2871">
              <w:rPr>
                <w:noProof/>
                <w:webHidden/>
              </w:rPr>
              <w:instrText xml:space="preserve"> PAGEREF _Toc107306586 \h </w:instrText>
            </w:r>
            <w:r w:rsidR="005F2871">
              <w:rPr>
                <w:noProof/>
                <w:webHidden/>
              </w:rPr>
            </w:r>
            <w:r w:rsidR="005F2871">
              <w:rPr>
                <w:noProof/>
                <w:webHidden/>
              </w:rPr>
              <w:fldChar w:fldCharType="separate"/>
            </w:r>
            <w:r w:rsidR="000D35A5">
              <w:rPr>
                <w:noProof/>
                <w:webHidden/>
              </w:rPr>
              <w:t>6</w:t>
            </w:r>
            <w:r w:rsidR="005F2871">
              <w:rPr>
                <w:noProof/>
                <w:webHidden/>
              </w:rPr>
              <w:fldChar w:fldCharType="end"/>
            </w:r>
          </w:hyperlink>
        </w:p>
        <w:p w14:paraId="3CE0EA51" w14:textId="28F8B720" w:rsidR="005F2871" w:rsidRDefault="00850802">
          <w:pPr>
            <w:pStyle w:val="ndice2"/>
            <w:tabs>
              <w:tab w:val="right" w:leader="dot" w:pos="10140"/>
            </w:tabs>
            <w:rPr>
              <w:rFonts w:eastAsiaTheme="minorEastAsia"/>
              <w:noProof/>
              <w:sz w:val="22"/>
              <w:szCs w:val="22"/>
              <w:lang w:eastAsia="pt-PT"/>
            </w:rPr>
          </w:pPr>
          <w:hyperlink w:anchor="_Toc107306587" w:history="1">
            <w:r w:rsidR="005F2871" w:rsidRPr="0097779A">
              <w:rPr>
                <w:rStyle w:val="Hiperligao"/>
                <w:noProof/>
              </w:rPr>
              <w:t>Editar Medicamento</w:t>
            </w:r>
            <w:r w:rsidR="005F2871">
              <w:rPr>
                <w:noProof/>
                <w:webHidden/>
              </w:rPr>
              <w:tab/>
            </w:r>
            <w:r w:rsidR="005F2871">
              <w:rPr>
                <w:noProof/>
                <w:webHidden/>
              </w:rPr>
              <w:fldChar w:fldCharType="begin"/>
            </w:r>
            <w:r w:rsidR="005F2871">
              <w:rPr>
                <w:noProof/>
                <w:webHidden/>
              </w:rPr>
              <w:instrText xml:space="preserve"> PAGEREF _Toc107306587 \h </w:instrText>
            </w:r>
            <w:r w:rsidR="005F2871">
              <w:rPr>
                <w:noProof/>
                <w:webHidden/>
              </w:rPr>
            </w:r>
            <w:r w:rsidR="005F2871">
              <w:rPr>
                <w:noProof/>
                <w:webHidden/>
              </w:rPr>
              <w:fldChar w:fldCharType="separate"/>
            </w:r>
            <w:r w:rsidR="000D35A5">
              <w:rPr>
                <w:noProof/>
                <w:webHidden/>
              </w:rPr>
              <w:t>7</w:t>
            </w:r>
            <w:r w:rsidR="005F2871">
              <w:rPr>
                <w:noProof/>
                <w:webHidden/>
              </w:rPr>
              <w:fldChar w:fldCharType="end"/>
            </w:r>
          </w:hyperlink>
        </w:p>
        <w:p w14:paraId="1B89E8B7" w14:textId="5F65E98F" w:rsidR="005F2871" w:rsidRDefault="00850802">
          <w:pPr>
            <w:pStyle w:val="ndice2"/>
            <w:tabs>
              <w:tab w:val="right" w:leader="dot" w:pos="10140"/>
            </w:tabs>
            <w:rPr>
              <w:rFonts w:eastAsiaTheme="minorEastAsia"/>
              <w:noProof/>
              <w:sz w:val="22"/>
              <w:szCs w:val="22"/>
              <w:lang w:eastAsia="pt-PT"/>
            </w:rPr>
          </w:pPr>
          <w:hyperlink w:anchor="_Toc107306588" w:history="1">
            <w:r w:rsidR="005F2871" w:rsidRPr="0097779A">
              <w:rPr>
                <w:rStyle w:val="Hiperligao"/>
                <w:noProof/>
              </w:rPr>
              <w:t>Aquisição Medicamento</w:t>
            </w:r>
            <w:r w:rsidR="005F2871">
              <w:rPr>
                <w:noProof/>
                <w:webHidden/>
              </w:rPr>
              <w:tab/>
            </w:r>
            <w:r w:rsidR="005F2871">
              <w:rPr>
                <w:noProof/>
                <w:webHidden/>
              </w:rPr>
              <w:fldChar w:fldCharType="begin"/>
            </w:r>
            <w:r w:rsidR="005F2871">
              <w:rPr>
                <w:noProof/>
                <w:webHidden/>
              </w:rPr>
              <w:instrText xml:space="preserve"> PAGEREF _Toc107306588 \h </w:instrText>
            </w:r>
            <w:r w:rsidR="005F2871">
              <w:rPr>
                <w:noProof/>
                <w:webHidden/>
              </w:rPr>
            </w:r>
            <w:r w:rsidR="005F2871">
              <w:rPr>
                <w:noProof/>
                <w:webHidden/>
              </w:rPr>
              <w:fldChar w:fldCharType="separate"/>
            </w:r>
            <w:r w:rsidR="000D35A5">
              <w:rPr>
                <w:noProof/>
                <w:webHidden/>
              </w:rPr>
              <w:t>8</w:t>
            </w:r>
            <w:r w:rsidR="005F2871">
              <w:rPr>
                <w:noProof/>
                <w:webHidden/>
              </w:rPr>
              <w:fldChar w:fldCharType="end"/>
            </w:r>
          </w:hyperlink>
        </w:p>
        <w:p w14:paraId="14B16C4E" w14:textId="0CA9DF96" w:rsidR="005F2871" w:rsidRDefault="00850802">
          <w:pPr>
            <w:pStyle w:val="ndice2"/>
            <w:tabs>
              <w:tab w:val="right" w:leader="dot" w:pos="10140"/>
            </w:tabs>
            <w:rPr>
              <w:rFonts w:eastAsiaTheme="minorEastAsia"/>
              <w:noProof/>
              <w:sz w:val="22"/>
              <w:szCs w:val="22"/>
              <w:lang w:eastAsia="pt-PT"/>
            </w:rPr>
          </w:pPr>
          <w:hyperlink w:anchor="_Toc107306589" w:history="1">
            <w:r w:rsidR="005F2871" w:rsidRPr="0097779A">
              <w:rPr>
                <w:rStyle w:val="Hiperligao"/>
                <w:noProof/>
              </w:rPr>
              <w:t>Fornecimento Medicamento</w:t>
            </w:r>
            <w:r w:rsidR="005F2871">
              <w:rPr>
                <w:noProof/>
                <w:webHidden/>
              </w:rPr>
              <w:tab/>
            </w:r>
            <w:r w:rsidR="005F2871">
              <w:rPr>
                <w:noProof/>
                <w:webHidden/>
              </w:rPr>
              <w:fldChar w:fldCharType="begin"/>
            </w:r>
            <w:r w:rsidR="005F2871">
              <w:rPr>
                <w:noProof/>
                <w:webHidden/>
              </w:rPr>
              <w:instrText xml:space="preserve"> PAGEREF _Toc107306589 \h </w:instrText>
            </w:r>
            <w:r w:rsidR="005F2871">
              <w:rPr>
                <w:noProof/>
                <w:webHidden/>
              </w:rPr>
            </w:r>
            <w:r w:rsidR="005F2871">
              <w:rPr>
                <w:noProof/>
                <w:webHidden/>
              </w:rPr>
              <w:fldChar w:fldCharType="separate"/>
            </w:r>
            <w:r w:rsidR="000D35A5">
              <w:rPr>
                <w:noProof/>
                <w:webHidden/>
              </w:rPr>
              <w:t>9</w:t>
            </w:r>
            <w:r w:rsidR="005F2871">
              <w:rPr>
                <w:noProof/>
                <w:webHidden/>
              </w:rPr>
              <w:fldChar w:fldCharType="end"/>
            </w:r>
          </w:hyperlink>
        </w:p>
        <w:p w14:paraId="7594AC2C" w14:textId="6D035C3E" w:rsidR="005F2871" w:rsidRDefault="00850802">
          <w:pPr>
            <w:pStyle w:val="ndice2"/>
            <w:tabs>
              <w:tab w:val="right" w:leader="dot" w:pos="10140"/>
            </w:tabs>
            <w:rPr>
              <w:rFonts w:eastAsiaTheme="minorEastAsia"/>
              <w:noProof/>
              <w:sz w:val="22"/>
              <w:szCs w:val="22"/>
              <w:lang w:eastAsia="pt-PT"/>
            </w:rPr>
          </w:pPr>
          <w:hyperlink w:anchor="_Toc107306590" w:history="1">
            <w:r w:rsidR="005F2871" w:rsidRPr="0097779A">
              <w:rPr>
                <w:rStyle w:val="Hiperligao"/>
                <w:noProof/>
              </w:rPr>
              <w:t>Pedidos de Aquisição</w:t>
            </w:r>
            <w:r w:rsidR="005F2871">
              <w:rPr>
                <w:noProof/>
                <w:webHidden/>
              </w:rPr>
              <w:tab/>
            </w:r>
            <w:r w:rsidR="005F2871">
              <w:rPr>
                <w:noProof/>
                <w:webHidden/>
              </w:rPr>
              <w:fldChar w:fldCharType="begin"/>
            </w:r>
            <w:r w:rsidR="005F2871">
              <w:rPr>
                <w:noProof/>
                <w:webHidden/>
              </w:rPr>
              <w:instrText xml:space="preserve"> PAGEREF _Toc107306590 \h </w:instrText>
            </w:r>
            <w:r w:rsidR="005F2871">
              <w:rPr>
                <w:noProof/>
                <w:webHidden/>
              </w:rPr>
            </w:r>
            <w:r w:rsidR="005F2871">
              <w:rPr>
                <w:noProof/>
                <w:webHidden/>
              </w:rPr>
              <w:fldChar w:fldCharType="separate"/>
            </w:r>
            <w:r w:rsidR="000D35A5">
              <w:rPr>
                <w:noProof/>
                <w:webHidden/>
              </w:rPr>
              <w:t>10</w:t>
            </w:r>
            <w:r w:rsidR="005F2871">
              <w:rPr>
                <w:noProof/>
                <w:webHidden/>
              </w:rPr>
              <w:fldChar w:fldCharType="end"/>
            </w:r>
          </w:hyperlink>
        </w:p>
        <w:p w14:paraId="639E0AE5" w14:textId="78624897" w:rsidR="005F2871" w:rsidRDefault="00850802">
          <w:pPr>
            <w:pStyle w:val="ndice2"/>
            <w:tabs>
              <w:tab w:val="right" w:leader="dot" w:pos="10140"/>
            </w:tabs>
            <w:rPr>
              <w:rFonts w:eastAsiaTheme="minorEastAsia"/>
              <w:noProof/>
              <w:sz w:val="22"/>
              <w:szCs w:val="22"/>
              <w:lang w:eastAsia="pt-PT"/>
            </w:rPr>
          </w:pPr>
          <w:hyperlink w:anchor="_Toc107306591" w:history="1">
            <w:r w:rsidR="005F2871" w:rsidRPr="0097779A">
              <w:rPr>
                <w:rStyle w:val="Hiperligao"/>
                <w:noProof/>
              </w:rPr>
              <w:t>Registo de Fornecimentos</w:t>
            </w:r>
            <w:r w:rsidR="005F2871">
              <w:rPr>
                <w:noProof/>
                <w:webHidden/>
              </w:rPr>
              <w:tab/>
            </w:r>
            <w:r w:rsidR="005F2871">
              <w:rPr>
                <w:noProof/>
                <w:webHidden/>
              </w:rPr>
              <w:fldChar w:fldCharType="begin"/>
            </w:r>
            <w:r w:rsidR="005F2871">
              <w:rPr>
                <w:noProof/>
                <w:webHidden/>
              </w:rPr>
              <w:instrText xml:space="preserve"> PAGEREF _Toc107306591 \h </w:instrText>
            </w:r>
            <w:r w:rsidR="005F2871">
              <w:rPr>
                <w:noProof/>
                <w:webHidden/>
              </w:rPr>
            </w:r>
            <w:r w:rsidR="005F2871">
              <w:rPr>
                <w:noProof/>
                <w:webHidden/>
              </w:rPr>
              <w:fldChar w:fldCharType="separate"/>
            </w:r>
            <w:r w:rsidR="000D35A5">
              <w:rPr>
                <w:noProof/>
                <w:webHidden/>
              </w:rPr>
              <w:t>11</w:t>
            </w:r>
            <w:r w:rsidR="005F2871">
              <w:rPr>
                <w:noProof/>
                <w:webHidden/>
              </w:rPr>
              <w:fldChar w:fldCharType="end"/>
            </w:r>
          </w:hyperlink>
        </w:p>
        <w:p w14:paraId="4114D739" w14:textId="0AD4D1D2" w:rsidR="005F2871" w:rsidRDefault="00850802">
          <w:pPr>
            <w:pStyle w:val="ndice1"/>
            <w:tabs>
              <w:tab w:val="right" w:leader="dot" w:pos="10140"/>
            </w:tabs>
            <w:rPr>
              <w:rFonts w:eastAsiaTheme="minorEastAsia"/>
              <w:noProof/>
              <w:sz w:val="22"/>
              <w:szCs w:val="22"/>
              <w:lang w:eastAsia="pt-PT"/>
            </w:rPr>
          </w:pPr>
          <w:hyperlink w:anchor="_Toc107306592" w:history="1">
            <w:r w:rsidR="005F2871" w:rsidRPr="0097779A">
              <w:rPr>
                <w:rStyle w:val="Hiperligao"/>
                <w:noProof/>
              </w:rPr>
              <w:t>Equipamentos</w:t>
            </w:r>
            <w:r w:rsidR="005F2871">
              <w:rPr>
                <w:noProof/>
                <w:webHidden/>
              </w:rPr>
              <w:tab/>
            </w:r>
            <w:r w:rsidR="005F2871">
              <w:rPr>
                <w:noProof/>
                <w:webHidden/>
              </w:rPr>
              <w:fldChar w:fldCharType="begin"/>
            </w:r>
            <w:r w:rsidR="005F2871">
              <w:rPr>
                <w:noProof/>
                <w:webHidden/>
              </w:rPr>
              <w:instrText xml:space="preserve"> PAGEREF _Toc107306592 \h </w:instrText>
            </w:r>
            <w:r w:rsidR="005F2871">
              <w:rPr>
                <w:noProof/>
                <w:webHidden/>
              </w:rPr>
            </w:r>
            <w:r w:rsidR="005F2871">
              <w:rPr>
                <w:noProof/>
                <w:webHidden/>
              </w:rPr>
              <w:fldChar w:fldCharType="separate"/>
            </w:r>
            <w:r w:rsidR="000D35A5">
              <w:rPr>
                <w:noProof/>
                <w:webHidden/>
              </w:rPr>
              <w:t>12</w:t>
            </w:r>
            <w:r w:rsidR="005F2871">
              <w:rPr>
                <w:noProof/>
                <w:webHidden/>
              </w:rPr>
              <w:fldChar w:fldCharType="end"/>
            </w:r>
          </w:hyperlink>
        </w:p>
        <w:p w14:paraId="57916BFD" w14:textId="1855D95C" w:rsidR="005F2871" w:rsidRDefault="00850802">
          <w:pPr>
            <w:pStyle w:val="ndice2"/>
            <w:tabs>
              <w:tab w:val="right" w:leader="dot" w:pos="10140"/>
            </w:tabs>
            <w:rPr>
              <w:rFonts w:eastAsiaTheme="minorEastAsia"/>
              <w:noProof/>
              <w:sz w:val="22"/>
              <w:szCs w:val="22"/>
              <w:lang w:eastAsia="pt-PT"/>
            </w:rPr>
          </w:pPr>
          <w:hyperlink w:anchor="_Toc107306593" w:history="1">
            <w:r w:rsidR="005F2871" w:rsidRPr="0097779A">
              <w:rPr>
                <w:rStyle w:val="Hiperligao"/>
                <w:noProof/>
              </w:rPr>
              <w:t>Editar Equipamento</w:t>
            </w:r>
            <w:r w:rsidR="005F2871">
              <w:rPr>
                <w:noProof/>
                <w:webHidden/>
              </w:rPr>
              <w:tab/>
            </w:r>
            <w:r w:rsidR="005F2871">
              <w:rPr>
                <w:noProof/>
                <w:webHidden/>
              </w:rPr>
              <w:fldChar w:fldCharType="begin"/>
            </w:r>
            <w:r w:rsidR="005F2871">
              <w:rPr>
                <w:noProof/>
                <w:webHidden/>
              </w:rPr>
              <w:instrText xml:space="preserve"> PAGEREF _Toc107306593 \h </w:instrText>
            </w:r>
            <w:r w:rsidR="005F2871">
              <w:rPr>
                <w:noProof/>
                <w:webHidden/>
              </w:rPr>
            </w:r>
            <w:r w:rsidR="005F2871">
              <w:rPr>
                <w:noProof/>
                <w:webHidden/>
              </w:rPr>
              <w:fldChar w:fldCharType="separate"/>
            </w:r>
            <w:r w:rsidR="000D35A5">
              <w:rPr>
                <w:noProof/>
                <w:webHidden/>
              </w:rPr>
              <w:t>13</w:t>
            </w:r>
            <w:r w:rsidR="005F2871">
              <w:rPr>
                <w:noProof/>
                <w:webHidden/>
              </w:rPr>
              <w:fldChar w:fldCharType="end"/>
            </w:r>
          </w:hyperlink>
        </w:p>
        <w:p w14:paraId="00E8B14A" w14:textId="46626FC3" w:rsidR="005F2871" w:rsidRDefault="00850802">
          <w:pPr>
            <w:pStyle w:val="ndice2"/>
            <w:tabs>
              <w:tab w:val="right" w:leader="dot" w:pos="10140"/>
            </w:tabs>
            <w:rPr>
              <w:rFonts w:eastAsiaTheme="minorEastAsia"/>
              <w:noProof/>
              <w:sz w:val="22"/>
              <w:szCs w:val="22"/>
              <w:lang w:eastAsia="pt-PT"/>
            </w:rPr>
          </w:pPr>
          <w:hyperlink w:anchor="_Toc107306594" w:history="1">
            <w:r w:rsidR="005F2871" w:rsidRPr="0097779A">
              <w:rPr>
                <w:rStyle w:val="Hiperligao"/>
                <w:noProof/>
              </w:rPr>
              <w:t>Aquisição Equipamentos</w:t>
            </w:r>
            <w:r w:rsidR="005F2871">
              <w:rPr>
                <w:noProof/>
                <w:webHidden/>
              </w:rPr>
              <w:tab/>
            </w:r>
            <w:r w:rsidR="005F2871">
              <w:rPr>
                <w:noProof/>
                <w:webHidden/>
              </w:rPr>
              <w:fldChar w:fldCharType="begin"/>
            </w:r>
            <w:r w:rsidR="005F2871">
              <w:rPr>
                <w:noProof/>
                <w:webHidden/>
              </w:rPr>
              <w:instrText xml:space="preserve"> PAGEREF _Toc107306594 \h </w:instrText>
            </w:r>
            <w:r w:rsidR="005F2871">
              <w:rPr>
                <w:noProof/>
                <w:webHidden/>
              </w:rPr>
            </w:r>
            <w:r w:rsidR="005F2871">
              <w:rPr>
                <w:noProof/>
                <w:webHidden/>
              </w:rPr>
              <w:fldChar w:fldCharType="separate"/>
            </w:r>
            <w:r w:rsidR="000D35A5">
              <w:rPr>
                <w:noProof/>
                <w:webHidden/>
              </w:rPr>
              <w:t>14</w:t>
            </w:r>
            <w:r w:rsidR="005F2871">
              <w:rPr>
                <w:noProof/>
                <w:webHidden/>
              </w:rPr>
              <w:fldChar w:fldCharType="end"/>
            </w:r>
          </w:hyperlink>
        </w:p>
        <w:p w14:paraId="79E61854" w14:textId="76242F3A" w:rsidR="005F2871" w:rsidRDefault="00850802">
          <w:pPr>
            <w:pStyle w:val="ndice2"/>
            <w:tabs>
              <w:tab w:val="right" w:leader="dot" w:pos="10140"/>
            </w:tabs>
            <w:rPr>
              <w:rFonts w:eastAsiaTheme="minorEastAsia"/>
              <w:noProof/>
              <w:sz w:val="22"/>
              <w:szCs w:val="22"/>
              <w:lang w:eastAsia="pt-PT"/>
            </w:rPr>
          </w:pPr>
          <w:hyperlink w:anchor="_Toc107306595" w:history="1">
            <w:r w:rsidR="005F2871" w:rsidRPr="0097779A">
              <w:rPr>
                <w:rStyle w:val="Hiperligao"/>
                <w:noProof/>
              </w:rPr>
              <w:t>Fornecimento Equipamentos</w:t>
            </w:r>
            <w:r w:rsidR="005F2871">
              <w:rPr>
                <w:noProof/>
                <w:webHidden/>
              </w:rPr>
              <w:tab/>
            </w:r>
            <w:r w:rsidR="005F2871">
              <w:rPr>
                <w:noProof/>
                <w:webHidden/>
              </w:rPr>
              <w:fldChar w:fldCharType="begin"/>
            </w:r>
            <w:r w:rsidR="005F2871">
              <w:rPr>
                <w:noProof/>
                <w:webHidden/>
              </w:rPr>
              <w:instrText xml:space="preserve"> PAGEREF _Toc107306595 \h </w:instrText>
            </w:r>
            <w:r w:rsidR="005F2871">
              <w:rPr>
                <w:noProof/>
                <w:webHidden/>
              </w:rPr>
            </w:r>
            <w:r w:rsidR="005F2871">
              <w:rPr>
                <w:noProof/>
                <w:webHidden/>
              </w:rPr>
              <w:fldChar w:fldCharType="separate"/>
            </w:r>
            <w:r w:rsidR="000D35A5">
              <w:rPr>
                <w:noProof/>
                <w:webHidden/>
              </w:rPr>
              <w:t>15</w:t>
            </w:r>
            <w:r w:rsidR="005F2871">
              <w:rPr>
                <w:noProof/>
                <w:webHidden/>
              </w:rPr>
              <w:fldChar w:fldCharType="end"/>
            </w:r>
          </w:hyperlink>
        </w:p>
        <w:p w14:paraId="0B40546B" w14:textId="3499C055" w:rsidR="005F2871" w:rsidRDefault="00850802">
          <w:pPr>
            <w:pStyle w:val="ndice2"/>
            <w:tabs>
              <w:tab w:val="right" w:leader="dot" w:pos="10140"/>
            </w:tabs>
            <w:rPr>
              <w:rFonts w:eastAsiaTheme="minorEastAsia"/>
              <w:noProof/>
              <w:sz w:val="22"/>
              <w:szCs w:val="22"/>
              <w:lang w:eastAsia="pt-PT"/>
            </w:rPr>
          </w:pPr>
          <w:hyperlink w:anchor="_Toc107306596" w:history="1">
            <w:r w:rsidR="005F2871" w:rsidRPr="0097779A">
              <w:rPr>
                <w:rStyle w:val="Hiperligao"/>
                <w:noProof/>
              </w:rPr>
              <w:t>Pedidos de Aquisição</w:t>
            </w:r>
            <w:r w:rsidR="005F2871">
              <w:rPr>
                <w:noProof/>
                <w:webHidden/>
              </w:rPr>
              <w:tab/>
            </w:r>
            <w:r w:rsidR="005F2871">
              <w:rPr>
                <w:noProof/>
                <w:webHidden/>
              </w:rPr>
              <w:fldChar w:fldCharType="begin"/>
            </w:r>
            <w:r w:rsidR="005F2871">
              <w:rPr>
                <w:noProof/>
                <w:webHidden/>
              </w:rPr>
              <w:instrText xml:space="preserve"> PAGEREF _Toc107306596 \h </w:instrText>
            </w:r>
            <w:r w:rsidR="005F2871">
              <w:rPr>
                <w:noProof/>
                <w:webHidden/>
              </w:rPr>
            </w:r>
            <w:r w:rsidR="005F2871">
              <w:rPr>
                <w:noProof/>
                <w:webHidden/>
              </w:rPr>
              <w:fldChar w:fldCharType="separate"/>
            </w:r>
            <w:r w:rsidR="000D35A5">
              <w:rPr>
                <w:noProof/>
                <w:webHidden/>
              </w:rPr>
              <w:t>16</w:t>
            </w:r>
            <w:r w:rsidR="005F2871">
              <w:rPr>
                <w:noProof/>
                <w:webHidden/>
              </w:rPr>
              <w:fldChar w:fldCharType="end"/>
            </w:r>
          </w:hyperlink>
        </w:p>
        <w:p w14:paraId="3DF33C4D" w14:textId="4E130F51" w:rsidR="005F2871" w:rsidRDefault="00850802">
          <w:pPr>
            <w:pStyle w:val="ndice2"/>
            <w:tabs>
              <w:tab w:val="right" w:leader="dot" w:pos="10140"/>
            </w:tabs>
            <w:rPr>
              <w:rFonts w:eastAsiaTheme="minorEastAsia"/>
              <w:noProof/>
              <w:sz w:val="22"/>
              <w:szCs w:val="22"/>
              <w:lang w:eastAsia="pt-PT"/>
            </w:rPr>
          </w:pPr>
          <w:hyperlink w:anchor="_Toc107306597" w:history="1">
            <w:r w:rsidR="005F2871" w:rsidRPr="0097779A">
              <w:rPr>
                <w:rStyle w:val="Hiperligao"/>
                <w:noProof/>
              </w:rPr>
              <w:t>Registo de Fornecimentos</w:t>
            </w:r>
            <w:r w:rsidR="005F2871">
              <w:rPr>
                <w:noProof/>
                <w:webHidden/>
              </w:rPr>
              <w:tab/>
            </w:r>
            <w:r w:rsidR="005F2871">
              <w:rPr>
                <w:noProof/>
                <w:webHidden/>
              </w:rPr>
              <w:fldChar w:fldCharType="begin"/>
            </w:r>
            <w:r w:rsidR="005F2871">
              <w:rPr>
                <w:noProof/>
                <w:webHidden/>
              </w:rPr>
              <w:instrText xml:space="preserve"> PAGEREF _Toc107306597 \h </w:instrText>
            </w:r>
            <w:r w:rsidR="005F2871">
              <w:rPr>
                <w:noProof/>
                <w:webHidden/>
              </w:rPr>
            </w:r>
            <w:r w:rsidR="005F2871">
              <w:rPr>
                <w:noProof/>
                <w:webHidden/>
              </w:rPr>
              <w:fldChar w:fldCharType="separate"/>
            </w:r>
            <w:r w:rsidR="000D35A5">
              <w:rPr>
                <w:noProof/>
                <w:webHidden/>
              </w:rPr>
              <w:t>17</w:t>
            </w:r>
            <w:r w:rsidR="005F2871">
              <w:rPr>
                <w:noProof/>
                <w:webHidden/>
              </w:rPr>
              <w:fldChar w:fldCharType="end"/>
            </w:r>
          </w:hyperlink>
        </w:p>
        <w:p w14:paraId="375D2EFD" w14:textId="3C57A91F" w:rsidR="005F2871" w:rsidRDefault="00850802">
          <w:pPr>
            <w:pStyle w:val="ndice1"/>
            <w:tabs>
              <w:tab w:val="right" w:leader="dot" w:pos="10140"/>
            </w:tabs>
            <w:rPr>
              <w:rFonts w:eastAsiaTheme="minorEastAsia"/>
              <w:noProof/>
              <w:sz w:val="22"/>
              <w:szCs w:val="22"/>
              <w:lang w:eastAsia="pt-PT"/>
            </w:rPr>
          </w:pPr>
          <w:hyperlink w:anchor="_Toc107306598" w:history="1">
            <w:r w:rsidR="005F2871" w:rsidRPr="0097779A">
              <w:rPr>
                <w:rStyle w:val="Hiperligao"/>
                <w:noProof/>
              </w:rPr>
              <w:t>Inflamáveis</w:t>
            </w:r>
            <w:r w:rsidR="005F2871">
              <w:rPr>
                <w:noProof/>
                <w:webHidden/>
              </w:rPr>
              <w:tab/>
            </w:r>
            <w:r w:rsidR="005F2871">
              <w:rPr>
                <w:noProof/>
                <w:webHidden/>
              </w:rPr>
              <w:fldChar w:fldCharType="begin"/>
            </w:r>
            <w:r w:rsidR="005F2871">
              <w:rPr>
                <w:noProof/>
                <w:webHidden/>
              </w:rPr>
              <w:instrText xml:space="preserve"> PAGEREF _Toc107306598 \h </w:instrText>
            </w:r>
            <w:r w:rsidR="005F2871">
              <w:rPr>
                <w:noProof/>
                <w:webHidden/>
              </w:rPr>
            </w:r>
            <w:r w:rsidR="005F2871">
              <w:rPr>
                <w:noProof/>
                <w:webHidden/>
              </w:rPr>
              <w:fldChar w:fldCharType="separate"/>
            </w:r>
            <w:r w:rsidR="000D35A5">
              <w:rPr>
                <w:noProof/>
                <w:webHidden/>
              </w:rPr>
              <w:t>18</w:t>
            </w:r>
            <w:r w:rsidR="005F2871">
              <w:rPr>
                <w:noProof/>
                <w:webHidden/>
              </w:rPr>
              <w:fldChar w:fldCharType="end"/>
            </w:r>
          </w:hyperlink>
        </w:p>
        <w:p w14:paraId="0CE071A9" w14:textId="37437D9D" w:rsidR="005F2871" w:rsidRDefault="00850802">
          <w:pPr>
            <w:pStyle w:val="ndice2"/>
            <w:tabs>
              <w:tab w:val="right" w:leader="dot" w:pos="10140"/>
            </w:tabs>
            <w:rPr>
              <w:rFonts w:eastAsiaTheme="minorEastAsia"/>
              <w:noProof/>
              <w:sz w:val="22"/>
              <w:szCs w:val="22"/>
              <w:lang w:eastAsia="pt-PT"/>
            </w:rPr>
          </w:pPr>
          <w:hyperlink w:anchor="_Toc107306599" w:history="1">
            <w:r w:rsidR="005F2871" w:rsidRPr="0097779A">
              <w:rPr>
                <w:rStyle w:val="Hiperligao"/>
                <w:noProof/>
              </w:rPr>
              <w:t>Editar Inflamável</w:t>
            </w:r>
            <w:r w:rsidR="005F2871">
              <w:rPr>
                <w:noProof/>
                <w:webHidden/>
              </w:rPr>
              <w:tab/>
            </w:r>
            <w:r w:rsidR="005F2871">
              <w:rPr>
                <w:noProof/>
                <w:webHidden/>
              </w:rPr>
              <w:fldChar w:fldCharType="begin"/>
            </w:r>
            <w:r w:rsidR="005F2871">
              <w:rPr>
                <w:noProof/>
                <w:webHidden/>
              </w:rPr>
              <w:instrText xml:space="preserve"> PAGEREF _Toc107306599 \h </w:instrText>
            </w:r>
            <w:r w:rsidR="005F2871">
              <w:rPr>
                <w:noProof/>
                <w:webHidden/>
              </w:rPr>
            </w:r>
            <w:r w:rsidR="005F2871">
              <w:rPr>
                <w:noProof/>
                <w:webHidden/>
              </w:rPr>
              <w:fldChar w:fldCharType="separate"/>
            </w:r>
            <w:r w:rsidR="000D35A5">
              <w:rPr>
                <w:noProof/>
                <w:webHidden/>
              </w:rPr>
              <w:t>19</w:t>
            </w:r>
            <w:r w:rsidR="005F2871">
              <w:rPr>
                <w:noProof/>
                <w:webHidden/>
              </w:rPr>
              <w:fldChar w:fldCharType="end"/>
            </w:r>
          </w:hyperlink>
        </w:p>
        <w:p w14:paraId="19751A64" w14:textId="542E331D" w:rsidR="005F2871" w:rsidRDefault="00850802">
          <w:pPr>
            <w:pStyle w:val="ndice2"/>
            <w:tabs>
              <w:tab w:val="right" w:leader="dot" w:pos="10140"/>
            </w:tabs>
            <w:rPr>
              <w:rFonts w:eastAsiaTheme="minorEastAsia"/>
              <w:noProof/>
              <w:sz w:val="22"/>
              <w:szCs w:val="22"/>
              <w:lang w:eastAsia="pt-PT"/>
            </w:rPr>
          </w:pPr>
          <w:hyperlink w:anchor="_Toc107306600" w:history="1">
            <w:r w:rsidR="005F2871" w:rsidRPr="0097779A">
              <w:rPr>
                <w:rStyle w:val="Hiperligao"/>
                <w:noProof/>
              </w:rPr>
              <w:t>Aquisição Inflamável</w:t>
            </w:r>
            <w:r w:rsidR="005F2871">
              <w:rPr>
                <w:noProof/>
                <w:webHidden/>
              </w:rPr>
              <w:tab/>
            </w:r>
            <w:r w:rsidR="005F2871">
              <w:rPr>
                <w:noProof/>
                <w:webHidden/>
              </w:rPr>
              <w:fldChar w:fldCharType="begin"/>
            </w:r>
            <w:r w:rsidR="005F2871">
              <w:rPr>
                <w:noProof/>
                <w:webHidden/>
              </w:rPr>
              <w:instrText xml:space="preserve"> PAGEREF _Toc107306600 \h </w:instrText>
            </w:r>
            <w:r w:rsidR="005F2871">
              <w:rPr>
                <w:noProof/>
                <w:webHidden/>
              </w:rPr>
            </w:r>
            <w:r w:rsidR="005F2871">
              <w:rPr>
                <w:noProof/>
                <w:webHidden/>
              </w:rPr>
              <w:fldChar w:fldCharType="separate"/>
            </w:r>
            <w:r w:rsidR="000D35A5">
              <w:rPr>
                <w:noProof/>
                <w:webHidden/>
              </w:rPr>
              <w:t>20</w:t>
            </w:r>
            <w:r w:rsidR="005F2871">
              <w:rPr>
                <w:noProof/>
                <w:webHidden/>
              </w:rPr>
              <w:fldChar w:fldCharType="end"/>
            </w:r>
          </w:hyperlink>
        </w:p>
        <w:p w14:paraId="3C82386F" w14:textId="3D51D974" w:rsidR="005F2871" w:rsidRDefault="00850802">
          <w:pPr>
            <w:pStyle w:val="ndice2"/>
            <w:tabs>
              <w:tab w:val="right" w:leader="dot" w:pos="10140"/>
            </w:tabs>
            <w:rPr>
              <w:rFonts w:eastAsiaTheme="minorEastAsia"/>
              <w:noProof/>
              <w:sz w:val="22"/>
              <w:szCs w:val="22"/>
              <w:lang w:eastAsia="pt-PT"/>
            </w:rPr>
          </w:pPr>
          <w:hyperlink w:anchor="_Toc107306601" w:history="1">
            <w:r w:rsidR="005F2871" w:rsidRPr="0097779A">
              <w:rPr>
                <w:rStyle w:val="Hiperligao"/>
                <w:noProof/>
              </w:rPr>
              <w:t>Registo de Fornecimentos</w:t>
            </w:r>
            <w:r w:rsidR="005F2871">
              <w:rPr>
                <w:noProof/>
                <w:webHidden/>
              </w:rPr>
              <w:tab/>
            </w:r>
            <w:r w:rsidR="005F2871">
              <w:rPr>
                <w:noProof/>
                <w:webHidden/>
              </w:rPr>
              <w:fldChar w:fldCharType="begin"/>
            </w:r>
            <w:r w:rsidR="005F2871">
              <w:rPr>
                <w:noProof/>
                <w:webHidden/>
              </w:rPr>
              <w:instrText xml:space="preserve"> PAGEREF _Toc107306601 \h </w:instrText>
            </w:r>
            <w:r w:rsidR="005F2871">
              <w:rPr>
                <w:noProof/>
                <w:webHidden/>
              </w:rPr>
            </w:r>
            <w:r w:rsidR="005F2871">
              <w:rPr>
                <w:noProof/>
                <w:webHidden/>
              </w:rPr>
              <w:fldChar w:fldCharType="separate"/>
            </w:r>
            <w:r w:rsidR="000D35A5">
              <w:rPr>
                <w:noProof/>
                <w:webHidden/>
              </w:rPr>
              <w:t>21</w:t>
            </w:r>
            <w:r w:rsidR="005F2871">
              <w:rPr>
                <w:noProof/>
                <w:webHidden/>
              </w:rPr>
              <w:fldChar w:fldCharType="end"/>
            </w:r>
          </w:hyperlink>
        </w:p>
        <w:p w14:paraId="6ABBC673" w14:textId="6C905188" w:rsidR="005F2871" w:rsidRDefault="00850802">
          <w:pPr>
            <w:pStyle w:val="ndice2"/>
            <w:tabs>
              <w:tab w:val="right" w:leader="dot" w:pos="10140"/>
            </w:tabs>
            <w:rPr>
              <w:rFonts w:eastAsiaTheme="minorEastAsia"/>
              <w:noProof/>
              <w:sz w:val="22"/>
              <w:szCs w:val="22"/>
              <w:lang w:eastAsia="pt-PT"/>
            </w:rPr>
          </w:pPr>
          <w:hyperlink w:anchor="_Toc107306602" w:history="1">
            <w:r w:rsidR="005F2871" w:rsidRPr="0097779A">
              <w:rPr>
                <w:rStyle w:val="Hiperligao"/>
                <w:noProof/>
              </w:rPr>
              <w:t>Aquisição Inflamável</w:t>
            </w:r>
            <w:r w:rsidR="005F2871">
              <w:rPr>
                <w:noProof/>
                <w:webHidden/>
              </w:rPr>
              <w:tab/>
            </w:r>
            <w:r w:rsidR="005F2871">
              <w:rPr>
                <w:noProof/>
                <w:webHidden/>
              </w:rPr>
              <w:fldChar w:fldCharType="begin"/>
            </w:r>
            <w:r w:rsidR="005F2871">
              <w:rPr>
                <w:noProof/>
                <w:webHidden/>
              </w:rPr>
              <w:instrText xml:space="preserve"> PAGEREF _Toc107306602 \h </w:instrText>
            </w:r>
            <w:r w:rsidR="005F2871">
              <w:rPr>
                <w:noProof/>
                <w:webHidden/>
              </w:rPr>
            </w:r>
            <w:r w:rsidR="005F2871">
              <w:rPr>
                <w:noProof/>
                <w:webHidden/>
              </w:rPr>
              <w:fldChar w:fldCharType="separate"/>
            </w:r>
            <w:r w:rsidR="000D35A5">
              <w:rPr>
                <w:noProof/>
                <w:webHidden/>
              </w:rPr>
              <w:t>22</w:t>
            </w:r>
            <w:r w:rsidR="005F2871">
              <w:rPr>
                <w:noProof/>
                <w:webHidden/>
              </w:rPr>
              <w:fldChar w:fldCharType="end"/>
            </w:r>
          </w:hyperlink>
        </w:p>
        <w:p w14:paraId="40B91899" w14:textId="2256ED64" w:rsidR="005F2871" w:rsidRDefault="00850802">
          <w:pPr>
            <w:pStyle w:val="ndice2"/>
            <w:tabs>
              <w:tab w:val="right" w:leader="dot" w:pos="10140"/>
            </w:tabs>
            <w:rPr>
              <w:rFonts w:eastAsiaTheme="minorEastAsia"/>
              <w:noProof/>
              <w:sz w:val="22"/>
              <w:szCs w:val="22"/>
              <w:lang w:eastAsia="pt-PT"/>
            </w:rPr>
          </w:pPr>
          <w:hyperlink w:anchor="_Toc107306603" w:history="1">
            <w:r w:rsidR="005F2871" w:rsidRPr="0097779A">
              <w:rPr>
                <w:rStyle w:val="Hiperligao"/>
                <w:noProof/>
              </w:rPr>
              <w:t>Registo de Inflamável</w:t>
            </w:r>
            <w:r w:rsidR="005F2871">
              <w:rPr>
                <w:noProof/>
                <w:webHidden/>
              </w:rPr>
              <w:tab/>
            </w:r>
            <w:r w:rsidR="005F2871">
              <w:rPr>
                <w:noProof/>
                <w:webHidden/>
              </w:rPr>
              <w:fldChar w:fldCharType="begin"/>
            </w:r>
            <w:r w:rsidR="005F2871">
              <w:rPr>
                <w:noProof/>
                <w:webHidden/>
              </w:rPr>
              <w:instrText xml:space="preserve"> PAGEREF _Toc107306603 \h </w:instrText>
            </w:r>
            <w:r w:rsidR="005F2871">
              <w:rPr>
                <w:noProof/>
                <w:webHidden/>
              </w:rPr>
            </w:r>
            <w:r w:rsidR="005F2871">
              <w:rPr>
                <w:noProof/>
                <w:webHidden/>
              </w:rPr>
              <w:fldChar w:fldCharType="separate"/>
            </w:r>
            <w:r w:rsidR="000D35A5">
              <w:rPr>
                <w:noProof/>
                <w:webHidden/>
              </w:rPr>
              <w:t>23</w:t>
            </w:r>
            <w:r w:rsidR="005F2871">
              <w:rPr>
                <w:noProof/>
                <w:webHidden/>
              </w:rPr>
              <w:fldChar w:fldCharType="end"/>
            </w:r>
          </w:hyperlink>
        </w:p>
        <w:p w14:paraId="17F171DD" w14:textId="0775CC9D" w:rsidR="005F2871" w:rsidRDefault="00850802">
          <w:pPr>
            <w:pStyle w:val="ndice1"/>
            <w:tabs>
              <w:tab w:val="right" w:leader="dot" w:pos="10140"/>
            </w:tabs>
            <w:rPr>
              <w:rFonts w:eastAsiaTheme="minorEastAsia"/>
              <w:noProof/>
              <w:sz w:val="22"/>
              <w:szCs w:val="22"/>
              <w:lang w:eastAsia="pt-PT"/>
            </w:rPr>
          </w:pPr>
          <w:hyperlink w:anchor="_Toc107306604" w:history="1">
            <w:r w:rsidR="005F2871" w:rsidRPr="0097779A">
              <w:rPr>
                <w:rStyle w:val="Hiperligao"/>
                <w:noProof/>
              </w:rPr>
              <w:t>Definições</w:t>
            </w:r>
            <w:r w:rsidR="005F2871">
              <w:rPr>
                <w:noProof/>
                <w:webHidden/>
              </w:rPr>
              <w:tab/>
            </w:r>
            <w:r w:rsidR="005F2871">
              <w:rPr>
                <w:noProof/>
                <w:webHidden/>
              </w:rPr>
              <w:fldChar w:fldCharType="begin"/>
            </w:r>
            <w:r w:rsidR="005F2871">
              <w:rPr>
                <w:noProof/>
                <w:webHidden/>
              </w:rPr>
              <w:instrText xml:space="preserve"> PAGEREF _Toc107306604 \h </w:instrText>
            </w:r>
            <w:r w:rsidR="005F2871">
              <w:rPr>
                <w:noProof/>
                <w:webHidden/>
              </w:rPr>
            </w:r>
            <w:r w:rsidR="005F2871">
              <w:rPr>
                <w:noProof/>
                <w:webHidden/>
              </w:rPr>
              <w:fldChar w:fldCharType="separate"/>
            </w:r>
            <w:r w:rsidR="000D35A5">
              <w:rPr>
                <w:noProof/>
                <w:webHidden/>
              </w:rPr>
              <w:t>24</w:t>
            </w:r>
            <w:r w:rsidR="005F2871">
              <w:rPr>
                <w:noProof/>
                <w:webHidden/>
              </w:rPr>
              <w:fldChar w:fldCharType="end"/>
            </w:r>
          </w:hyperlink>
        </w:p>
        <w:p w14:paraId="24A9DB51" w14:textId="5F9FAA05" w:rsidR="005F2871" w:rsidRDefault="00850802">
          <w:pPr>
            <w:pStyle w:val="ndice1"/>
            <w:tabs>
              <w:tab w:val="right" w:leader="dot" w:pos="10140"/>
            </w:tabs>
            <w:rPr>
              <w:rFonts w:eastAsiaTheme="minorEastAsia"/>
              <w:noProof/>
              <w:sz w:val="22"/>
              <w:szCs w:val="22"/>
              <w:lang w:eastAsia="pt-PT"/>
            </w:rPr>
          </w:pPr>
          <w:hyperlink w:anchor="_Toc107306605" w:history="1">
            <w:r w:rsidR="005F2871" w:rsidRPr="0097779A">
              <w:rPr>
                <w:rStyle w:val="Hiperligao"/>
                <w:noProof/>
              </w:rPr>
              <w:t>Administração</w:t>
            </w:r>
            <w:r w:rsidR="005F2871">
              <w:rPr>
                <w:noProof/>
                <w:webHidden/>
              </w:rPr>
              <w:tab/>
            </w:r>
            <w:r w:rsidR="005F2871">
              <w:rPr>
                <w:noProof/>
                <w:webHidden/>
              </w:rPr>
              <w:fldChar w:fldCharType="begin"/>
            </w:r>
            <w:r w:rsidR="005F2871">
              <w:rPr>
                <w:noProof/>
                <w:webHidden/>
              </w:rPr>
              <w:instrText xml:space="preserve"> PAGEREF _Toc107306605 \h </w:instrText>
            </w:r>
            <w:r w:rsidR="005F2871">
              <w:rPr>
                <w:noProof/>
                <w:webHidden/>
              </w:rPr>
            </w:r>
            <w:r w:rsidR="005F2871">
              <w:rPr>
                <w:noProof/>
                <w:webHidden/>
              </w:rPr>
              <w:fldChar w:fldCharType="separate"/>
            </w:r>
            <w:r w:rsidR="000D35A5">
              <w:rPr>
                <w:noProof/>
                <w:webHidden/>
              </w:rPr>
              <w:t>25</w:t>
            </w:r>
            <w:r w:rsidR="005F2871">
              <w:rPr>
                <w:noProof/>
                <w:webHidden/>
              </w:rPr>
              <w:fldChar w:fldCharType="end"/>
            </w:r>
          </w:hyperlink>
        </w:p>
        <w:p w14:paraId="234F7676" w14:textId="3E82CF84" w:rsidR="005F2871" w:rsidRDefault="00850802">
          <w:pPr>
            <w:pStyle w:val="ndice2"/>
            <w:tabs>
              <w:tab w:val="right" w:leader="dot" w:pos="10140"/>
            </w:tabs>
            <w:rPr>
              <w:rFonts w:eastAsiaTheme="minorEastAsia"/>
              <w:noProof/>
              <w:sz w:val="22"/>
              <w:szCs w:val="22"/>
              <w:lang w:eastAsia="pt-PT"/>
            </w:rPr>
          </w:pPr>
          <w:hyperlink w:anchor="_Toc107306606" w:history="1">
            <w:r w:rsidR="005F2871" w:rsidRPr="0097779A">
              <w:rPr>
                <w:rStyle w:val="Hiperligao"/>
                <w:noProof/>
              </w:rPr>
              <w:t>Página Principal</w:t>
            </w:r>
            <w:r w:rsidR="005F2871">
              <w:rPr>
                <w:noProof/>
                <w:webHidden/>
              </w:rPr>
              <w:tab/>
            </w:r>
            <w:r w:rsidR="005F2871">
              <w:rPr>
                <w:noProof/>
                <w:webHidden/>
              </w:rPr>
              <w:fldChar w:fldCharType="begin"/>
            </w:r>
            <w:r w:rsidR="005F2871">
              <w:rPr>
                <w:noProof/>
                <w:webHidden/>
              </w:rPr>
              <w:instrText xml:space="preserve"> PAGEREF _Toc107306606 \h </w:instrText>
            </w:r>
            <w:r w:rsidR="005F2871">
              <w:rPr>
                <w:noProof/>
                <w:webHidden/>
              </w:rPr>
            </w:r>
            <w:r w:rsidR="005F2871">
              <w:rPr>
                <w:noProof/>
                <w:webHidden/>
              </w:rPr>
              <w:fldChar w:fldCharType="separate"/>
            </w:r>
            <w:r w:rsidR="000D35A5">
              <w:rPr>
                <w:noProof/>
                <w:webHidden/>
              </w:rPr>
              <w:t>25</w:t>
            </w:r>
            <w:r w:rsidR="005F2871">
              <w:rPr>
                <w:noProof/>
                <w:webHidden/>
              </w:rPr>
              <w:fldChar w:fldCharType="end"/>
            </w:r>
          </w:hyperlink>
        </w:p>
        <w:p w14:paraId="3A806402" w14:textId="6387E30A" w:rsidR="005F2871" w:rsidRDefault="00850802">
          <w:pPr>
            <w:pStyle w:val="ndice2"/>
            <w:tabs>
              <w:tab w:val="right" w:leader="dot" w:pos="10140"/>
            </w:tabs>
            <w:rPr>
              <w:rFonts w:eastAsiaTheme="minorEastAsia"/>
              <w:noProof/>
              <w:sz w:val="22"/>
              <w:szCs w:val="22"/>
              <w:lang w:eastAsia="pt-PT"/>
            </w:rPr>
          </w:pPr>
          <w:hyperlink w:anchor="_Toc107306607" w:history="1">
            <w:r w:rsidR="005F2871" w:rsidRPr="0097779A">
              <w:rPr>
                <w:rStyle w:val="Hiperligao"/>
                <w:noProof/>
              </w:rPr>
              <w:t>Adicionar Registo</w:t>
            </w:r>
            <w:r w:rsidR="005F2871">
              <w:rPr>
                <w:noProof/>
                <w:webHidden/>
              </w:rPr>
              <w:tab/>
            </w:r>
            <w:r w:rsidR="005F2871">
              <w:rPr>
                <w:noProof/>
                <w:webHidden/>
              </w:rPr>
              <w:fldChar w:fldCharType="begin"/>
            </w:r>
            <w:r w:rsidR="005F2871">
              <w:rPr>
                <w:noProof/>
                <w:webHidden/>
              </w:rPr>
              <w:instrText xml:space="preserve"> PAGEREF _Toc107306607 \h </w:instrText>
            </w:r>
            <w:r w:rsidR="005F2871">
              <w:rPr>
                <w:noProof/>
                <w:webHidden/>
              </w:rPr>
            </w:r>
            <w:r w:rsidR="005F2871">
              <w:rPr>
                <w:noProof/>
                <w:webHidden/>
              </w:rPr>
              <w:fldChar w:fldCharType="separate"/>
            </w:r>
            <w:r w:rsidR="000D35A5">
              <w:rPr>
                <w:noProof/>
                <w:webHidden/>
              </w:rPr>
              <w:t>26</w:t>
            </w:r>
            <w:r w:rsidR="005F2871">
              <w:rPr>
                <w:noProof/>
                <w:webHidden/>
              </w:rPr>
              <w:fldChar w:fldCharType="end"/>
            </w:r>
          </w:hyperlink>
        </w:p>
        <w:p w14:paraId="6A898414" w14:textId="6B1A86D8" w:rsidR="005F2871" w:rsidRDefault="00850802">
          <w:pPr>
            <w:pStyle w:val="ndice2"/>
            <w:tabs>
              <w:tab w:val="right" w:leader="dot" w:pos="10140"/>
            </w:tabs>
            <w:rPr>
              <w:rFonts w:eastAsiaTheme="minorEastAsia"/>
              <w:noProof/>
              <w:sz w:val="22"/>
              <w:szCs w:val="22"/>
              <w:lang w:eastAsia="pt-PT"/>
            </w:rPr>
          </w:pPr>
          <w:hyperlink w:anchor="_Toc107306608" w:history="1">
            <w:r w:rsidR="005F2871" w:rsidRPr="0097779A">
              <w:rPr>
                <w:rStyle w:val="Hiperligao"/>
                <w:noProof/>
              </w:rPr>
              <w:t>Editar Registo</w:t>
            </w:r>
            <w:r w:rsidR="005F2871">
              <w:rPr>
                <w:noProof/>
                <w:webHidden/>
              </w:rPr>
              <w:tab/>
            </w:r>
            <w:r w:rsidR="005F2871">
              <w:rPr>
                <w:noProof/>
                <w:webHidden/>
              </w:rPr>
              <w:fldChar w:fldCharType="begin"/>
            </w:r>
            <w:r w:rsidR="005F2871">
              <w:rPr>
                <w:noProof/>
                <w:webHidden/>
              </w:rPr>
              <w:instrText xml:space="preserve"> PAGEREF _Toc107306608 \h </w:instrText>
            </w:r>
            <w:r w:rsidR="005F2871">
              <w:rPr>
                <w:noProof/>
                <w:webHidden/>
              </w:rPr>
            </w:r>
            <w:r w:rsidR="005F2871">
              <w:rPr>
                <w:noProof/>
                <w:webHidden/>
              </w:rPr>
              <w:fldChar w:fldCharType="separate"/>
            </w:r>
            <w:r w:rsidR="000D35A5">
              <w:rPr>
                <w:noProof/>
                <w:webHidden/>
              </w:rPr>
              <w:t>27</w:t>
            </w:r>
            <w:r w:rsidR="005F2871">
              <w:rPr>
                <w:noProof/>
                <w:webHidden/>
              </w:rPr>
              <w:fldChar w:fldCharType="end"/>
            </w:r>
          </w:hyperlink>
        </w:p>
        <w:p w14:paraId="389CEDED" w14:textId="5A771556" w:rsidR="005F2871" w:rsidRDefault="00850802">
          <w:pPr>
            <w:pStyle w:val="ndice2"/>
            <w:tabs>
              <w:tab w:val="right" w:leader="dot" w:pos="10140"/>
            </w:tabs>
            <w:rPr>
              <w:rFonts w:eastAsiaTheme="minorEastAsia"/>
              <w:noProof/>
              <w:sz w:val="22"/>
              <w:szCs w:val="22"/>
              <w:lang w:eastAsia="pt-PT"/>
            </w:rPr>
          </w:pPr>
          <w:hyperlink w:anchor="_Toc107306609" w:history="1">
            <w:r w:rsidR="005F2871" w:rsidRPr="0097779A">
              <w:rPr>
                <w:rStyle w:val="Hiperligao"/>
                <w:noProof/>
              </w:rPr>
              <w:t>Aquisição de um Registo</w:t>
            </w:r>
            <w:r w:rsidR="005F2871">
              <w:rPr>
                <w:noProof/>
                <w:webHidden/>
              </w:rPr>
              <w:tab/>
            </w:r>
            <w:r w:rsidR="005F2871">
              <w:rPr>
                <w:noProof/>
                <w:webHidden/>
              </w:rPr>
              <w:fldChar w:fldCharType="begin"/>
            </w:r>
            <w:r w:rsidR="005F2871">
              <w:rPr>
                <w:noProof/>
                <w:webHidden/>
              </w:rPr>
              <w:instrText xml:space="preserve"> PAGEREF _Toc107306609 \h </w:instrText>
            </w:r>
            <w:r w:rsidR="005F2871">
              <w:rPr>
                <w:noProof/>
                <w:webHidden/>
              </w:rPr>
            </w:r>
            <w:r w:rsidR="005F2871">
              <w:rPr>
                <w:noProof/>
                <w:webHidden/>
              </w:rPr>
              <w:fldChar w:fldCharType="separate"/>
            </w:r>
            <w:r w:rsidR="000D35A5">
              <w:rPr>
                <w:noProof/>
                <w:webHidden/>
              </w:rPr>
              <w:t>28</w:t>
            </w:r>
            <w:r w:rsidR="005F2871">
              <w:rPr>
                <w:noProof/>
                <w:webHidden/>
              </w:rPr>
              <w:fldChar w:fldCharType="end"/>
            </w:r>
          </w:hyperlink>
        </w:p>
        <w:p w14:paraId="77605DD5" w14:textId="6654F0D0" w:rsidR="005F2871" w:rsidRDefault="00850802">
          <w:pPr>
            <w:pStyle w:val="ndice2"/>
            <w:tabs>
              <w:tab w:val="right" w:leader="dot" w:pos="10140"/>
            </w:tabs>
            <w:rPr>
              <w:rFonts w:eastAsiaTheme="minorEastAsia"/>
              <w:noProof/>
              <w:sz w:val="22"/>
              <w:szCs w:val="22"/>
              <w:lang w:eastAsia="pt-PT"/>
            </w:rPr>
          </w:pPr>
          <w:hyperlink w:anchor="_Toc107306610" w:history="1">
            <w:r w:rsidR="005F2871" w:rsidRPr="0097779A">
              <w:rPr>
                <w:rStyle w:val="Hiperligao"/>
                <w:noProof/>
              </w:rPr>
              <w:t>Fornecimento de um Registo</w:t>
            </w:r>
            <w:r w:rsidR="005F2871">
              <w:rPr>
                <w:noProof/>
                <w:webHidden/>
              </w:rPr>
              <w:tab/>
            </w:r>
            <w:r w:rsidR="005F2871">
              <w:rPr>
                <w:noProof/>
                <w:webHidden/>
              </w:rPr>
              <w:fldChar w:fldCharType="begin"/>
            </w:r>
            <w:r w:rsidR="005F2871">
              <w:rPr>
                <w:noProof/>
                <w:webHidden/>
              </w:rPr>
              <w:instrText xml:space="preserve"> PAGEREF _Toc107306610 \h </w:instrText>
            </w:r>
            <w:r w:rsidR="005F2871">
              <w:rPr>
                <w:noProof/>
                <w:webHidden/>
              </w:rPr>
            </w:r>
            <w:r w:rsidR="005F2871">
              <w:rPr>
                <w:noProof/>
                <w:webHidden/>
              </w:rPr>
              <w:fldChar w:fldCharType="separate"/>
            </w:r>
            <w:r w:rsidR="000D35A5">
              <w:rPr>
                <w:noProof/>
                <w:webHidden/>
              </w:rPr>
              <w:t>29</w:t>
            </w:r>
            <w:r w:rsidR="005F2871">
              <w:rPr>
                <w:noProof/>
                <w:webHidden/>
              </w:rPr>
              <w:fldChar w:fldCharType="end"/>
            </w:r>
          </w:hyperlink>
        </w:p>
        <w:p w14:paraId="46FCB22F" w14:textId="20EC3FC4" w:rsidR="005F2871" w:rsidRDefault="00850802">
          <w:pPr>
            <w:pStyle w:val="ndice2"/>
            <w:tabs>
              <w:tab w:val="right" w:leader="dot" w:pos="10140"/>
            </w:tabs>
            <w:rPr>
              <w:rFonts w:eastAsiaTheme="minorEastAsia"/>
              <w:noProof/>
              <w:sz w:val="22"/>
              <w:szCs w:val="22"/>
              <w:lang w:eastAsia="pt-PT"/>
            </w:rPr>
          </w:pPr>
          <w:hyperlink w:anchor="_Toc107306611" w:history="1">
            <w:r w:rsidR="005F2871" w:rsidRPr="0097779A">
              <w:rPr>
                <w:rStyle w:val="Hiperligao"/>
                <w:noProof/>
              </w:rPr>
              <w:t>Registos</w:t>
            </w:r>
            <w:r w:rsidR="005F2871">
              <w:rPr>
                <w:noProof/>
                <w:webHidden/>
              </w:rPr>
              <w:tab/>
            </w:r>
            <w:r w:rsidR="005F2871">
              <w:rPr>
                <w:noProof/>
                <w:webHidden/>
              </w:rPr>
              <w:fldChar w:fldCharType="begin"/>
            </w:r>
            <w:r w:rsidR="005F2871">
              <w:rPr>
                <w:noProof/>
                <w:webHidden/>
              </w:rPr>
              <w:instrText xml:space="preserve"> PAGEREF _Toc107306611 \h </w:instrText>
            </w:r>
            <w:r w:rsidR="005F2871">
              <w:rPr>
                <w:noProof/>
                <w:webHidden/>
              </w:rPr>
            </w:r>
            <w:r w:rsidR="005F2871">
              <w:rPr>
                <w:noProof/>
                <w:webHidden/>
              </w:rPr>
              <w:fldChar w:fldCharType="separate"/>
            </w:r>
            <w:r w:rsidR="000D35A5">
              <w:rPr>
                <w:noProof/>
                <w:webHidden/>
              </w:rPr>
              <w:t>30</w:t>
            </w:r>
            <w:r w:rsidR="005F2871">
              <w:rPr>
                <w:noProof/>
                <w:webHidden/>
              </w:rPr>
              <w:fldChar w:fldCharType="end"/>
            </w:r>
          </w:hyperlink>
        </w:p>
        <w:p w14:paraId="1615935D" w14:textId="77B3D228" w:rsidR="005E6586" w:rsidRPr="005A2AED" w:rsidRDefault="005E6586">
          <w:pPr>
            <w:rPr>
              <w:b/>
              <w:bCs/>
            </w:rPr>
          </w:pPr>
          <w:r>
            <w:rPr>
              <w:b/>
              <w:bCs/>
            </w:rPr>
            <w:fldChar w:fldCharType="end"/>
          </w:r>
        </w:p>
      </w:sdtContent>
    </w:sdt>
    <w:p w14:paraId="4052AF4E" w14:textId="75FF4857" w:rsidR="001A62B0" w:rsidRDefault="008519F8">
      <w:pPr>
        <w:rPr>
          <w:rFonts w:asciiTheme="majorHAnsi" w:eastAsiaTheme="majorEastAsia" w:hAnsiTheme="majorHAnsi" w:cstheme="majorBidi"/>
          <w:caps/>
          <w:color w:val="0E1128" w:themeColor="text2"/>
          <w:szCs w:val="26"/>
        </w:rPr>
      </w:pPr>
      <w:r w:rsidRPr="00D475D6">
        <w:rPr>
          <w:noProof/>
          <w:lang w:eastAsia="pt-PT"/>
        </w:rPr>
        <mc:AlternateContent>
          <mc:Choice Requires="wps">
            <w:drawing>
              <wp:anchor distT="45720" distB="45720" distL="114300" distR="114300" simplePos="0" relativeHeight="251845632" behindDoc="1" locked="0" layoutInCell="1" allowOverlap="1" wp14:anchorId="68BB5533" wp14:editId="77F921C9">
                <wp:simplePos x="0" y="0"/>
                <wp:positionH relativeFrom="margin">
                  <wp:align>center</wp:align>
                </wp:positionH>
                <wp:positionV relativeFrom="paragraph">
                  <wp:posOffset>1076325</wp:posOffset>
                </wp:positionV>
                <wp:extent cx="254000" cy="265430"/>
                <wp:effectExtent l="0" t="0" r="0" b="1270"/>
                <wp:wrapTight wrapText="bothSides">
                  <wp:wrapPolygon edited="0">
                    <wp:start x="4860" y="0"/>
                    <wp:lineTo x="4860" y="20153"/>
                    <wp:lineTo x="16200" y="20153"/>
                    <wp:lineTo x="16200" y="0"/>
                    <wp:lineTo x="4860" y="0"/>
                  </wp:wrapPolygon>
                </wp:wrapTight>
                <wp:docPr id="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65430"/>
                        </a:xfrm>
                        <a:prstGeom prst="rect">
                          <a:avLst/>
                        </a:prstGeom>
                        <a:noFill/>
                        <a:ln w="9525">
                          <a:noFill/>
                          <a:miter lim="800000"/>
                          <a:headEnd/>
                          <a:tailEnd/>
                        </a:ln>
                      </wps:spPr>
                      <wps:txbx>
                        <w:txbxContent>
                          <w:p w14:paraId="3F5463BC" w14:textId="19C91BF3" w:rsidR="008519F8" w:rsidRPr="007E0FFD" w:rsidRDefault="008519F8" w:rsidP="008519F8">
                            <w:pPr>
                              <w:rPr>
                                <w:sz w:val="28"/>
                                <w:szCs w:val="28"/>
                                <w:lang w:val="en-GB"/>
                              </w:rPr>
                            </w:pPr>
                            <w:r>
                              <w:rPr>
                                <w:sz w:val="28"/>
                                <w:szCs w:val="28"/>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B5533" id="_x0000_s1030" type="#_x0000_t202" style="position:absolute;margin-left:0;margin-top:84.75pt;width:20pt;height:20.9pt;z-index:-251470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" filled="f" stroked="f">
                <v:textbox>
                  <w:txbxContent>
                    <w:p w14:paraId="3F5463BC" w14:textId="19C91BF3" w:rsidR="008519F8" w:rsidRPr="007E0FFD" w:rsidRDefault="008519F8" w:rsidP="008519F8">
                      <w:pPr>
                        <w:rPr>
                          <w:sz w:val="28"/>
                          <w:szCs w:val="28"/>
                          <w:lang w:val="en-GB"/>
                        </w:rPr>
                      </w:pPr>
                      <w:r>
                        <w:rPr>
                          <w:sz w:val="28"/>
                          <w:szCs w:val="28"/>
                          <w:lang w:val="en-GB"/>
                        </w:rPr>
                        <w:t>2</w:t>
                      </w:r>
                    </w:p>
                  </w:txbxContent>
                </v:textbox>
                <w10:wrap type="tight" anchorx="margin"/>
              </v:shape>
            </w:pict>
          </mc:Fallback>
        </mc:AlternateContent>
      </w:r>
      <w:r w:rsidR="001A62B0">
        <w:br w:type="page"/>
      </w:r>
    </w:p>
    <w:p w14:paraId="27085F4C" w14:textId="77777777" w:rsidR="004D6C5F" w:rsidRDefault="004D6C5F" w:rsidP="004D6C5F">
      <w:pPr>
        <w:pStyle w:val="Cabealho1"/>
      </w:pPr>
      <w:bookmarkStart w:id="2" w:name="_Toc107306582"/>
      <w:r>
        <w:lastRenderedPageBreak/>
        <w:t>Informações Adicionais</w:t>
      </w:r>
      <w:bookmarkEnd w:id="2"/>
    </w:p>
    <w:p w14:paraId="522FEF45" w14:textId="0DEAB96B" w:rsidR="004D6C5F" w:rsidRDefault="009563EE" w:rsidP="004D6C5F">
      <w:pPr>
        <w:jc w:val="both"/>
      </w:pPr>
      <w:r w:rsidRPr="00D475D6">
        <w:rPr>
          <w:noProof/>
          <w:lang w:eastAsia="pt-PT"/>
        </w:rPr>
        <mc:AlternateContent>
          <mc:Choice Requires="wps">
            <w:drawing>
              <wp:anchor distT="45720" distB="45720" distL="114300" distR="114300" simplePos="0" relativeHeight="251792384" behindDoc="1" locked="0" layoutInCell="1" allowOverlap="1" wp14:anchorId="7DD2ED26" wp14:editId="519C4460">
                <wp:simplePos x="0" y="0"/>
                <wp:positionH relativeFrom="margin">
                  <wp:align>center</wp:align>
                </wp:positionH>
                <wp:positionV relativeFrom="paragraph">
                  <wp:posOffset>9011285</wp:posOffset>
                </wp:positionV>
                <wp:extent cx="241300" cy="265430"/>
                <wp:effectExtent l="0" t="0" r="0" b="1270"/>
                <wp:wrapTight wrapText="bothSides">
                  <wp:wrapPolygon edited="0">
                    <wp:start x="5116" y="0"/>
                    <wp:lineTo x="5116" y="20153"/>
                    <wp:lineTo x="15347" y="20153"/>
                    <wp:lineTo x="15347" y="0"/>
                    <wp:lineTo x="5116" y="0"/>
                  </wp:wrapPolygon>
                </wp:wrapTight>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65430"/>
                        </a:xfrm>
                        <a:prstGeom prst="rect">
                          <a:avLst/>
                        </a:prstGeom>
                        <a:noFill/>
                        <a:ln w="9525">
                          <a:noFill/>
                          <a:miter lim="800000"/>
                          <a:headEnd/>
                          <a:tailEnd/>
                        </a:ln>
                      </wps:spPr>
                      <wps:txbx>
                        <w:txbxContent>
                          <w:p w14:paraId="29016130" w14:textId="77777777" w:rsidR="009563EE" w:rsidRPr="007E0FFD" w:rsidRDefault="009563EE" w:rsidP="009563EE">
                            <w:pPr>
                              <w:rPr>
                                <w:sz w:val="28"/>
                                <w:szCs w:val="28"/>
                                <w:lang w:val="en-GB"/>
                              </w:rPr>
                            </w:pPr>
                            <w:r>
                              <w:rPr>
                                <w:sz w:val="28"/>
                                <w:szCs w:val="28"/>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2ED26" id="_x0000_s1031" type="#_x0000_t202" style="position:absolute;left:0;text-align:left;margin-left:0;margin-top:709.55pt;width:19pt;height:20.9pt;z-index:-25152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" filled="f" stroked="f">
                <v:textbox>
                  <w:txbxContent>
                    <w:p w14:paraId="29016130" w14:textId="77777777" w:rsidR="009563EE" w:rsidRPr="007E0FFD" w:rsidRDefault="009563EE" w:rsidP="009563EE">
                      <w:pPr>
                        <w:rPr>
                          <w:sz w:val="28"/>
                          <w:szCs w:val="28"/>
                          <w:lang w:val="en-GB"/>
                        </w:rPr>
                      </w:pPr>
                      <w:r>
                        <w:rPr>
                          <w:sz w:val="28"/>
                          <w:szCs w:val="28"/>
                          <w:lang w:val="en-GB"/>
                        </w:rPr>
                        <w:t>3</w:t>
                      </w:r>
                    </w:p>
                  </w:txbxContent>
                </v:textbox>
                <w10:wrap type="tight" anchorx="margin"/>
              </v:shape>
            </w:pict>
          </mc:Fallback>
        </mc:AlternateContent>
      </w:r>
      <w:r w:rsidR="004D6C5F">
        <w:t>Antes de começar a utilizar o teclado deve consultar o material necessário para</w:t>
      </w:r>
      <w:r w:rsidR="004D6C5F" w:rsidRPr="004D6C5F">
        <w:t xml:space="preserve"> o </w:t>
      </w:r>
      <w:r w:rsidR="004D6C5F">
        <w:t>uso correto do mesmo. Para usufruir por completo do programa, deve</w:t>
      </w:r>
      <w:r w:rsidR="004D6C5F" w:rsidRPr="004D6C5F">
        <w:t xml:space="preserve"> </w:t>
      </w:r>
      <w:r w:rsidR="004D6C5F">
        <w:t>usar</w:t>
      </w:r>
      <w:r w:rsidR="004D6C5F" w:rsidRPr="004D6C5F">
        <w:t xml:space="preserve"> </w:t>
      </w:r>
      <w:r w:rsidR="004D6C5F">
        <w:t xml:space="preserve">um </w:t>
      </w:r>
      <w:r w:rsidR="004D6C5F" w:rsidRPr="004D6C5F">
        <w:t>teclado e rato do computador</w:t>
      </w:r>
      <w:r w:rsidR="004D6C5F">
        <w:t xml:space="preserve">. </w:t>
      </w:r>
      <w:r w:rsidR="004D6C5F" w:rsidRPr="004D6C5F">
        <w:rPr>
          <w:noProof/>
          <w:lang w:eastAsia="pt-PT"/>
        </w:rPr>
        <w:t xml:space="preserve"> </w:t>
      </w:r>
      <w:r w:rsidR="004D6C5F" w:rsidRPr="004D6C5F">
        <w:rPr>
          <w:noProof/>
          <w:lang w:eastAsia="pt-PT"/>
        </w:rPr>
        <w:drawing>
          <wp:inline distT="0" distB="0" distL="0" distR="0" wp14:anchorId="34C3DAC8" wp14:editId="7CF85A99">
            <wp:extent cx="6445250" cy="200342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5250" cy="2003425"/>
                    </a:xfrm>
                    <a:prstGeom prst="rect">
                      <a:avLst/>
                    </a:prstGeom>
                  </pic:spPr>
                </pic:pic>
              </a:graphicData>
            </a:graphic>
          </wp:inline>
        </w:drawing>
      </w:r>
      <w:r w:rsidR="004D6C5F">
        <w:br w:type="page"/>
      </w:r>
    </w:p>
    <w:p w14:paraId="26AE4049" w14:textId="385152E1" w:rsidR="00C800B1" w:rsidRDefault="009742D7" w:rsidP="009742D7">
      <w:pPr>
        <w:pStyle w:val="Cabealho1"/>
      </w:pPr>
      <w:bookmarkStart w:id="3" w:name="_Toc107306583"/>
      <w:r>
        <w:lastRenderedPageBreak/>
        <w:t>Login</w:t>
      </w:r>
      <w:bookmarkEnd w:id="3"/>
    </w:p>
    <w:p w14:paraId="679FFF64" w14:textId="4EB1CBD6" w:rsidR="009742D7" w:rsidRDefault="00F93D21" w:rsidP="009742D7">
      <w:r>
        <w:rPr>
          <w:noProof/>
          <w:lang w:eastAsia="pt-PT"/>
        </w:rPr>
        <w:drawing>
          <wp:anchor distT="0" distB="0" distL="114300" distR="114300" simplePos="0" relativeHeight="251742208" behindDoc="1" locked="0" layoutInCell="1" allowOverlap="1" wp14:anchorId="21FEF240" wp14:editId="755044D1">
            <wp:simplePos x="0" y="0"/>
            <wp:positionH relativeFrom="margin">
              <wp:align>center</wp:align>
            </wp:positionH>
            <wp:positionV relativeFrom="paragraph">
              <wp:posOffset>43165</wp:posOffset>
            </wp:positionV>
            <wp:extent cx="5762625" cy="2849245"/>
            <wp:effectExtent l="0" t="0" r="9525" b="8255"/>
            <wp:wrapTight wrapText="bothSides">
              <wp:wrapPolygon edited="0">
                <wp:start x="0" y="0"/>
                <wp:lineTo x="0" y="21518"/>
                <wp:lineTo x="21564" y="21518"/>
                <wp:lineTo x="21564"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9245"/>
                    </a:xfrm>
                    <a:prstGeom prst="rect">
                      <a:avLst/>
                    </a:prstGeom>
                    <a:noFill/>
                    <a:ln>
                      <a:noFill/>
                    </a:ln>
                  </pic:spPr>
                </pic:pic>
              </a:graphicData>
            </a:graphic>
          </wp:anchor>
        </w:drawing>
      </w:r>
    </w:p>
    <w:p w14:paraId="5C59B62E" w14:textId="77777777" w:rsidR="00CD3BF5" w:rsidRPr="00CD3BF5" w:rsidRDefault="00CD3BF5" w:rsidP="00CD3BF5"/>
    <w:p w14:paraId="679A9B88" w14:textId="77777777" w:rsidR="00CD3BF5" w:rsidRPr="00CD3BF5" w:rsidRDefault="00CD3BF5" w:rsidP="00CD3BF5"/>
    <w:p w14:paraId="07DCD7A1" w14:textId="77777777" w:rsidR="00CD3BF5" w:rsidRPr="00CD3BF5" w:rsidRDefault="00CD3BF5" w:rsidP="00CD3BF5"/>
    <w:p w14:paraId="106E7B1C" w14:textId="77777777" w:rsidR="00CD3BF5" w:rsidRPr="00CD3BF5" w:rsidRDefault="00CD3BF5" w:rsidP="00CD3BF5"/>
    <w:p w14:paraId="316F57F9" w14:textId="77777777" w:rsidR="00CD3BF5" w:rsidRPr="00CD3BF5" w:rsidRDefault="00CD3BF5" w:rsidP="00CD3BF5"/>
    <w:p w14:paraId="5B9B41A0" w14:textId="77777777" w:rsidR="00CD3BF5" w:rsidRPr="00CD3BF5" w:rsidRDefault="00CD3BF5" w:rsidP="00CD3BF5"/>
    <w:p w14:paraId="7A79BD62" w14:textId="77777777" w:rsidR="00CD3BF5" w:rsidRPr="00CD3BF5" w:rsidRDefault="00CD3BF5" w:rsidP="00CD3BF5"/>
    <w:p w14:paraId="1975D513" w14:textId="77777777" w:rsidR="00CD3BF5" w:rsidRPr="00111062" w:rsidRDefault="00CD3BF5" w:rsidP="00CD3BF5"/>
    <w:p w14:paraId="26038BC4" w14:textId="77777777" w:rsidR="00CD3BF5" w:rsidRPr="00111062" w:rsidRDefault="00CD3BF5" w:rsidP="00CD3BF5"/>
    <w:p w14:paraId="64C76344" w14:textId="77777777" w:rsidR="00CD3BF5" w:rsidRPr="00111062" w:rsidRDefault="00CD3BF5" w:rsidP="00CD3BF5"/>
    <w:p w14:paraId="62C3866E" w14:textId="2AFA59E1" w:rsidR="00111062" w:rsidRDefault="00111062" w:rsidP="00111062">
      <w:pPr>
        <w:ind w:firstLine="720"/>
        <w:jc w:val="both"/>
      </w:pPr>
      <w:r w:rsidRPr="00111062">
        <w:t xml:space="preserve">Ao iniciar </w:t>
      </w:r>
      <w:r w:rsidR="00261D31">
        <w:t>a</w:t>
      </w:r>
      <w:r w:rsidRPr="00111062">
        <w:t xml:space="preserve"> </w:t>
      </w:r>
      <w:r w:rsidR="00261D31">
        <w:t>aplicação</w:t>
      </w:r>
      <w:r w:rsidRPr="00111062">
        <w:t xml:space="preserve"> esta é </w:t>
      </w:r>
      <w:r w:rsidR="00AB77DA">
        <w:t>o</w:t>
      </w:r>
      <w:r w:rsidRPr="00111062">
        <w:t xml:space="preserve"> </w:t>
      </w:r>
      <w:r w:rsidR="00AB77DA" w:rsidRPr="00111062">
        <w:t>primeiro ecrã</w:t>
      </w:r>
      <w:r w:rsidR="007A656C">
        <w:t xml:space="preserve"> a ser visionada.</w:t>
      </w:r>
      <w:r w:rsidR="00D964E6">
        <w:t xml:space="preserve"> </w:t>
      </w:r>
      <w:r w:rsidR="00710D1C">
        <w:t xml:space="preserve">Nela podemos </w:t>
      </w:r>
      <w:r w:rsidR="0084390B">
        <w:t>fazer o login e a recuperação da palavra-chave. Caso queira fazer o login deve clicar no campo username e password para p</w:t>
      </w:r>
      <w:r w:rsidR="00EC210D">
        <w:t>o</w:t>
      </w:r>
      <w:r w:rsidR="0084390B">
        <w:t xml:space="preserve">der preencher com as suas </w:t>
      </w:r>
      <w:r w:rsidR="00E27B29">
        <w:t>credenciais</w:t>
      </w:r>
      <w:r w:rsidR="0084390B">
        <w:t>.</w:t>
      </w:r>
      <w:r w:rsidR="00382D04">
        <w:t xml:space="preserve"> Caso o </w:t>
      </w:r>
      <w:r w:rsidR="00DC2587">
        <w:t xml:space="preserve">utilizador </w:t>
      </w:r>
      <w:r w:rsidR="00382D04">
        <w:t>necessite de ver se digitou bem a sua palavra-chave</w:t>
      </w:r>
      <w:r w:rsidR="00E27B29">
        <w:t xml:space="preserve"> deve clicar no botão </w:t>
      </w:r>
      <w:r w:rsidR="0076331D">
        <w:t>do lado direito do campo password. Após o preenchimento dos campos</w:t>
      </w:r>
      <w:r w:rsidR="00783794">
        <w:t xml:space="preserve">, </w:t>
      </w:r>
      <w:r w:rsidR="0076331D">
        <w:t xml:space="preserve">deve </w:t>
      </w:r>
      <w:r w:rsidR="00783794">
        <w:t xml:space="preserve">proceder ao Login. Para isso basta </w:t>
      </w:r>
      <w:r w:rsidR="0076331D">
        <w:t xml:space="preserve">clicar no botão que diz login ou clicar na tecla Enter no </w:t>
      </w:r>
      <w:r w:rsidR="00783794">
        <w:t xml:space="preserve">seu </w:t>
      </w:r>
      <w:r w:rsidR="0076331D">
        <w:t xml:space="preserve">teclado. </w:t>
      </w:r>
    </w:p>
    <w:p w14:paraId="4D2A023C" w14:textId="54353F40" w:rsidR="00585958" w:rsidRDefault="00585958" w:rsidP="00585958">
      <w:pPr>
        <w:pStyle w:val="Cabealho1"/>
      </w:pPr>
      <w:bookmarkStart w:id="4" w:name="_Toc107306584"/>
      <w:r>
        <w:t>Reset Password</w:t>
      </w:r>
      <w:bookmarkEnd w:id="4"/>
      <w:r>
        <w:t xml:space="preserve"> </w:t>
      </w:r>
    </w:p>
    <w:p w14:paraId="31328AF0" w14:textId="19C863FA" w:rsidR="00585958" w:rsidRPr="00585958" w:rsidRDefault="00585958" w:rsidP="00585958">
      <w:r>
        <w:rPr>
          <w:noProof/>
          <w:lang w:eastAsia="pt-PT"/>
        </w:rPr>
        <w:drawing>
          <wp:anchor distT="0" distB="0" distL="114300" distR="114300" simplePos="0" relativeHeight="251743232" behindDoc="1" locked="0" layoutInCell="1" allowOverlap="1" wp14:anchorId="086D45E0" wp14:editId="1DC8D1C1">
            <wp:simplePos x="0" y="0"/>
            <wp:positionH relativeFrom="margin">
              <wp:align>center</wp:align>
            </wp:positionH>
            <wp:positionV relativeFrom="paragraph">
              <wp:posOffset>63795</wp:posOffset>
            </wp:positionV>
            <wp:extent cx="5667375" cy="2774950"/>
            <wp:effectExtent l="0" t="0" r="9525" b="6350"/>
            <wp:wrapTight wrapText="bothSides">
              <wp:wrapPolygon edited="0">
                <wp:start x="0" y="0"/>
                <wp:lineTo x="0" y="21501"/>
                <wp:lineTo x="21564" y="21501"/>
                <wp:lineTo x="2156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2774950"/>
                    </a:xfrm>
                    <a:prstGeom prst="rect">
                      <a:avLst/>
                    </a:prstGeom>
                    <a:noFill/>
                    <a:ln>
                      <a:noFill/>
                    </a:ln>
                  </pic:spPr>
                </pic:pic>
              </a:graphicData>
            </a:graphic>
          </wp:anchor>
        </w:drawing>
      </w:r>
    </w:p>
    <w:p w14:paraId="100373B9" w14:textId="36EAA4DD" w:rsidR="00CD3BF5" w:rsidRDefault="00CD3BF5" w:rsidP="00111062">
      <w:pPr>
        <w:tabs>
          <w:tab w:val="left" w:pos="3165"/>
        </w:tabs>
        <w:jc w:val="both"/>
      </w:pPr>
    </w:p>
    <w:p w14:paraId="35E09D6E" w14:textId="77777777" w:rsidR="00B25031" w:rsidRPr="00B25031" w:rsidRDefault="00B25031" w:rsidP="00B25031"/>
    <w:p w14:paraId="14062C87" w14:textId="77777777" w:rsidR="00B25031" w:rsidRPr="00B25031" w:rsidRDefault="00B25031" w:rsidP="00B25031"/>
    <w:p w14:paraId="74A30347" w14:textId="77777777" w:rsidR="00B25031" w:rsidRPr="00B25031" w:rsidRDefault="00B25031" w:rsidP="00B25031"/>
    <w:p w14:paraId="1F8B963F" w14:textId="77777777" w:rsidR="00B25031" w:rsidRPr="00B25031" w:rsidRDefault="00B25031" w:rsidP="00B25031"/>
    <w:p w14:paraId="7C0A8AF5" w14:textId="77777777" w:rsidR="00B25031" w:rsidRPr="00B25031" w:rsidRDefault="00B25031" w:rsidP="00B25031"/>
    <w:p w14:paraId="7DC48B73" w14:textId="77777777" w:rsidR="00B25031" w:rsidRPr="00B25031" w:rsidRDefault="00B25031" w:rsidP="00B25031"/>
    <w:p w14:paraId="0213932C" w14:textId="77777777" w:rsidR="00B25031" w:rsidRPr="00B25031" w:rsidRDefault="00B25031" w:rsidP="00B25031"/>
    <w:p w14:paraId="0F5933DB" w14:textId="77777777" w:rsidR="00B25031" w:rsidRDefault="00B25031" w:rsidP="00B25031"/>
    <w:p w14:paraId="32DFD19B" w14:textId="5E98FDA1" w:rsidR="00B97CF6" w:rsidRDefault="00B25031" w:rsidP="00FA61DB">
      <w:pPr>
        <w:ind w:firstLine="720"/>
        <w:jc w:val="both"/>
      </w:pPr>
      <w:r>
        <w:t xml:space="preserve">Caso não se lembre da sua palavra-chave </w:t>
      </w:r>
      <w:r w:rsidR="001C7706">
        <w:t xml:space="preserve">pode proceder á recuperação da mesma. Para isso necessitará do seu username e </w:t>
      </w:r>
      <w:r w:rsidR="00BB25CC">
        <w:t>um código especial enviado para o seu email definido no registo. Para receber o email deverá</w:t>
      </w:r>
      <w:r w:rsidR="003C1946">
        <w:t xml:space="preserve"> preencher, como na imagem, o campo username e clicar no ícone á sua direita</w:t>
      </w:r>
      <w:r w:rsidR="00FA61DB">
        <w:t>, com uma imagem de uma carta</w:t>
      </w:r>
      <w:r w:rsidR="003C1946">
        <w:t>.</w:t>
      </w:r>
      <w:r w:rsidR="00FA61DB">
        <w:t xml:space="preserve"> Caso tenha digitado o seu username corretamente, irá receber no seu email com código. </w:t>
      </w:r>
      <w:r w:rsidR="006F0646">
        <w:t xml:space="preserve">Ao digitar esse código no campo “Código do Email” </w:t>
      </w:r>
      <w:r w:rsidR="00B97CF6">
        <w:t>resta apenas clicar no botão Login.</w:t>
      </w:r>
    </w:p>
    <w:p w14:paraId="3A2356CA" w14:textId="22E563F9" w:rsidR="00B97CF6" w:rsidRDefault="009563EE">
      <w:r w:rsidRPr="00D475D6">
        <w:rPr>
          <w:noProof/>
          <w:lang w:eastAsia="pt-PT"/>
        </w:rPr>
        <mc:AlternateContent>
          <mc:Choice Requires="wps">
            <w:drawing>
              <wp:anchor distT="45720" distB="45720" distL="114300" distR="114300" simplePos="0" relativeHeight="251741184" behindDoc="1" locked="0" layoutInCell="1" allowOverlap="1" wp14:anchorId="2949424C" wp14:editId="5B6FAF09">
                <wp:simplePos x="0" y="0"/>
                <wp:positionH relativeFrom="margin">
                  <wp:align>center</wp:align>
                </wp:positionH>
                <wp:positionV relativeFrom="paragraph">
                  <wp:posOffset>86995</wp:posOffset>
                </wp:positionV>
                <wp:extent cx="273050" cy="265430"/>
                <wp:effectExtent l="0" t="0" r="0" b="1270"/>
                <wp:wrapTight wrapText="bothSides">
                  <wp:wrapPolygon edited="0">
                    <wp:start x="4521" y="0"/>
                    <wp:lineTo x="4521" y="20153"/>
                    <wp:lineTo x="16577" y="20153"/>
                    <wp:lineTo x="16577" y="0"/>
                    <wp:lineTo x="4521" y="0"/>
                  </wp:wrapPolygon>
                </wp:wrapTight>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65430"/>
                        </a:xfrm>
                        <a:prstGeom prst="rect">
                          <a:avLst/>
                        </a:prstGeom>
                        <a:noFill/>
                        <a:ln w="9525">
                          <a:noFill/>
                          <a:miter lim="800000"/>
                          <a:headEnd/>
                          <a:tailEnd/>
                        </a:ln>
                      </wps:spPr>
                      <wps:txbx>
                        <w:txbxContent>
                          <w:p w14:paraId="6D9F7FFC" w14:textId="691655BD" w:rsidR="00046015" w:rsidRPr="007E0FFD" w:rsidRDefault="009563EE" w:rsidP="00211129">
                            <w:pPr>
                              <w:rPr>
                                <w:sz w:val="28"/>
                                <w:szCs w:val="28"/>
                                <w:lang w:val="en-GB"/>
                              </w:rPr>
                            </w:pPr>
                            <w:r>
                              <w:rPr>
                                <w:sz w:val="28"/>
                                <w:szCs w:val="28"/>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9424C" id="_x0000_s1032" type="#_x0000_t202" style="position:absolute;margin-left:0;margin-top:6.85pt;width:21.5pt;height:20.9pt;z-index:-251575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" filled="f" stroked="f">
                <v:textbox>
                  <w:txbxContent>
                    <w:p w14:paraId="6D9F7FFC" w14:textId="691655BD" w:rsidR="00046015" w:rsidRPr="007E0FFD" w:rsidRDefault="009563EE" w:rsidP="00211129">
                      <w:pPr>
                        <w:rPr>
                          <w:sz w:val="28"/>
                          <w:szCs w:val="28"/>
                          <w:lang w:val="en-GB"/>
                        </w:rPr>
                      </w:pPr>
                      <w:r>
                        <w:rPr>
                          <w:sz w:val="28"/>
                          <w:szCs w:val="28"/>
                          <w:lang w:val="en-GB"/>
                        </w:rPr>
                        <w:t>4</w:t>
                      </w:r>
                    </w:p>
                  </w:txbxContent>
                </v:textbox>
                <w10:wrap type="tight" anchorx="margin"/>
              </v:shape>
            </w:pict>
          </mc:Fallback>
        </mc:AlternateContent>
      </w:r>
      <w:r w:rsidR="00B97CF6">
        <w:br w:type="page"/>
      </w:r>
    </w:p>
    <w:p w14:paraId="6B5EE507" w14:textId="58CF7C76" w:rsidR="00B25031" w:rsidRDefault="00B97CF6" w:rsidP="00FA61DB">
      <w:pPr>
        <w:ind w:firstLine="720"/>
        <w:jc w:val="both"/>
      </w:pPr>
      <w:r>
        <w:rPr>
          <w:noProof/>
          <w:lang w:eastAsia="pt-PT"/>
        </w:rPr>
        <w:lastRenderedPageBreak/>
        <w:drawing>
          <wp:anchor distT="0" distB="0" distL="114300" distR="114300" simplePos="0" relativeHeight="251744256" behindDoc="1" locked="0" layoutInCell="1" allowOverlap="1" wp14:anchorId="490FF451" wp14:editId="25298AB9">
            <wp:simplePos x="0" y="0"/>
            <wp:positionH relativeFrom="margin">
              <wp:align>center</wp:align>
            </wp:positionH>
            <wp:positionV relativeFrom="paragraph">
              <wp:posOffset>479070</wp:posOffset>
            </wp:positionV>
            <wp:extent cx="5624830" cy="2753995"/>
            <wp:effectExtent l="0" t="0" r="0" b="8255"/>
            <wp:wrapTight wrapText="bothSides">
              <wp:wrapPolygon edited="0">
                <wp:start x="0" y="0"/>
                <wp:lineTo x="0" y="21515"/>
                <wp:lineTo x="21507" y="21515"/>
                <wp:lineTo x="21507"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4830" cy="2753995"/>
                    </a:xfrm>
                    <a:prstGeom prst="rect">
                      <a:avLst/>
                    </a:prstGeom>
                    <a:noFill/>
                    <a:ln>
                      <a:noFill/>
                    </a:ln>
                  </pic:spPr>
                </pic:pic>
              </a:graphicData>
            </a:graphic>
          </wp:anchor>
        </w:drawing>
      </w:r>
      <w:r>
        <w:t xml:space="preserve">Caso o username e o código único enviado correspondam, o </w:t>
      </w:r>
      <w:r w:rsidR="00DC2587">
        <w:t xml:space="preserve">utilizador </w:t>
      </w:r>
      <w:r>
        <w:t>poderá proceder á recuperação da palavra-chave.</w:t>
      </w:r>
    </w:p>
    <w:p w14:paraId="4A150E7D" w14:textId="77777777" w:rsidR="005A2983" w:rsidRPr="005A2983" w:rsidRDefault="005A2983" w:rsidP="005A2983"/>
    <w:p w14:paraId="22DD198C" w14:textId="77777777" w:rsidR="005A2983" w:rsidRPr="005A2983" w:rsidRDefault="005A2983" w:rsidP="005A2983"/>
    <w:p w14:paraId="3CE0763F" w14:textId="77777777" w:rsidR="005A2983" w:rsidRPr="005A2983" w:rsidRDefault="005A2983" w:rsidP="005A2983"/>
    <w:p w14:paraId="4B31406D" w14:textId="77777777" w:rsidR="005A2983" w:rsidRPr="005A2983" w:rsidRDefault="005A2983" w:rsidP="005A2983"/>
    <w:p w14:paraId="72B369CB" w14:textId="77777777" w:rsidR="005A2983" w:rsidRPr="005A2983" w:rsidRDefault="005A2983" w:rsidP="005A2983"/>
    <w:p w14:paraId="430E108C" w14:textId="77777777" w:rsidR="005A2983" w:rsidRPr="005A2983" w:rsidRDefault="005A2983" w:rsidP="005A2983"/>
    <w:p w14:paraId="76003EF6" w14:textId="77777777" w:rsidR="005A2983" w:rsidRPr="005A2983" w:rsidRDefault="005A2983" w:rsidP="005A2983"/>
    <w:p w14:paraId="76C8A372" w14:textId="77777777" w:rsidR="005A2983" w:rsidRPr="005A2983" w:rsidRDefault="005A2983" w:rsidP="005A2983"/>
    <w:p w14:paraId="6968FC2D" w14:textId="77777777" w:rsidR="005A2983" w:rsidRPr="005A2983" w:rsidRDefault="005A2983" w:rsidP="005A2983"/>
    <w:p w14:paraId="2818BF1D" w14:textId="77777777" w:rsidR="005A2983" w:rsidRDefault="005A2983" w:rsidP="005A2983"/>
    <w:p w14:paraId="3C34F835" w14:textId="21FFBB00" w:rsidR="005A2983" w:rsidRDefault="005A2983" w:rsidP="003E3AAF">
      <w:pPr>
        <w:ind w:firstLine="720"/>
        <w:jc w:val="both"/>
      </w:pPr>
      <w:r>
        <w:t>N</w:t>
      </w:r>
      <w:r w:rsidR="00AB77DA">
        <w:t>o</w:t>
      </w:r>
      <w:r>
        <w:t xml:space="preserve"> </w:t>
      </w:r>
      <w:r w:rsidR="00AB77DA">
        <w:t>ecrã</w:t>
      </w:r>
      <w:r>
        <w:t xml:space="preserve"> de recuperação da palavra-chave</w:t>
      </w:r>
      <w:r w:rsidR="00243B64">
        <w:t xml:space="preserve"> necessitará de preencher os dois campos com</w:t>
      </w:r>
      <w:r w:rsidR="009F70AA">
        <w:t xml:space="preserve"> a sua nova palavra-chave. Caso ambas correspondam, </w:t>
      </w:r>
      <w:r w:rsidR="00F64B15">
        <w:t xml:space="preserve">a recuperação é feita com sucesso e a aplicação é redirecionada para a </w:t>
      </w:r>
      <w:r w:rsidR="00AB77DA">
        <w:t>ecrã</w:t>
      </w:r>
      <w:r w:rsidR="00F64B15">
        <w:t xml:space="preserve"> de login. Caso as palavras-chave não correspondam, </w:t>
      </w:r>
      <w:r w:rsidR="00581512">
        <w:t xml:space="preserve">é emitido uma mensagem de erro a informar o </w:t>
      </w:r>
      <w:r w:rsidR="00DC2587">
        <w:t>utilizador</w:t>
      </w:r>
      <w:r w:rsidR="00581512">
        <w:t>.</w:t>
      </w:r>
    </w:p>
    <w:p w14:paraId="2333DA49" w14:textId="0948441F" w:rsidR="003E3AAF" w:rsidRDefault="003E3AAF" w:rsidP="003E3AAF">
      <w:pPr>
        <w:pStyle w:val="Cabealho1"/>
      </w:pPr>
      <w:bookmarkStart w:id="5" w:name="_Toc107306585"/>
      <w:r>
        <w:rPr>
          <w:noProof/>
          <w:lang w:eastAsia="pt-PT"/>
        </w:rPr>
        <w:drawing>
          <wp:anchor distT="0" distB="0" distL="114300" distR="114300" simplePos="0" relativeHeight="251745280" behindDoc="1" locked="0" layoutInCell="1" allowOverlap="1" wp14:anchorId="670BD677" wp14:editId="346A0745">
            <wp:simplePos x="0" y="0"/>
            <wp:positionH relativeFrom="margin">
              <wp:align>left</wp:align>
            </wp:positionH>
            <wp:positionV relativeFrom="paragraph">
              <wp:posOffset>343727</wp:posOffset>
            </wp:positionV>
            <wp:extent cx="6443345" cy="3455670"/>
            <wp:effectExtent l="0" t="0" r="0" b="0"/>
            <wp:wrapTight wrapText="bothSides">
              <wp:wrapPolygon edited="0">
                <wp:start x="0" y="0"/>
                <wp:lineTo x="0" y="21433"/>
                <wp:lineTo x="21521" y="21433"/>
                <wp:lineTo x="2152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3345" cy="3455670"/>
                    </a:xfrm>
                    <a:prstGeom prst="rect">
                      <a:avLst/>
                    </a:prstGeom>
                    <a:noFill/>
                    <a:ln>
                      <a:noFill/>
                    </a:ln>
                  </pic:spPr>
                </pic:pic>
              </a:graphicData>
            </a:graphic>
          </wp:anchor>
        </w:drawing>
      </w:r>
      <w:r w:rsidR="00BF7823" w:rsidRPr="00BF7823">
        <w:t>Home</w:t>
      </w:r>
      <w:bookmarkEnd w:id="5"/>
    </w:p>
    <w:p w14:paraId="08AE131D" w14:textId="37BE212E" w:rsidR="00227094" w:rsidRDefault="003E3AAF" w:rsidP="002B7258">
      <w:pPr>
        <w:ind w:firstLine="720"/>
        <w:jc w:val="both"/>
      </w:pPr>
      <w:r w:rsidRPr="003E3AAF">
        <w:t>Após</w:t>
      </w:r>
      <w:r>
        <w:t xml:space="preserve"> realizar o login com sucesso irá deparar-se com </w:t>
      </w:r>
      <w:r w:rsidR="00EA199C">
        <w:t xml:space="preserve">a página inicial do DLS-ALFEITE. Nela poderá </w:t>
      </w:r>
      <w:r w:rsidR="002B7258">
        <w:t>visualizar</w:t>
      </w:r>
      <w:r w:rsidR="00EA199C">
        <w:t xml:space="preserve"> </w:t>
      </w:r>
      <w:r w:rsidR="00F86C76">
        <w:t xml:space="preserve">uma mensagem de </w:t>
      </w:r>
      <w:r w:rsidR="002B7258">
        <w:t>boas-vindas</w:t>
      </w:r>
      <w:r w:rsidR="00F86C76">
        <w:t xml:space="preserve"> e uma contagem de stock de cada setor</w:t>
      </w:r>
      <w:r w:rsidR="002B7258">
        <w:t xml:space="preserve">. </w:t>
      </w:r>
      <w:r w:rsidR="00906B61">
        <w:t>Tanto a mensagem de boas-vindas como a contagem de stock são mostradas na página Home com animações</w:t>
      </w:r>
      <w:r w:rsidR="00B36996">
        <w:t xml:space="preserve">, </w:t>
      </w:r>
      <w:r w:rsidR="00262586">
        <w:t xml:space="preserve">ou seja, </w:t>
      </w:r>
      <w:r w:rsidR="00B36996">
        <w:t>ao realizar o login não verá a página como</w:t>
      </w:r>
      <w:r w:rsidR="00262586">
        <w:t xml:space="preserve"> na imagem acima, mas sim com animações e quando as mesmas acabarem,</w:t>
      </w:r>
      <w:r w:rsidR="002D5003">
        <w:t xml:space="preserve"> a página Home deverá ficar como na imagem acima.</w:t>
      </w:r>
      <w:r w:rsidR="00906B61">
        <w:t xml:space="preserve"> </w:t>
      </w:r>
    </w:p>
    <w:p w14:paraId="7C1BF057" w14:textId="140BA35A" w:rsidR="00227094" w:rsidRDefault="00227094" w:rsidP="002B7258">
      <w:pPr>
        <w:ind w:firstLine="720"/>
        <w:jc w:val="both"/>
      </w:pPr>
      <w:r w:rsidRPr="00D475D6">
        <w:rPr>
          <w:noProof/>
          <w:lang w:eastAsia="pt-PT"/>
        </w:rPr>
        <mc:AlternateContent>
          <mc:Choice Requires="wps">
            <w:drawing>
              <wp:anchor distT="45720" distB="45720" distL="114300" distR="114300" simplePos="0" relativeHeight="251747328" behindDoc="1" locked="0" layoutInCell="1" allowOverlap="1" wp14:anchorId="5F999D1B" wp14:editId="3C3B3DA0">
                <wp:simplePos x="0" y="0"/>
                <wp:positionH relativeFrom="margin">
                  <wp:align>center</wp:align>
                </wp:positionH>
                <wp:positionV relativeFrom="paragraph">
                  <wp:posOffset>94615</wp:posOffset>
                </wp:positionV>
                <wp:extent cx="273050" cy="265430"/>
                <wp:effectExtent l="0" t="0" r="0" b="1270"/>
                <wp:wrapTight wrapText="bothSides">
                  <wp:wrapPolygon edited="0">
                    <wp:start x="4521" y="0"/>
                    <wp:lineTo x="4521" y="20153"/>
                    <wp:lineTo x="16577" y="20153"/>
                    <wp:lineTo x="16577" y="0"/>
                    <wp:lineTo x="4521" y="0"/>
                  </wp:wrapPolygon>
                </wp:wrapTight>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65430"/>
                        </a:xfrm>
                        <a:prstGeom prst="rect">
                          <a:avLst/>
                        </a:prstGeom>
                        <a:noFill/>
                        <a:ln w="9525">
                          <a:noFill/>
                          <a:miter lim="800000"/>
                          <a:headEnd/>
                          <a:tailEnd/>
                        </a:ln>
                      </wps:spPr>
                      <wps:txbx>
                        <w:txbxContent>
                          <w:p w14:paraId="56A07D84" w14:textId="604EF9CB" w:rsidR="00387819" w:rsidRPr="007E0FFD" w:rsidRDefault="009563EE" w:rsidP="00387819">
                            <w:pPr>
                              <w:rPr>
                                <w:sz w:val="28"/>
                                <w:szCs w:val="28"/>
                                <w:lang w:val="en-GB"/>
                              </w:rPr>
                            </w:pPr>
                            <w:r>
                              <w:rPr>
                                <w:sz w:val="28"/>
                                <w:szCs w:val="28"/>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99D1B" id="_x0000_s1033" type="#_x0000_t202" style="position:absolute;left:0;text-align:left;margin-left:0;margin-top:7.45pt;width:21.5pt;height:20.9pt;z-index:-251569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" filled="f" stroked="f">
                <v:textbox>
                  <w:txbxContent>
                    <w:p w14:paraId="56A07D84" w14:textId="604EF9CB" w:rsidR="00387819" w:rsidRPr="007E0FFD" w:rsidRDefault="009563EE" w:rsidP="00387819">
                      <w:pPr>
                        <w:rPr>
                          <w:sz w:val="28"/>
                          <w:szCs w:val="28"/>
                          <w:lang w:val="en-GB"/>
                        </w:rPr>
                      </w:pPr>
                      <w:r>
                        <w:rPr>
                          <w:sz w:val="28"/>
                          <w:szCs w:val="28"/>
                          <w:lang w:val="en-GB"/>
                        </w:rPr>
                        <w:t>5</w:t>
                      </w:r>
                    </w:p>
                  </w:txbxContent>
                </v:textbox>
                <w10:wrap type="tight" anchorx="margin"/>
              </v:shape>
            </w:pict>
          </mc:Fallback>
        </mc:AlternateContent>
      </w:r>
    </w:p>
    <w:p w14:paraId="04DD2E6F" w14:textId="12D6FED3" w:rsidR="007C70B5" w:rsidRDefault="001D5B4B" w:rsidP="00227094">
      <w:pPr>
        <w:jc w:val="both"/>
      </w:pPr>
      <w:r>
        <w:lastRenderedPageBreak/>
        <w:t xml:space="preserve">A partir desta página poderá </w:t>
      </w:r>
      <w:r w:rsidR="00AC6E23">
        <w:t>escolher qual o setor que pretende escolher</w:t>
      </w:r>
      <w:r w:rsidR="00227094">
        <w:t xml:space="preserve"> no menu ao lado esquerdo do ecrã.</w:t>
      </w:r>
      <w:r>
        <w:t xml:space="preserve"> </w:t>
      </w:r>
      <w:r w:rsidR="00CE108B">
        <w:t xml:space="preserve">Cada submenu dos setores Medicamentos, Equipamentos </w:t>
      </w:r>
      <w:r w:rsidR="00300D4C">
        <w:t>e Inflamáveis</w:t>
      </w:r>
      <w:r w:rsidR="00A5168C">
        <w:t xml:space="preserve"> devem se encontrar escondidos e quando </w:t>
      </w:r>
      <w:r w:rsidR="00D40218">
        <w:t xml:space="preserve">o mesmo é </w:t>
      </w:r>
      <w:r w:rsidR="00A5168C">
        <w:t xml:space="preserve">clicado </w:t>
      </w:r>
      <w:r w:rsidR="00D40218">
        <w:t>devem aparecer como no exemplo abaixo.</w:t>
      </w:r>
    </w:p>
    <w:p w14:paraId="0BCF8C6F" w14:textId="742AA521" w:rsidR="00E63985" w:rsidRPr="00E63985" w:rsidRDefault="00E63985" w:rsidP="00E63985">
      <w:pPr>
        <w:pStyle w:val="Cabealho1"/>
      </w:pPr>
      <w:bookmarkStart w:id="6" w:name="_Toc107306586"/>
      <w:r w:rsidRPr="00E63985">
        <w:rPr>
          <w:noProof/>
          <w:lang w:eastAsia="pt-PT"/>
        </w:rPr>
        <w:drawing>
          <wp:anchor distT="0" distB="0" distL="114300" distR="114300" simplePos="0" relativeHeight="251771904" behindDoc="1" locked="0" layoutInCell="1" allowOverlap="1" wp14:anchorId="31B8EC47" wp14:editId="0D6C7590">
            <wp:simplePos x="0" y="0"/>
            <wp:positionH relativeFrom="margin">
              <wp:align>right</wp:align>
            </wp:positionH>
            <wp:positionV relativeFrom="paragraph">
              <wp:posOffset>321945</wp:posOffset>
            </wp:positionV>
            <wp:extent cx="6445250" cy="3467735"/>
            <wp:effectExtent l="0" t="0" r="0" b="0"/>
            <wp:wrapTight wrapText="bothSides">
              <wp:wrapPolygon edited="0">
                <wp:start x="0" y="0"/>
                <wp:lineTo x="0" y="21477"/>
                <wp:lineTo x="21515" y="21477"/>
                <wp:lineTo x="21515"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5250" cy="3467735"/>
                    </a:xfrm>
                    <a:prstGeom prst="rect">
                      <a:avLst/>
                    </a:prstGeom>
                  </pic:spPr>
                </pic:pic>
              </a:graphicData>
            </a:graphic>
          </wp:anchor>
        </w:drawing>
      </w:r>
      <w:r w:rsidR="007C70B5">
        <w:t>Medicamentos</w:t>
      </w:r>
      <w:bookmarkEnd w:id="6"/>
    </w:p>
    <w:p w14:paraId="2C6D82BD" w14:textId="534AB696" w:rsidR="00910858" w:rsidRDefault="00D40218" w:rsidP="00D40218">
      <w:pPr>
        <w:ind w:firstLine="720"/>
        <w:jc w:val="both"/>
      </w:pPr>
      <w:r>
        <w:t>Ao clicar no setor Medicamentos</w:t>
      </w:r>
      <w:r w:rsidR="00835E27">
        <w:t>,</w:t>
      </w:r>
      <w:r>
        <w:t xml:space="preserve"> est</w:t>
      </w:r>
      <w:r w:rsidR="00835E27">
        <w:t>e</w:t>
      </w:r>
      <w:r>
        <w:t xml:space="preserve"> será </w:t>
      </w:r>
      <w:r w:rsidR="00AB77DA">
        <w:t>o</w:t>
      </w:r>
      <w:r>
        <w:t xml:space="preserve"> </w:t>
      </w:r>
      <w:r w:rsidR="00AB77DA">
        <w:t>ecrã</w:t>
      </w:r>
      <w:r>
        <w:t xml:space="preserve"> a ser visionad</w:t>
      </w:r>
      <w:r w:rsidR="00AB77DA">
        <w:t>o</w:t>
      </w:r>
      <w:r>
        <w:t>.</w:t>
      </w:r>
      <w:r w:rsidR="00E55F4D">
        <w:t xml:space="preserve"> </w:t>
      </w:r>
      <w:r w:rsidR="00DA4F1D">
        <w:t>No topo da página c</w:t>
      </w:r>
      <w:r w:rsidR="00AB77DA">
        <w:t xml:space="preserve">ontém </w:t>
      </w:r>
      <w:r w:rsidR="00D76D56">
        <w:t>uma barra de pesquisa</w:t>
      </w:r>
      <w:r w:rsidR="00DA4F1D">
        <w:t xml:space="preserve">. </w:t>
      </w:r>
      <w:r w:rsidR="00AA4547">
        <w:t>Também contém uma</w:t>
      </w:r>
      <w:r w:rsidR="00AB77DA">
        <w:t xml:space="preserve"> tabela com registos, cada um com </w:t>
      </w:r>
      <w:r w:rsidR="00D77982">
        <w:t>três</w:t>
      </w:r>
      <w:r w:rsidR="00AB77DA">
        <w:t xml:space="preserve"> botões</w:t>
      </w:r>
      <w:r w:rsidR="00AA4547">
        <w:t xml:space="preserve">. </w:t>
      </w:r>
      <w:r w:rsidR="00FB79D3">
        <w:t>Mais abaixo podemos visionar duas caixas com avisos.</w:t>
      </w:r>
      <w:r w:rsidR="00E16777">
        <w:t xml:space="preserve"> Para pesquisar algo na tabela basta clicar uma vez na barra de pesquisa e escrever o que deseja procurar, a tabela vai atualizando ao mesmo tempo que vai digitando mostrando os resultados possíveis.</w:t>
      </w:r>
      <w:r w:rsidR="00FB79D3">
        <w:t xml:space="preserve"> </w:t>
      </w:r>
      <w:r w:rsidR="00D76D56">
        <w:t xml:space="preserve">Ao clicar no botão </w:t>
      </w:r>
      <w:r w:rsidR="00C15B0E">
        <w:t>editar, aquisição e fornecimento deverá aparecer um pop up no seu ecrã</w:t>
      </w:r>
      <w:r w:rsidR="001C290D">
        <w:t xml:space="preserve"> correspondente a cada botão. </w:t>
      </w:r>
      <w:r w:rsidR="002A0795">
        <w:t>Os avisos</w:t>
      </w:r>
      <w:r w:rsidR="001C290D">
        <w:t xml:space="preserve"> devem estar ordenados </w:t>
      </w:r>
      <w:r w:rsidR="002A0795">
        <w:t>sempre de forma crescente.</w:t>
      </w:r>
      <w:r w:rsidR="001C290D">
        <w:t xml:space="preserve"> </w:t>
      </w:r>
    </w:p>
    <w:p w14:paraId="41DC557F" w14:textId="77777777" w:rsidR="00710D42" w:rsidRDefault="00710D42" w:rsidP="00710D42"/>
    <w:p w14:paraId="7EB00E2F" w14:textId="77777777" w:rsidR="00710D42" w:rsidRDefault="00710D42" w:rsidP="00710D42"/>
    <w:p w14:paraId="50478A77" w14:textId="77777777" w:rsidR="00710D42" w:rsidRDefault="00710D42" w:rsidP="00710D42"/>
    <w:p w14:paraId="5597EA8B" w14:textId="77777777" w:rsidR="00710D42" w:rsidRDefault="00710D42" w:rsidP="00710D42"/>
    <w:p w14:paraId="67720D94" w14:textId="77777777" w:rsidR="00710D42" w:rsidRDefault="00710D42" w:rsidP="00710D42"/>
    <w:p w14:paraId="4A1DDFB2" w14:textId="77777777" w:rsidR="00710D42" w:rsidRDefault="00710D42" w:rsidP="00710D42"/>
    <w:p w14:paraId="7537D9E3" w14:textId="77777777" w:rsidR="00710D42" w:rsidRDefault="00710D42" w:rsidP="00710D42"/>
    <w:p w14:paraId="2062CC8F" w14:textId="159C70B0" w:rsidR="00710D42" w:rsidRDefault="00710D42" w:rsidP="00710D42"/>
    <w:p w14:paraId="1EC194C8" w14:textId="3028C877" w:rsidR="00710D42" w:rsidRDefault="00710D42" w:rsidP="00710D42"/>
    <w:p w14:paraId="4EA8B400" w14:textId="2883AECE" w:rsidR="00710D42" w:rsidRDefault="00710D42" w:rsidP="00710D42"/>
    <w:p w14:paraId="74BD17E0" w14:textId="7B41897D" w:rsidR="00710D42" w:rsidRDefault="00710D42" w:rsidP="00710D42"/>
    <w:p w14:paraId="4DFA930D" w14:textId="2D9BD0AD" w:rsidR="00710D42" w:rsidRDefault="009563EE" w:rsidP="00710D42">
      <w:r w:rsidRPr="00D475D6">
        <w:rPr>
          <w:noProof/>
          <w:lang w:eastAsia="pt-PT"/>
        </w:rPr>
        <mc:AlternateContent>
          <mc:Choice Requires="wps">
            <w:drawing>
              <wp:anchor distT="45720" distB="45720" distL="114300" distR="114300" simplePos="0" relativeHeight="251794432" behindDoc="1" locked="0" layoutInCell="1" allowOverlap="1" wp14:anchorId="09D66FE6" wp14:editId="4868A295">
                <wp:simplePos x="0" y="0"/>
                <wp:positionH relativeFrom="margin">
                  <wp:align>center</wp:align>
                </wp:positionH>
                <wp:positionV relativeFrom="paragraph">
                  <wp:posOffset>94615</wp:posOffset>
                </wp:positionV>
                <wp:extent cx="279400" cy="265430"/>
                <wp:effectExtent l="0" t="0" r="0" b="1270"/>
                <wp:wrapTight wrapText="bothSides">
                  <wp:wrapPolygon edited="0">
                    <wp:start x="4418" y="0"/>
                    <wp:lineTo x="4418" y="20153"/>
                    <wp:lineTo x="16200" y="20153"/>
                    <wp:lineTo x="16200" y="0"/>
                    <wp:lineTo x="4418" y="0"/>
                  </wp:wrapPolygon>
                </wp:wrapTight>
                <wp:docPr id="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65430"/>
                        </a:xfrm>
                        <a:prstGeom prst="rect">
                          <a:avLst/>
                        </a:prstGeom>
                        <a:noFill/>
                        <a:ln w="9525">
                          <a:noFill/>
                          <a:miter lim="800000"/>
                          <a:headEnd/>
                          <a:tailEnd/>
                        </a:ln>
                      </wps:spPr>
                      <wps:txbx>
                        <w:txbxContent>
                          <w:p w14:paraId="7472F14F" w14:textId="3B045090" w:rsidR="009563EE" w:rsidRPr="007E0FFD" w:rsidRDefault="009563EE" w:rsidP="009563EE">
                            <w:pPr>
                              <w:rPr>
                                <w:sz w:val="28"/>
                                <w:szCs w:val="28"/>
                                <w:lang w:val="en-GB"/>
                              </w:rPr>
                            </w:pPr>
                            <w:r>
                              <w:rPr>
                                <w:sz w:val="28"/>
                                <w:szCs w:val="28"/>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6FE6" id="_x0000_s1034" type="#_x0000_t202" style="position:absolute;margin-left:0;margin-top:7.45pt;width:22pt;height:20.9pt;z-index:-251522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" filled="f" stroked="f">
                <v:textbox>
                  <w:txbxContent>
                    <w:p w14:paraId="7472F14F" w14:textId="3B045090" w:rsidR="009563EE" w:rsidRPr="007E0FFD" w:rsidRDefault="009563EE" w:rsidP="009563EE">
                      <w:pPr>
                        <w:rPr>
                          <w:sz w:val="28"/>
                          <w:szCs w:val="28"/>
                          <w:lang w:val="en-GB"/>
                        </w:rPr>
                      </w:pPr>
                      <w:r>
                        <w:rPr>
                          <w:sz w:val="28"/>
                          <w:szCs w:val="28"/>
                          <w:lang w:val="en-GB"/>
                        </w:rPr>
                        <w:t>6</w:t>
                      </w:r>
                    </w:p>
                  </w:txbxContent>
                </v:textbox>
                <w10:wrap type="tight" anchorx="margin"/>
              </v:shape>
            </w:pict>
          </mc:Fallback>
        </mc:AlternateContent>
      </w:r>
    </w:p>
    <w:p w14:paraId="08313C2A" w14:textId="70F0F3EC" w:rsidR="00CB2F34" w:rsidRDefault="00CB2F34" w:rsidP="00710D42">
      <w:pPr>
        <w:pStyle w:val="Cabealho2"/>
      </w:pPr>
      <w:bookmarkStart w:id="7" w:name="_Toc107306587"/>
      <w:r>
        <w:lastRenderedPageBreak/>
        <w:t>Editar Medicamento</w:t>
      </w:r>
      <w:bookmarkEnd w:id="7"/>
    </w:p>
    <w:p w14:paraId="19D09376" w14:textId="54123899" w:rsidR="00395DF6" w:rsidRDefault="00CF5FC7" w:rsidP="00CF5FC7">
      <w:bookmarkStart w:id="8" w:name="_Toc107304351"/>
      <w:bookmarkStart w:id="9" w:name="_Toc107304396"/>
      <w:r w:rsidRPr="00395DF6">
        <w:rPr>
          <w:noProof/>
          <w:lang w:eastAsia="pt-PT"/>
        </w:rPr>
        <w:drawing>
          <wp:inline distT="0" distB="0" distL="0" distR="0" wp14:anchorId="3EE76007" wp14:editId="74A1C090">
            <wp:extent cx="6445250" cy="3454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5250" cy="3454400"/>
                    </a:xfrm>
                    <a:prstGeom prst="rect">
                      <a:avLst/>
                    </a:prstGeom>
                  </pic:spPr>
                </pic:pic>
              </a:graphicData>
            </a:graphic>
          </wp:inline>
        </w:drawing>
      </w:r>
      <w:bookmarkEnd w:id="8"/>
      <w:bookmarkEnd w:id="9"/>
    </w:p>
    <w:p w14:paraId="3797871E" w14:textId="1842FFB8" w:rsidR="0038374A" w:rsidRDefault="001714A5" w:rsidP="00395DF6">
      <w:pPr>
        <w:ind w:firstLine="720"/>
        <w:jc w:val="both"/>
      </w:pPr>
      <w:r>
        <w:t xml:space="preserve">Ao clicar no botão “Editar”, </w:t>
      </w:r>
      <w:r w:rsidR="00613379">
        <w:t>primeiro</w:t>
      </w:r>
      <w:r>
        <w:t xml:space="preserve"> botão a contar da esquerda de cada registo, deve aparecer o pop up acima. Os campos devem vir preenchidos com os valores do registo selecionado e </w:t>
      </w:r>
      <w:r w:rsidR="008E101C">
        <w:t>preenchidos</w:t>
      </w:r>
      <w:r>
        <w:t xml:space="preserve"> nos respetivos campos.</w:t>
      </w:r>
      <w:r w:rsidR="00CB1934">
        <w:t xml:space="preserve"> O campo Denominação, Princípio/Ativo e lote devem estar não editáveis.</w:t>
      </w:r>
      <w:r w:rsidR="00AB47D1">
        <w:t xml:space="preserve"> Após feitas as alterações dev</w:t>
      </w:r>
      <w:r w:rsidR="007C6201">
        <w:t xml:space="preserve">e </w:t>
      </w:r>
      <w:r w:rsidR="00AB47D1">
        <w:t xml:space="preserve">clicar </w:t>
      </w:r>
      <w:r>
        <w:t>no botão “Guardar” que se encontra no canto inferior direito.</w:t>
      </w:r>
      <w:r w:rsidR="008E101C" w:rsidRPr="008E101C">
        <w:t xml:space="preserve"> </w:t>
      </w:r>
      <w:r w:rsidR="008E101C">
        <w:t xml:space="preserve">Após o </w:t>
      </w:r>
      <w:r w:rsidR="00794657">
        <w:t>utilizador</w:t>
      </w:r>
      <w:r w:rsidR="008E101C">
        <w:t xml:space="preserve"> clicar no botão “Guardar” é feita uma verificação aos campos para ver se estão corretos, </w:t>
      </w:r>
      <w:r w:rsidR="0038374A">
        <w:t xml:space="preserve">não pode haver dois medicamentos com a denominação igual, a validade deverá ser superior á data do dia atual, o campo lote deverá conter e não exceder os cinco números e deverá apenas permitir números, o campo quantidade deverá apenas permitir números, o campo setor deverá apenas aceitar uma letra e o campo contacto do fabricante deverá ser um email válido. </w:t>
      </w:r>
    </w:p>
    <w:p w14:paraId="19C5375D" w14:textId="28CC103C" w:rsidR="00741A30" w:rsidRDefault="00741A30" w:rsidP="0038374A">
      <w:pPr>
        <w:ind w:firstLine="720"/>
        <w:jc w:val="both"/>
      </w:pPr>
      <w:r>
        <w:t>Feita esta verificação, se tiver tudo correto, é emitido</w:t>
      </w:r>
      <w:r w:rsidR="00580109">
        <w:t xml:space="preserve"> uma mensagem a dizer “Saved”, </w:t>
      </w:r>
      <w:r>
        <w:t xml:space="preserve">fecha o pop up e atualiza a tabela. </w:t>
      </w:r>
      <w:r w:rsidR="0008264A">
        <w:t>Se algum campo não tiver de acordo com os parâmetros é mostrada uma mensagem por baixo do campo incorreto a sinalizar o erro.</w:t>
      </w:r>
    </w:p>
    <w:p w14:paraId="79312724" w14:textId="64159969" w:rsidR="00AB47D1" w:rsidRDefault="001714A5" w:rsidP="00741A30">
      <w:pPr>
        <w:ind w:firstLine="720"/>
        <w:jc w:val="both"/>
      </w:pPr>
      <w:r>
        <w:t xml:space="preserve">Caso o </w:t>
      </w:r>
      <w:r w:rsidR="00794657">
        <w:t>utilizador</w:t>
      </w:r>
      <w:r>
        <w:t xml:space="preserve"> queira cancelar a ação deverá de clicar no botão “Cancelar” que se encontra ao lado do botão “Guardar”. </w:t>
      </w:r>
      <w:r w:rsidR="00AB47D1">
        <w:t xml:space="preserve">Caso tenha clicado no botão cancelar o pop up deverá fechar se e </w:t>
      </w:r>
      <w:r w:rsidR="00815632">
        <w:t>o</w:t>
      </w:r>
      <w:r w:rsidR="00AB47D1">
        <w:t xml:space="preserve"> </w:t>
      </w:r>
      <w:r w:rsidR="00815632">
        <w:t>registo</w:t>
      </w:r>
      <w:r w:rsidR="00AB47D1">
        <w:t xml:space="preserve"> continua com o</w:t>
      </w:r>
      <w:r w:rsidR="00815632">
        <w:t>s</w:t>
      </w:r>
      <w:r w:rsidR="00AB47D1">
        <w:t xml:space="preserve"> mesmo</w:t>
      </w:r>
      <w:r w:rsidR="00815632">
        <w:t>s</w:t>
      </w:r>
      <w:r w:rsidR="00AB47D1">
        <w:t xml:space="preserve"> </w:t>
      </w:r>
      <w:r w:rsidR="00815632">
        <w:t>valores</w:t>
      </w:r>
      <w:r w:rsidR="00AB47D1">
        <w:t>. Também poderá minimizar caso seja necessário de visualizar algo na tabela, para isso basta clicar no ícone do lado esquerdo ao do fechar no topo do pop up.</w:t>
      </w:r>
    </w:p>
    <w:p w14:paraId="789A104C" w14:textId="0D0271BF" w:rsidR="0008264A" w:rsidRDefault="009563EE">
      <w:r w:rsidRPr="00D475D6">
        <w:rPr>
          <w:noProof/>
          <w:lang w:eastAsia="pt-PT"/>
        </w:rPr>
        <mc:AlternateContent>
          <mc:Choice Requires="wps">
            <w:drawing>
              <wp:anchor distT="45720" distB="45720" distL="114300" distR="114300" simplePos="0" relativeHeight="251796480" behindDoc="1" locked="0" layoutInCell="1" allowOverlap="1" wp14:anchorId="6CDA88E5" wp14:editId="24FFE68F">
                <wp:simplePos x="0" y="0"/>
                <wp:positionH relativeFrom="margin">
                  <wp:align>center</wp:align>
                </wp:positionH>
                <wp:positionV relativeFrom="paragraph">
                  <wp:posOffset>1998980</wp:posOffset>
                </wp:positionV>
                <wp:extent cx="279400" cy="265430"/>
                <wp:effectExtent l="0" t="0" r="0" b="1270"/>
                <wp:wrapTight wrapText="bothSides">
                  <wp:wrapPolygon edited="0">
                    <wp:start x="4418" y="0"/>
                    <wp:lineTo x="4418" y="20153"/>
                    <wp:lineTo x="16200" y="20153"/>
                    <wp:lineTo x="16200" y="0"/>
                    <wp:lineTo x="4418" y="0"/>
                  </wp:wrapPolygon>
                </wp:wrapTight>
                <wp:docPr id="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65430"/>
                        </a:xfrm>
                        <a:prstGeom prst="rect">
                          <a:avLst/>
                        </a:prstGeom>
                        <a:noFill/>
                        <a:ln w="9525">
                          <a:noFill/>
                          <a:miter lim="800000"/>
                          <a:headEnd/>
                          <a:tailEnd/>
                        </a:ln>
                      </wps:spPr>
                      <wps:txbx>
                        <w:txbxContent>
                          <w:p w14:paraId="3B2DC8D4" w14:textId="0CD42D8C" w:rsidR="009563EE" w:rsidRPr="007E0FFD" w:rsidRDefault="009563EE" w:rsidP="009563EE">
                            <w:pPr>
                              <w:rPr>
                                <w:sz w:val="28"/>
                                <w:szCs w:val="28"/>
                                <w:lang w:val="en-GB"/>
                              </w:rPr>
                            </w:pPr>
                            <w:r>
                              <w:rPr>
                                <w:sz w:val="28"/>
                                <w:szCs w:val="28"/>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88E5" id="_x0000_s1035" type="#_x0000_t202" style="position:absolute;margin-left:0;margin-top:157.4pt;width:22pt;height:20.9pt;z-index:-251520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" filled="f" stroked="f">
                <v:textbox>
                  <w:txbxContent>
                    <w:p w14:paraId="3B2DC8D4" w14:textId="0CD42D8C" w:rsidR="009563EE" w:rsidRPr="007E0FFD" w:rsidRDefault="009563EE" w:rsidP="009563EE">
                      <w:pPr>
                        <w:rPr>
                          <w:sz w:val="28"/>
                          <w:szCs w:val="28"/>
                          <w:lang w:val="en-GB"/>
                        </w:rPr>
                      </w:pPr>
                      <w:r>
                        <w:rPr>
                          <w:sz w:val="28"/>
                          <w:szCs w:val="28"/>
                          <w:lang w:val="en-GB"/>
                        </w:rPr>
                        <w:t>7</w:t>
                      </w:r>
                    </w:p>
                  </w:txbxContent>
                </v:textbox>
                <w10:wrap type="tight" anchorx="margin"/>
              </v:shape>
            </w:pict>
          </mc:Fallback>
        </mc:AlternateContent>
      </w:r>
      <w:r w:rsidR="0008264A">
        <w:br w:type="page"/>
      </w:r>
    </w:p>
    <w:p w14:paraId="17C1648C" w14:textId="20E48AA4" w:rsidR="001714A5" w:rsidRDefault="00060C7A" w:rsidP="00D93574">
      <w:pPr>
        <w:pStyle w:val="Cabealho2"/>
      </w:pPr>
      <w:bookmarkStart w:id="10" w:name="_Toc107306588"/>
      <w:r w:rsidRPr="00060C7A">
        <w:rPr>
          <w:noProof/>
          <w:lang w:eastAsia="pt-PT"/>
        </w:rPr>
        <w:lastRenderedPageBreak/>
        <w:drawing>
          <wp:anchor distT="0" distB="0" distL="114300" distR="114300" simplePos="0" relativeHeight="251772928" behindDoc="1" locked="0" layoutInCell="1" allowOverlap="1" wp14:anchorId="1F883ED5" wp14:editId="13D02AF1">
            <wp:simplePos x="0" y="0"/>
            <wp:positionH relativeFrom="margin">
              <wp:align>left</wp:align>
            </wp:positionH>
            <wp:positionV relativeFrom="paragraph">
              <wp:posOffset>177013</wp:posOffset>
            </wp:positionV>
            <wp:extent cx="6445250" cy="3454400"/>
            <wp:effectExtent l="0" t="0" r="0" b="0"/>
            <wp:wrapTight wrapText="bothSides">
              <wp:wrapPolygon edited="0">
                <wp:start x="0" y="0"/>
                <wp:lineTo x="0" y="21441"/>
                <wp:lineTo x="21515" y="21441"/>
                <wp:lineTo x="21515"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5250" cy="3454400"/>
                    </a:xfrm>
                    <a:prstGeom prst="rect">
                      <a:avLst/>
                    </a:prstGeom>
                  </pic:spPr>
                </pic:pic>
              </a:graphicData>
            </a:graphic>
          </wp:anchor>
        </w:drawing>
      </w:r>
      <w:r w:rsidR="0008264A">
        <w:t>Aquisição Medica</w:t>
      </w:r>
      <w:r w:rsidR="00FB523E">
        <w:t>mento</w:t>
      </w:r>
      <w:bookmarkEnd w:id="10"/>
    </w:p>
    <w:p w14:paraId="293B25A1" w14:textId="002B8D0C" w:rsidR="00B27D8D" w:rsidRDefault="00FB523E" w:rsidP="00060C7A">
      <w:pPr>
        <w:ind w:firstLine="720"/>
        <w:jc w:val="both"/>
      </w:pPr>
      <w:r>
        <w:t xml:space="preserve">Ao clicar no botão “Aquisição”, </w:t>
      </w:r>
      <w:r w:rsidR="00DC5117">
        <w:t>segundo</w:t>
      </w:r>
      <w:r>
        <w:t xml:space="preserve"> botão a contar da esquerda de cada registo, deve aparecer o pop up acima.</w:t>
      </w:r>
      <w:r w:rsidR="003A04ED">
        <w:t xml:space="preserve"> Os campos Denominação, Princípio/Ativo</w:t>
      </w:r>
      <w:r w:rsidR="00084FAC">
        <w:t xml:space="preserve"> e Lote</w:t>
      </w:r>
      <w:r w:rsidR="003A04ED">
        <w:t xml:space="preserve"> devem vir preenchidos com os valores do registo selecionado e preenchidos nos respetivos campos</w:t>
      </w:r>
      <w:r w:rsidR="00084FAC">
        <w:t xml:space="preserve"> e não puderam ser alterados</w:t>
      </w:r>
      <w:r w:rsidR="003A04ED">
        <w:t>.</w:t>
      </w:r>
      <w:r w:rsidR="00084FAC">
        <w:t xml:space="preserve"> O </w:t>
      </w:r>
      <w:r w:rsidR="00794657">
        <w:t>utilizador</w:t>
      </w:r>
      <w:r w:rsidR="00084FAC">
        <w:t xml:space="preserve"> deverá preencher os restantes campos </w:t>
      </w:r>
      <w:r w:rsidR="00D53E2D">
        <w:t>para puder fazer o pedido.</w:t>
      </w:r>
      <w:r w:rsidR="00B27D8D">
        <w:t xml:space="preserve"> Feito o preenchimento dos campos</w:t>
      </w:r>
      <w:r w:rsidR="007C6201">
        <w:t>,</w:t>
      </w:r>
      <w:r w:rsidR="00B27D8D">
        <w:t xml:space="preserve"> deve clicar no botão “Guardar” que se encontra no canto inferior direito. Caso o </w:t>
      </w:r>
      <w:r w:rsidR="00794657">
        <w:t>utilizador</w:t>
      </w:r>
      <w:r w:rsidR="00B27D8D">
        <w:t xml:space="preserve"> queira cancelar a ação deverá de clicar no botão “Cancelar” que se encontra ao lado do botão “Guardar”. </w:t>
      </w:r>
    </w:p>
    <w:p w14:paraId="5AE861D8" w14:textId="7167996D" w:rsidR="00545992" w:rsidRDefault="00B27D8D" w:rsidP="00545992">
      <w:pPr>
        <w:ind w:firstLine="720"/>
        <w:jc w:val="both"/>
      </w:pPr>
      <w:r>
        <w:t xml:space="preserve">Após o </w:t>
      </w:r>
      <w:r w:rsidR="00794657">
        <w:t>utilizador</w:t>
      </w:r>
      <w:r>
        <w:t xml:space="preserve"> clicar no botão “Guardar” é feita uma verificação aos campos para ver se estão corretos, a mesma que é feita no pop up do botão </w:t>
      </w:r>
      <w:r w:rsidR="00DC5117">
        <w:t>editar</w:t>
      </w:r>
      <w:r>
        <w:t>. Feita esta verificação, se tiver tudo correto, é emitido</w:t>
      </w:r>
      <w:r w:rsidR="00DC5117">
        <w:t xml:space="preserve"> uma mensagem a dizer “Saved”, </w:t>
      </w:r>
      <w:r>
        <w:t xml:space="preserve">fecha o pop up e envia </w:t>
      </w:r>
      <w:r w:rsidR="00E24006">
        <w:t>o pedido para a tabela no submenu “Pedidos de aquisição”</w:t>
      </w:r>
      <w:r>
        <w:t>. Se algum campo não tiver de acordo com os parâmetros é mostrada uma mensagem por baixo do campo incorreto a sinalizar o erro.</w:t>
      </w:r>
      <w:r w:rsidR="00545992">
        <w:t xml:space="preserve"> </w:t>
      </w:r>
    </w:p>
    <w:p w14:paraId="30AA6A2E" w14:textId="7A052814" w:rsidR="00545992" w:rsidRDefault="00545992" w:rsidP="00545992">
      <w:pPr>
        <w:ind w:firstLine="720"/>
        <w:jc w:val="both"/>
      </w:pPr>
      <w:r>
        <w:t xml:space="preserve">Caso o </w:t>
      </w:r>
      <w:r w:rsidR="00794657">
        <w:t>utilizador</w:t>
      </w:r>
      <w:r>
        <w:t xml:space="preserve"> queira cancelar a ação deverá de clicar no botão “Cancelar” que se encontra ao lado do botão “Guardar”. Caso tenha clicado no botão cancelar o pop up deverá fechar se e não será enviado </w:t>
      </w:r>
      <w:r w:rsidR="00FE3AA9">
        <w:t>o pedido</w:t>
      </w:r>
      <w:r>
        <w:t>. Também poderá minimizar caso seja necessário de visualizar algo na tabela, para isso basta clicar no ícone do lado esquerdo ao do fechar no topo do pop up.</w:t>
      </w:r>
    </w:p>
    <w:p w14:paraId="5D179535" w14:textId="6DB9644D" w:rsidR="00B02513" w:rsidRDefault="009563EE">
      <w:r w:rsidRPr="00D475D6">
        <w:rPr>
          <w:noProof/>
          <w:lang w:eastAsia="pt-PT"/>
        </w:rPr>
        <mc:AlternateContent>
          <mc:Choice Requires="wps">
            <w:drawing>
              <wp:anchor distT="45720" distB="45720" distL="114300" distR="114300" simplePos="0" relativeHeight="251798528" behindDoc="1" locked="0" layoutInCell="1" allowOverlap="1" wp14:anchorId="5F477BEB" wp14:editId="3D11AB1A">
                <wp:simplePos x="0" y="0"/>
                <wp:positionH relativeFrom="margin">
                  <wp:align>center</wp:align>
                </wp:positionH>
                <wp:positionV relativeFrom="paragraph">
                  <wp:posOffset>2304415</wp:posOffset>
                </wp:positionV>
                <wp:extent cx="260350" cy="265430"/>
                <wp:effectExtent l="0" t="0" r="0" b="1270"/>
                <wp:wrapTight wrapText="bothSides">
                  <wp:wrapPolygon edited="0">
                    <wp:start x="4741" y="0"/>
                    <wp:lineTo x="4741" y="20153"/>
                    <wp:lineTo x="15805" y="20153"/>
                    <wp:lineTo x="15805" y="0"/>
                    <wp:lineTo x="4741" y="0"/>
                  </wp:wrapPolygon>
                </wp:wrapTight>
                <wp:docPr id="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65430"/>
                        </a:xfrm>
                        <a:prstGeom prst="rect">
                          <a:avLst/>
                        </a:prstGeom>
                        <a:noFill/>
                        <a:ln w="9525">
                          <a:noFill/>
                          <a:miter lim="800000"/>
                          <a:headEnd/>
                          <a:tailEnd/>
                        </a:ln>
                      </wps:spPr>
                      <wps:txbx>
                        <w:txbxContent>
                          <w:p w14:paraId="44074661" w14:textId="5CE41EE9" w:rsidR="009563EE" w:rsidRPr="007E0FFD" w:rsidRDefault="009563EE" w:rsidP="009563EE">
                            <w:pPr>
                              <w:rPr>
                                <w:sz w:val="28"/>
                                <w:szCs w:val="28"/>
                                <w:lang w:val="en-GB"/>
                              </w:rPr>
                            </w:pPr>
                            <w:r>
                              <w:rPr>
                                <w:sz w:val="28"/>
                                <w:szCs w:val="28"/>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7BEB" id="_x0000_s1036" type="#_x0000_t202" style="position:absolute;margin-left:0;margin-top:181.45pt;width:20.5pt;height:20.9pt;z-index:-251517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" filled="f" stroked="f">
                <v:textbox>
                  <w:txbxContent>
                    <w:p w14:paraId="44074661" w14:textId="5CE41EE9" w:rsidR="009563EE" w:rsidRPr="007E0FFD" w:rsidRDefault="009563EE" w:rsidP="009563EE">
                      <w:pPr>
                        <w:rPr>
                          <w:sz w:val="28"/>
                          <w:szCs w:val="28"/>
                          <w:lang w:val="en-GB"/>
                        </w:rPr>
                      </w:pPr>
                      <w:r>
                        <w:rPr>
                          <w:sz w:val="28"/>
                          <w:szCs w:val="28"/>
                          <w:lang w:val="en-GB"/>
                        </w:rPr>
                        <w:t>8</w:t>
                      </w:r>
                    </w:p>
                  </w:txbxContent>
                </v:textbox>
                <w10:wrap type="tight" anchorx="margin"/>
              </v:shape>
            </w:pict>
          </mc:Fallback>
        </mc:AlternateContent>
      </w:r>
      <w:r w:rsidR="00B02513">
        <w:br w:type="page"/>
      </w:r>
    </w:p>
    <w:p w14:paraId="15B5319D" w14:textId="5DA95D33" w:rsidR="00B27D8D" w:rsidRDefault="00C44DA4" w:rsidP="00D93574">
      <w:pPr>
        <w:pStyle w:val="Cabealho2"/>
      </w:pPr>
      <w:bookmarkStart w:id="11" w:name="_Toc107306589"/>
      <w:r w:rsidRPr="00C44DA4">
        <w:rPr>
          <w:noProof/>
          <w:lang w:eastAsia="pt-PT"/>
        </w:rPr>
        <w:lastRenderedPageBreak/>
        <w:drawing>
          <wp:anchor distT="0" distB="0" distL="114300" distR="114300" simplePos="0" relativeHeight="251773952" behindDoc="1" locked="0" layoutInCell="1" allowOverlap="1" wp14:anchorId="4150A062" wp14:editId="3821AF75">
            <wp:simplePos x="0" y="0"/>
            <wp:positionH relativeFrom="margin">
              <wp:align>left</wp:align>
            </wp:positionH>
            <wp:positionV relativeFrom="paragraph">
              <wp:posOffset>177421</wp:posOffset>
            </wp:positionV>
            <wp:extent cx="6445250" cy="3454400"/>
            <wp:effectExtent l="0" t="0" r="0" b="0"/>
            <wp:wrapTight wrapText="bothSides">
              <wp:wrapPolygon edited="0">
                <wp:start x="0" y="0"/>
                <wp:lineTo x="0" y="21441"/>
                <wp:lineTo x="21515" y="21441"/>
                <wp:lineTo x="21515"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5250" cy="3454400"/>
                    </a:xfrm>
                    <a:prstGeom prst="rect">
                      <a:avLst/>
                    </a:prstGeom>
                  </pic:spPr>
                </pic:pic>
              </a:graphicData>
            </a:graphic>
          </wp:anchor>
        </w:drawing>
      </w:r>
      <w:r w:rsidR="00B02513">
        <w:t>Fornecimento Medicamento</w:t>
      </w:r>
      <w:bookmarkEnd w:id="11"/>
    </w:p>
    <w:p w14:paraId="3B6CF28C" w14:textId="46339660" w:rsidR="005F2A2A" w:rsidRDefault="00B02513" w:rsidP="005F2A2A">
      <w:pPr>
        <w:ind w:firstLine="720"/>
        <w:jc w:val="both"/>
      </w:pPr>
      <w:r>
        <w:t>Ao clicar no botão “Fornec</w:t>
      </w:r>
      <w:r w:rsidR="00816197">
        <w:t>er</w:t>
      </w:r>
      <w:r>
        <w:t xml:space="preserve">”, </w:t>
      </w:r>
      <w:r w:rsidR="00FF600B">
        <w:t>terceiro</w:t>
      </w:r>
      <w:r>
        <w:t xml:space="preserve"> botão a contar da esquerda de cada registo, deve aparecer o pop up acima. Os campos Denominação, Princípio/Ativo e Lote devem vir preenchidos com os valores do registo selecionado e preenchidos nos respetivos campos e não puderam ser alterados. O </w:t>
      </w:r>
      <w:r w:rsidR="00794657">
        <w:t>utilizador</w:t>
      </w:r>
      <w:r>
        <w:t xml:space="preserve"> deverá preencher os restantes campos para puder fazer o </w:t>
      </w:r>
      <w:r w:rsidR="00816197">
        <w:t>fornecimento</w:t>
      </w:r>
      <w:r>
        <w:t>. Feito o preenchimento dos campos</w:t>
      </w:r>
      <w:r w:rsidR="007C6201">
        <w:t xml:space="preserve">, </w:t>
      </w:r>
      <w:r>
        <w:t xml:space="preserve">deve clicar no botão “Guardar” que se encontra no canto inferior direito. Caso o </w:t>
      </w:r>
      <w:r w:rsidR="00794657">
        <w:t>utilizador</w:t>
      </w:r>
      <w:r>
        <w:t xml:space="preserve"> queira cancelar a ação deverá de clicar no botão “Cancelar” que se encontra ao lado do botão “Guardar”. </w:t>
      </w:r>
    </w:p>
    <w:p w14:paraId="4B52826F" w14:textId="49D6C9E5" w:rsidR="005F2A2A" w:rsidRDefault="005F2A2A" w:rsidP="005F2A2A">
      <w:pPr>
        <w:ind w:firstLine="720"/>
        <w:jc w:val="both"/>
      </w:pPr>
      <w:r>
        <w:t xml:space="preserve">Após o </w:t>
      </w:r>
      <w:r w:rsidR="00794657">
        <w:t>utilizador</w:t>
      </w:r>
      <w:r>
        <w:t xml:space="preserve"> clicar no botão “Guardar” é feita uma verificação aos campos para ver se estão corretos, a mesma que é feita no pop up do botão </w:t>
      </w:r>
      <w:r w:rsidR="00FF600B">
        <w:t>editar</w:t>
      </w:r>
      <w:r>
        <w:t>. Feita esta verificação, se tiver tudo correto, é emitido</w:t>
      </w:r>
      <w:r w:rsidR="00D93574">
        <w:t xml:space="preserve"> uma mensagem a dizer “Saved”, </w:t>
      </w:r>
      <w:r>
        <w:t xml:space="preserve">fecha o pop up e envia o </w:t>
      </w:r>
      <w:r w:rsidR="002624F4">
        <w:t>registo</w:t>
      </w:r>
      <w:r>
        <w:t xml:space="preserve"> para a tabela no submenu “Registo de fornecimentos”. Se algum campo não tiver de acordo com os parâmetros é mostrada uma mensagem por baixo do campo incorreto a sinalizar o erro. </w:t>
      </w:r>
    </w:p>
    <w:p w14:paraId="27515C9D" w14:textId="0FE9C753" w:rsidR="005F2A2A" w:rsidRDefault="005F2A2A" w:rsidP="005F2A2A">
      <w:pPr>
        <w:ind w:firstLine="720"/>
        <w:jc w:val="both"/>
      </w:pPr>
      <w:r>
        <w:t xml:space="preserve">Caso o </w:t>
      </w:r>
      <w:r w:rsidR="00794657">
        <w:t>utilizador</w:t>
      </w:r>
      <w:r>
        <w:t xml:space="preserve"> queira cancelar a ação deverá de clicar no botão “Cancelar” que se encontra ao lado do botão “Guardar”. Caso tenha clicado no botão cancelar o pop up deverá fechar se e não será enviado o </w:t>
      </w:r>
      <w:r w:rsidR="002624F4">
        <w:t>registo</w:t>
      </w:r>
      <w:r>
        <w:t>. Também poderá minimizar caso seja necessário de visualizar algo na tabela, para isso basta clicar no ícone do lado esquerdo ao do fechar no topo do pop up.</w:t>
      </w:r>
    </w:p>
    <w:p w14:paraId="619835B5" w14:textId="77777777" w:rsidR="005F2A2A" w:rsidRDefault="005F2A2A" w:rsidP="005F2A2A">
      <w:pPr>
        <w:ind w:firstLine="720"/>
        <w:jc w:val="both"/>
      </w:pPr>
    </w:p>
    <w:p w14:paraId="5F450370" w14:textId="2EF4FA93" w:rsidR="006F2A19" w:rsidRDefault="006F2A19" w:rsidP="006F2A19">
      <w:pPr>
        <w:ind w:firstLine="720"/>
        <w:jc w:val="both"/>
      </w:pPr>
    </w:p>
    <w:p w14:paraId="7C2FF6EE" w14:textId="073D94AD" w:rsidR="00C06875" w:rsidRDefault="009563EE">
      <w:r w:rsidRPr="00D475D6">
        <w:rPr>
          <w:noProof/>
          <w:lang w:eastAsia="pt-PT"/>
        </w:rPr>
        <mc:AlternateContent>
          <mc:Choice Requires="wps">
            <w:drawing>
              <wp:anchor distT="45720" distB="45720" distL="114300" distR="114300" simplePos="0" relativeHeight="251800576" behindDoc="1" locked="0" layoutInCell="1" allowOverlap="1" wp14:anchorId="5EE3BA51" wp14:editId="6BA25E18">
                <wp:simplePos x="0" y="0"/>
                <wp:positionH relativeFrom="margin">
                  <wp:align>center</wp:align>
                </wp:positionH>
                <wp:positionV relativeFrom="paragraph">
                  <wp:posOffset>1729105</wp:posOffset>
                </wp:positionV>
                <wp:extent cx="260350" cy="265430"/>
                <wp:effectExtent l="0" t="0" r="0" b="1270"/>
                <wp:wrapTight wrapText="bothSides">
                  <wp:wrapPolygon edited="0">
                    <wp:start x="4741" y="0"/>
                    <wp:lineTo x="4741" y="20153"/>
                    <wp:lineTo x="15805" y="20153"/>
                    <wp:lineTo x="15805" y="0"/>
                    <wp:lineTo x="4741" y="0"/>
                  </wp:wrapPolygon>
                </wp:wrapTight>
                <wp:docPr id="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65430"/>
                        </a:xfrm>
                        <a:prstGeom prst="rect">
                          <a:avLst/>
                        </a:prstGeom>
                        <a:noFill/>
                        <a:ln w="9525">
                          <a:noFill/>
                          <a:miter lim="800000"/>
                          <a:headEnd/>
                          <a:tailEnd/>
                        </a:ln>
                      </wps:spPr>
                      <wps:txbx>
                        <w:txbxContent>
                          <w:p w14:paraId="26DFDF5F" w14:textId="10E45916" w:rsidR="009563EE" w:rsidRPr="007E0FFD" w:rsidRDefault="009563EE" w:rsidP="009563EE">
                            <w:pPr>
                              <w:rPr>
                                <w:sz w:val="28"/>
                                <w:szCs w:val="28"/>
                                <w:lang w:val="en-GB"/>
                              </w:rPr>
                            </w:pPr>
                            <w:r>
                              <w:rPr>
                                <w:sz w:val="28"/>
                                <w:szCs w:val="28"/>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3BA51" id="_x0000_s1037" type="#_x0000_t202" style="position:absolute;margin-left:0;margin-top:136.15pt;width:20.5pt;height:20.9pt;z-index:-251515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" filled="f" stroked="f">
                <v:textbox>
                  <w:txbxContent>
                    <w:p w14:paraId="26DFDF5F" w14:textId="10E45916" w:rsidR="009563EE" w:rsidRPr="007E0FFD" w:rsidRDefault="009563EE" w:rsidP="009563EE">
                      <w:pPr>
                        <w:rPr>
                          <w:sz w:val="28"/>
                          <w:szCs w:val="28"/>
                          <w:lang w:val="en-GB"/>
                        </w:rPr>
                      </w:pPr>
                      <w:r>
                        <w:rPr>
                          <w:sz w:val="28"/>
                          <w:szCs w:val="28"/>
                          <w:lang w:val="en-GB"/>
                        </w:rPr>
                        <w:t>9</w:t>
                      </w:r>
                    </w:p>
                  </w:txbxContent>
                </v:textbox>
                <w10:wrap type="tight" anchorx="margin"/>
              </v:shape>
            </w:pict>
          </mc:Fallback>
        </mc:AlternateContent>
      </w:r>
      <w:r w:rsidR="00C06875">
        <w:br w:type="page"/>
      </w:r>
    </w:p>
    <w:p w14:paraId="75D5F08A" w14:textId="726186EA" w:rsidR="00B02513" w:rsidRDefault="00933F2B" w:rsidP="00D93574">
      <w:pPr>
        <w:pStyle w:val="Cabealho2"/>
      </w:pPr>
      <w:bookmarkStart w:id="12" w:name="_Toc107306590"/>
      <w:r w:rsidRPr="00933F2B">
        <w:rPr>
          <w:noProof/>
          <w:lang w:eastAsia="pt-PT"/>
        </w:rPr>
        <w:lastRenderedPageBreak/>
        <w:drawing>
          <wp:anchor distT="0" distB="0" distL="114300" distR="114300" simplePos="0" relativeHeight="251774976" behindDoc="1" locked="0" layoutInCell="1" allowOverlap="1" wp14:anchorId="75E44921" wp14:editId="3813A670">
            <wp:simplePos x="0" y="0"/>
            <wp:positionH relativeFrom="margin">
              <wp:align>left</wp:align>
            </wp:positionH>
            <wp:positionV relativeFrom="paragraph">
              <wp:posOffset>170597</wp:posOffset>
            </wp:positionV>
            <wp:extent cx="6445250" cy="3460750"/>
            <wp:effectExtent l="0" t="0" r="0" b="6350"/>
            <wp:wrapTight wrapText="bothSides">
              <wp:wrapPolygon edited="0">
                <wp:start x="0" y="0"/>
                <wp:lineTo x="0" y="21521"/>
                <wp:lineTo x="21515" y="21521"/>
                <wp:lineTo x="2151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45250" cy="3460750"/>
                    </a:xfrm>
                    <a:prstGeom prst="rect">
                      <a:avLst/>
                    </a:prstGeom>
                  </pic:spPr>
                </pic:pic>
              </a:graphicData>
            </a:graphic>
          </wp:anchor>
        </w:drawing>
      </w:r>
      <w:r w:rsidR="00C06875">
        <w:t xml:space="preserve">Pedidos de </w:t>
      </w:r>
      <w:r w:rsidR="00145753">
        <w:t>A</w:t>
      </w:r>
      <w:r w:rsidR="00C06875">
        <w:t>quisição</w:t>
      </w:r>
      <w:bookmarkEnd w:id="12"/>
      <w:r w:rsidR="00C06875">
        <w:t xml:space="preserve"> </w:t>
      </w:r>
    </w:p>
    <w:p w14:paraId="2B6F692A" w14:textId="3C5B9A65" w:rsidR="00644016" w:rsidRDefault="0031042B" w:rsidP="0031042B">
      <w:pPr>
        <w:ind w:firstLine="720"/>
        <w:jc w:val="both"/>
      </w:pPr>
      <w:r>
        <w:t>Ao clicar no submenu Pedidos de aquisição</w:t>
      </w:r>
      <w:r w:rsidR="00835E27">
        <w:t>,</w:t>
      </w:r>
      <w:r>
        <w:t xml:space="preserve"> este será o ecrã a ser visionado. No topo da página contém uma barra de pesquisa. No lado esquerdo contém uma tabela com os pedidos de aquisição. </w:t>
      </w:r>
      <w:r w:rsidR="005525B8">
        <w:t xml:space="preserve">No lado direito contém um formulário para puder visionar os pedidos. </w:t>
      </w:r>
      <w:r>
        <w:t xml:space="preserve">Para pesquisar algo na tabela basta clicar uma vez na barra de pesquisa e escrever o que deseja procurar, a tabela vai atualizando ao mesmo tempo que vai digitando mostrando os resultados possíveis. </w:t>
      </w:r>
      <w:r w:rsidR="00D07E9E">
        <w:t xml:space="preserve">Para passar a informação de cada pedido o </w:t>
      </w:r>
      <w:r w:rsidR="00794657">
        <w:t>utilizador</w:t>
      </w:r>
      <w:r w:rsidR="00D07E9E">
        <w:t xml:space="preserve"> deverá </w:t>
      </w:r>
      <w:r w:rsidR="00A30530">
        <w:t>clicar duas vezes em cima do registo que pretende visionar.</w:t>
      </w:r>
      <w:r w:rsidR="00D042E3">
        <w:t xml:space="preserve"> </w:t>
      </w:r>
    </w:p>
    <w:p w14:paraId="1767FDC4" w14:textId="77777777" w:rsidR="0031042B" w:rsidRPr="0031042B" w:rsidRDefault="0031042B" w:rsidP="0031042B"/>
    <w:p w14:paraId="4EACFC03" w14:textId="12395CC6" w:rsidR="00DA5E15" w:rsidRDefault="009563EE">
      <w:r w:rsidRPr="00D475D6">
        <w:rPr>
          <w:noProof/>
          <w:lang w:eastAsia="pt-PT"/>
        </w:rPr>
        <mc:AlternateContent>
          <mc:Choice Requires="wps">
            <w:drawing>
              <wp:anchor distT="45720" distB="45720" distL="114300" distR="114300" simplePos="0" relativeHeight="251802624" behindDoc="1" locked="0" layoutInCell="1" allowOverlap="1" wp14:anchorId="68546ADD" wp14:editId="35F5838C">
                <wp:simplePos x="0" y="0"/>
                <wp:positionH relativeFrom="margin">
                  <wp:align>center</wp:align>
                </wp:positionH>
                <wp:positionV relativeFrom="paragraph">
                  <wp:posOffset>4076899</wp:posOffset>
                </wp:positionV>
                <wp:extent cx="403860" cy="265430"/>
                <wp:effectExtent l="0" t="0" r="0" b="1270"/>
                <wp:wrapTight wrapText="bothSides">
                  <wp:wrapPolygon edited="0">
                    <wp:start x="3057" y="0"/>
                    <wp:lineTo x="3057" y="20153"/>
                    <wp:lineTo x="18340" y="20153"/>
                    <wp:lineTo x="18340" y="0"/>
                    <wp:lineTo x="3057" y="0"/>
                  </wp:wrapPolygon>
                </wp:wrapTight>
                <wp:docPr id="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233A57C4" w14:textId="45E66153" w:rsidR="009563EE" w:rsidRPr="007E0FFD" w:rsidRDefault="009563EE" w:rsidP="009563EE">
                            <w:pPr>
                              <w:rPr>
                                <w:sz w:val="28"/>
                                <w:szCs w:val="28"/>
                                <w:lang w:val="en-GB"/>
                              </w:rPr>
                            </w:pPr>
                            <w:r>
                              <w:rPr>
                                <w:sz w:val="28"/>
                                <w:szCs w:val="28"/>
                                <w:lang w:val="en-G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46ADD" id="_x0000_s1038" type="#_x0000_t202" style="position:absolute;margin-left:0;margin-top:321pt;width:31.8pt;height:20.9pt;z-index:-251513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" filled="f" stroked="f">
                <v:textbox>
                  <w:txbxContent>
                    <w:p w14:paraId="233A57C4" w14:textId="45E66153" w:rsidR="009563EE" w:rsidRPr="007E0FFD" w:rsidRDefault="009563EE" w:rsidP="009563EE">
                      <w:pPr>
                        <w:rPr>
                          <w:sz w:val="28"/>
                          <w:szCs w:val="28"/>
                          <w:lang w:val="en-GB"/>
                        </w:rPr>
                      </w:pPr>
                      <w:r>
                        <w:rPr>
                          <w:sz w:val="28"/>
                          <w:szCs w:val="28"/>
                          <w:lang w:val="en-GB"/>
                        </w:rPr>
                        <w:t>10</w:t>
                      </w:r>
                    </w:p>
                  </w:txbxContent>
                </v:textbox>
                <w10:wrap type="tight" anchorx="margin"/>
              </v:shape>
            </w:pict>
          </mc:Fallback>
        </mc:AlternateContent>
      </w:r>
      <w:r w:rsidR="00DA5E15">
        <w:br w:type="page"/>
      </w:r>
    </w:p>
    <w:p w14:paraId="5A82BB14" w14:textId="659CF76E" w:rsidR="00B02513" w:rsidRDefault="00D158BE" w:rsidP="00D93574">
      <w:pPr>
        <w:pStyle w:val="Cabealho2"/>
      </w:pPr>
      <w:bookmarkStart w:id="13" w:name="_Toc107306591"/>
      <w:r w:rsidRPr="00D158BE">
        <w:rPr>
          <w:noProof/>
          <w:lang w:eastAsia="pt-PT"/>
        </w:rPr>
        <w:lastRenderedPageBreak/>
        <w:drawing>
          <wp:anchor distT="0" distB="0" distL="114300" distR="114300" simplePos="0" relativeHeight="251776000" behindDoc="1" locked="0" layoutInCell="1" allowOverlap="1" wp14:anchorId="7504FAE5" wp14:editId="167FFC83">
            <wp:simplePos x="0" y="0"/>
            <wp:positionH relativeFrom="margin">
              <wp:align>left</wp:align>
            </wp:positionH>
            <wp:positionV relativeFrom="paragraph">
              <wp:posOffset>184244</wp:posOffset>
            </wp:positionV>
            <wp:extent cx="6445250" cy="3460750"/>
            <wp:effectExtent l="0" t="0" r="0" b="6350"/>
            <wp:wrapTight wrapText="bothSides">
              <wp:wrapPolygon edited="0">
                <wp:start x="0" y="0"/>
                <wp:lineTo x="0" y="21521"/>
                <wp:lineTo x="21515" y="21521"/>
                <wp:lineTo x="2151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5250" cy="3460750"/>
                    </a:xfrm>
                    <a:prstGeom prst="rect">
                      <a:avLst/>
                    </a:prstGeom>
                  </pic:spPr>
                </pic:pic>
              </a:graphicData>
            </a:graphic>
          </wp:anchor>
        </w:drawing>
      </w:r>
      <w:r w:rsidR="00DA5E15">
        <w:t xml:space="preserve">Registo de </w:t>
      </w:r>
      <w:r w:rsidR="00145753">
        <w:t>F</w:t>
      </w:r>
      <w:r w:rsidR="00DA5E15">
        <w:t>ornecimentos</w:t>
      </w:r>
      <w:bookmarkEnd w:id="13"/>
      <w:r w:rsidR="00DA5E15">
        <w:t xml:space="preserve"> </w:t>
      </w:r>
    </w:p>
    <w:p w14:paraId="535A7971" w14:textId="0793083D" w:rsidR="00DA5E15" w:rsidRDefault="00DA5E15" w:rsidP="00DA5E15">
      <w:pPr>
        <w:ind w:firstLine="720"/>
        <w:jc w:val="both"/>
      </w:pPr>
      <w:r>
        <w:t>Ao clicar no submenu Registo de fornecimentos</w:t>
      </w:r>
      <w:r w:rsidR="00835E27">
        <w:t>,</w:t>
      </w:r>
      <w:r>
        <w:t xml:space="preserve"> este será o ecrã a ser visionado. No topo da página contém uma barra de pesquisa. No lado esquerdo contém uma tabela com os registos de fornecimentos. No lado direito contém um formulário para puder visionar os registos. Para pesquisar algo na tabela basta clicar uma vez na barra de pesquisa e escrever o que deseja procurar, a tabela vai atualizando ao mesmo tempo que vai digitando mostrando os resultados possíveis. Para passar a informação de cada pedido o </w:t>
      </w:r>
      <w:r w:rsidR="00794657">
        <w:t>utilizador</w:t>
      </w:r>
      <w:r>
        <w:t xml:space="preserve"> deverá clicar duas vezes em cima do registo que pretende visionar. </w:t>
      </w:r>
    </w:p>
    <w:p w14:paraId="7212FA41" w14:textId="77777777" w:rsidR="00B27D8D" w:rsidRDefault="00B27D8D" w:rsidP="00B27D8D">
      <w:pPr>
        <w:ind w:firstLine="720"/>
        <w:jc w:val="both"/>
      </w:pPr>
    </w:p>
    <w:p w14:paraId="109E2A96" w14:textId="0B02D7A4" w:rsidR="00D93574" w:rsidRDefault="009563EE">
      <w:r w:rsidRPr="00D475D6">
        <w:rPr>
          <w:noProof/>
          <w:lang w:eastAsia="pt-PT"/>
        </w:rPr>
        <mc:AlternateContent>
          <mc:Choice Requires="wps">
            <w:drawing>
              <wp:anchor distT="45720" distB="45720" distL="114300" distR="114300" simplePos="0" relativeHeight="251804672" behindDoc="1" locked="0" layoutInCell="1" allowOverlap="1" wp14:anchorId="079D5AD6" wp14:editId="3A6BD05E">
                <wp:simplePos x="0" y="0"/>
                <wp:positionH relativeFrom="margin">
                  <wp:align>center</wp:align>
                </wp:positionH>
                <wp:positionV relativeFrom="paragraph">
                  <wp:posOffset>3909212</wp:posOffset>
                </wp:positionV>
                <wp:extent cx="403860" cy="265430"/>
                <wp:effectExtent l="0" t="0" r="0" b="1270"/>
                <wp:wrapTight wrapText="bothSides">
                  <wp:wrapPolygon edited="0">
                    <wp:start x="3057" y="0"/>
                    <wp:lineTo x="3057" y="20153"/>
                    <wp:lineTo x="18340" y="20153"/>
                    <wp:lineTo x="18340" y="0"/>
                    <wp:lineTo x="3057" y="0"/>
                  </wp:wrapPolygon>
                </wp:wrapTight>
                <wp:docPr id="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6E4AD7C8" w14:textId="043C356A" w:rsidR="009563EE" w:rsidRPr="007E0FFD" w:rsidRDefault="009563EE" w:rsidP="009563EE">
                            <w:pPr>
                              <w:rPr>
                                <w:sz w:val="28"/>
                                <w:szCs w:val="28"/>
                                <w:lang w:val="en-GB"/>
                              </w:rPr>
                            </w:pPr>
                            <w:r>
                              <w:rPr>
                                <w:sz w:val="28"/>
                                <w:szCs w:val="28"/>
                                <w:lang w:val="en-GB"/>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D5AD6" id="_x0000_s1039" type="#_x0000_t202" style="position:absolute;margin-left:0;margin-top:307.8pt;width:31.8pt;height:20.9pt;z-index:-25151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" filled="f" stroked="f">
                <v:textbox>
                  <w:txbxContent>
                    <w:p w14:paraId="6E4AD7C8" w14:textId="043C356A" w:rsidR="009563EE" w:rsidRPr="007E0FFD" w:rsidRDefault="009563EE" w:rsidP="009563EE">
                      <w:pPr>
                        <w:rPr>
                          <w:sz w:val="28"/>
                          <w:szCs w:val="28"/>
                          <w:lang w:val="en-GB"/>
                        </w:rPr>
                      </w:pPr>
                      <w:r>
                        <w:rPr>
                          <w:sz w:val="28"/>
                          <w:szCs w:val="28"/>
                          <w:lang w:val="en-GB"/>
                        </w:rPr>
                        <w:t>1</w:t>
                      </w:r>
                      <w:r>
                        <w:rPr>
                          <w:sz w:val="28"/>
                          <w:szCs w:val="28"/>
                          <w:lang w:val="en-GB"/>
                        </w:rPr>
                        <w:t>1</w:t>
                      </w:r>
                    </w:p>
                  </w:txbxContent>
                </v:textbox>
                <w10:wrap type="tight" anchorx="margin"/>
              </v:shape>
            </w:pict>
          </mc:Fallback>
        </mc:AlternateContent>
      </w:r>
      <w:r w:rsidR="00D93574">
        <w:br w:type="page"/>
      </w:r>
    </w:p>
    <w:p w14:paraId="206B9AA4" w14:textId="0F8472F2" w:rsidR="00FB523E" w:rsidRPr="00FB523E" w:rsidRDefault="00DD662F" w:rsidP="0070512D">
      <w:pPr>
        <w:pStyle w:val="Cabealho1"/>
      </w:pPr>
      <w:bookmarkStart w:id="14" w:name="_Toc107306592"/>
      <w:r w:rsidRPr="00DD662F">
        <w:rPr>
          <w:noProof/>
          <w:lang w:eastAsia="pt-PT"/>
        </w:rPr>
        <w:lastRenderedPageBreak/>
        <w:drawing>
          <wp:anchor distT="0" distB="0" distL="114300" distR="114300" simplePos="0" relativeHeight="251777024" behindDoc="1" locked="0" layoutInCell="1" allowOverlap="1" wp14:anchorId="019CFB65" wp14:editId="04EF9D33">
            <wp:simplePos x="0" y="0"/>
            <wp:positionH relativeFrom="margin">
              <wp:align>left</wp:align>
            </wp:positionH>
            <wp:positionV relativeFrom="paragraph">
              <wp:posOffset>245660</wp:posOffset>
            </wp:positionV>
            <wp:extent cx="6445250" cy="3454400"/>
            <wp:effectExtent l="0" t="0" r="0" b="0"/>
            <wp:wrapTight wrapText="bothSides">
              <wp:wrapPolygon edited="0">
                <wp:start x="0" y="0"/>
                <wp:lineTo x="0" y="21441"/>
                <wp:lineTo x="21515" y="21441"/>
                <wp:lineTo x="21515"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5250" cy="3454400"/>
                    </a:xfrm>
                    <a:prstGeom prst="rect">
                      <a:avLst/>
                    </a:prstGeom>
                  </pic:spPr>
                </pic:pic>
              </a:graphicData>
            </a:graphic>
          </wp:anchor>
        </w:drawing>
      </w:r>
      <w:r w:rsidR="0070512D">
        <w:t>Equipamentos</w:t>
      </w:r>
      <w:bookmarkEnd w:id="14"/>
    </w:p>
    <w:p w14:paraId="3633F8D7" w14:textId="3EABA0DB" w:rsidR="0070512D" w:rsidRDefault="0070512D" w:rsidP="0070512D">
      <w:pPr>
        <w:ind w:firstLine="720"/>
        <w:jc w:val="both"/>
      </w:pPr>
      <w:r>
        <w:t>Ao clicar no setor Equipamentos</w:t>
      </w:r>
      <w:r w:rsidR="00835E27">
        <w:t>,</w:t>
      </w:r>
      <w:r>
        <w:t xml:space="preserve"> est</w:t>
      </w:r>
      <w:r w:rsidR="00835E27">
        <w:t>e</w:t>
      </w:r>
      <w:r>
        <w:t xml:space="preserve"> será o ecrã a ser visionado. No topo da pág</w:t>
      </w:r>
      <w:r w:rsidR="009A14EB">
        <w:t>ina contém uma barra de pesquisa</w:t>
      </w:r>
      <w:r>
        <w:t xml:space="preserve">. Também contém uma tabela com registos, cada um com </w:t>
      </w:r>
      <w:r w:rsidR="009A14EB">
        <w:t>três</w:t>
      </w:r>
      <w:r>
        <w:t xml:space="preserve"> botões. Mais abaixo podemos visionar duas caixas com avisos. Para pesquisar algo na tabela basta clicar uma vez na barra de pesquisa e escrever o que deseja procurar, a tabela vai atualizando ao mesmo tempo que vai digitando mostrando os resultados possíveis. Ao clicar no botão editar, aquisição e fornecimento deverá aparecer um pop up no seu ecrã correspondente a cada botão. Os avisos devem estar ordenados sempre de forma crescente. </w:t>
      </w:r>
    </w:p>
    <w:p w14:paraId="104FD548" w14:textId="2720BD98" w:rsidR="00490FBF" w:rsidRDefault="009563EE" w:rsidP="004374DF">
      <w:r w:rsidRPr="00D475D6">
        <w:rPr>
          <w:noProof/>
          <w:lang w:eastAsia="pt-PT"/>
        </w:rPr>
        <mc:AlternateContent>
          <mc:Choice Requires="wps">
            <w:drawing>
              <wp:anchor distT="45720" distB="45720" distL="114300" distR="114300" simplePos="0" relativeHeight="251806720" behindDoc="1" locked="0" layoutInCell="1" allowOverlap="1" wp14:anchorId="06620F60" wp14:editId="73D35000">
                <wp:simplePos x="0" y="0"/>
                <wp:positionH relativeFrom="margin">
                  <wp:align>center</wp:align>
                </wp:positionH>
                <wp:positionV relativeFrom="paragraph">
                  <wp:posOffset>4157174</wp:posOffset>
                </wp:positionV>
                <wp:extent cx="403860" cy="265430"/>
                <wp:effectExtent l="0" t="0" r="0" b="1270"/>
                <wp:wrapTight wrapText="bothSides">
                  <wp:wrapPolygon edited="0">
                    <wp:start x="3057" y="0"/>
                    <wp:lineTo x="3057" y="20153"/>
                    <wp:lineTo x="18340" y="20153"/>
                    <wp:lineTo x="18340" y="0"/>
                    <wp:lineTo x="3057" y="0"/>
                  </wp:wrapPolygon>
                </wp:wrapTight>
                <wp:docPr id="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14D9E320" w14:textId="77B5489E" w:rsidR="009563EE" w:rsidRPr="007E0FFD" w:rsidRDefault="009563EE" w:rsidP="009563EE">
                            <w:pPr>
                              <w:rPr>
                                <w:sz w:val="28"/>
                                <w:szCs w:val="28"/>
                                <w:lang w:val="en-GB"/>
                              </w:rPr>
                            </w:pPr>
                            <w:r>
                              <w:rPr>
                                <w:sz w:val="28"/>
                                <w:szCs w:val="28"/>
                                <w:lang w:val="en-GB"/>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0F60" id="_x0000_s1040" type="#_x0000_t202" style="position:absolute;margin-left:0;margin-top:327.35pt;width:31.8pt;height:20.9pt;z-index:-251509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" filled="f" stroked="f">
                <v:textbox>
                  <w:txbxContent>
                    <w:p w14:paraId="14D9E320" w14:textId="77B5489E" w:rsidR="009563EE" w:rsidRPr="007E0FFD" w:rsidRDefault="009563EE" w:rsidP="009563EE">
                      <w:pPr>
                        <w:rPr>
                          <w:sz w:val="28"/>
                          <w:szCs w:val="28"/>
                          <w:lang w:val="en-GB"/>
                        </w:rPr>
                      </w:pPr>
                      <w:r>
                        <w:rPr>
                          <w:sz w:val="28"/>
                          <w:szCs w:val="28"/>
                          <w:lang w:val="en-GB"/>
                        </w:rPr>
                        <w:t>12</w:t>
                      </w:r>
                    </w:p>
                  </w:txbxContent>
                </v:textbox>
                <w10:wrap type="tight" anchorx="margin"/>
              </v:shape>
            </w:pict>
          </mc:Fallback>
        </mc:AlternateContent>
      </w:r>
      <w:r w:rsidR="0040761D">
        <w:br w:type="page"/>
      </w:r>
    </w:p>
    <w:p w14:paraId="11BD67CF" w14:textId="5F56A0C0" w:rsidR="00490FBF" w:rsidRPr="00490FBF" w:rsidRDefault="007A6E4C" w:rsidP="00490FBF">
      <w:pPr>
        <w:pStyle w:val="Cabealho2"/>
      </w:pPr>
      <w:bookmarkStart w:id="15" w:name="_Toc107306593"/>
      <w:r w:rsidRPr="007A6E4C">
        <w:rPr>
          <w:noProof/>
          <w:lang w:eastAsia="pt-PT"/>
        </w:rPr>
        <w:lastRenderedPageBreak/>
        <w:drawing>
          <wp:anchor distT="0" distB="0" distL="114300" distR="114300" simplePos="0" relativeHeight="251778048" behindDoc="1" locked="0" layoutInCell="1" allowOverlap="1" wp14:anchorId="617A087B" wp14:editId="5AE18B80">
            <wp:simplePos x="0" y="0"/>
            <wp:positionH relativeFrom="margin">
              <wp:align>left</wp:align>
            </wp:positionH>
            <wp:positionV relativeFrom="paragraph">
              <wp:posOffset>177421</wp:posOffset>
            </wp:positionV>
            <wp:extent cx="6445250" cy="3457575"/>
            <wp:effectExtent l="0" t="0" r="0" b="9525"/>
            <wp:wrapTight wrapText="bothSides">
              <wp:wrapPolygon edited="0">
                <wp:start x="0" y="0"/>
                <wp:lineTo x="0" y="21540"/>
                <wp:lineTo x="21515" y="21540"/>
                <wp:lineTo x="21515"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490FBF">
        <w:t xml:space="preserve">Editar </w:t>
      </w:r>
      <w:r w:rsidR="00145753">
        <w:t>E</w:t>
      </w:r>
      <w:r w:rsidR="00490FBF">
        <w:t>quipamento</w:t>
      </w:r>
      <w:bookmarkEnd w:id="15"/>
    </w:p>
    <w:p w14:paraId="14CD9694" w14:textId="75A38C63" w:rsidR="00F6370A" w:rsidRDefault="00490FBF" w:rsidP="00F6370A">
      <w:pPr>
        <w:ind w:firstLine="720"/>
        <w:jc w:val="both"/>
      </w:pPr>
      <w:r>
        <w:t xml:space="preserve">Ao clicar no botão “Editar”, </w:t>
      </w:r>
      <w:r w:rsidR="00B258BD">
        <w:t>primeiro</w:t>
      </w:r>
      <w:r>
        <w:t xml:space="preserve"> botão a contar da esquerda de cada registo, deve aparecer o pop up acima. Os campos devem vir preenchidos com os valores do registo selecionado e preenchidos nos respetivos campos. </w:t>
      </w:r>
      <w:r w:rsidR="00F6370A" w:rsidRPr="00F6370A">
        <w:t xml:space="preserve">O campo Denominação, </w:t>
      </w:r>
      <w:r w:rsidR="00F6370A">
        <w:t>Número de série</w:t>
      </w:r>
      <w:r w:rsidR="00F6370A" w:rsidRPr="00F6370A">
        <w:t xml:space="preserve"> e lote devem estar não editáveis.</w:t>
      </w:r>
      <w:r w:rsidR="00F6370A">
        <w:t xml:space="preserve"> </w:t>
      </w:r>
      <w:r>
        <w:t xml:space="preserve">Após feitas as </w:t>
      </w:r>
      <w:r w:rsidR="00325BF6">
        <w:t>alterações,</w:t>
      </w:r>
      <w:r>
        <w:t xml:space="preserve"> deve clicar no botão “Guardar” que se encontra no canto inferior direito.</w:t>
      </w:r>
      <w:r w:rsidRPr="008E101C">
        <w:t xml:space="preserve"> </w:t>
      </w:r>
      <w:r>
        <w:t xml:space="preserve">Após o </w:t>
      </w:r>
      <w:r w:rsidR="00794657">
        <w:t>utilizador</w:t>
      </w:r>
      <w:r>
        <w:t xml:space="preserve"> clicar no botão “Guardar” é feita uma verificação aos campos para ver se estão corretos,</w:t>
      </w:r>
      <w:r w:rsidR="00F6370A">
        <w:t xml:space="preserve"> não pode haver dois equipamentos com a denominação igual, a validade deverá ser superior á data do dia atual, o campo lote deverá conter e não exceder os cinco números e deverá apenas permitir números, o campo número de série deverá conter e não exceder os nove números e deverá apenas permitir números, o campo quantidade deverá apenas permitir números, o campo setor deverá apenas aceitar uma letra e o campo contacto do fabricante deverá ser um email válido</w:t>
      </w:r>
      <w:r>
        <w:t xml:space="preserve">. </w:t>
      </w:r>
    </w:p>
    <w:p w14:paraId="0743163A" w14:textId="3A8B8081" w:rsidR="00490FBF" w:rsidRDefault="00490FBF" w:rsidP="00490FBF">
      <w:pPr>
        <w:ind w:firstLine="720"/>
        <w:jc w:val="both"/>
      </w:pPr>
      <w:r>
        <w:t>Feita esta verificação, se tiver tudo correto, é emitido uma mensagem a dizer “Saved”, fecha o pop up e atualiza a tabela. Se algum campo não tiver de acordo com os parâmetros é mostrada uma mensagem por baixo do campo incorreto a sinalizar o erro.</w:t>
      </w:r>
    </w:p>
    <w:p w14:paraId="33B86F96" w14:textId="46EFE9EF" w:rsidR="00490FBF" w:rsidRDefault="00490FBF" w:rsidP="00490FBF">
      <w:pPr>
        <w:ind w:firstLine="720"/>
        <w:jc w:val="both"/>
      </w:pPr>
      <w:r>
        <w:t xml:space="preserve">Caso o </w:t>
      </w:r>
      <w:r w:rsidR="00794657">
        <w:t>utilizador</w:t>
      </w:r>
      <w:r>
        <w:t xml:space="preserve"> queira cancelar a ação deverá de clicar no botão “Cancelar” que se encontra ao lado do botão “Guardar”. Caso tenha clicado no botão cancelar o pop up deverá fechar se e o registo continua com os mesmos valores. Também poderá minimizar caso seja necessário de visualizar algo na tabela, para isso basta clicar no ícone do lado esquerdo ao do fechar no topo do pop up.</w:t>
      </w:r>
    </w:p>
    <w:p w14:paraId="0156C37E" w14:textId="0CE4F454" w:rsidR="00F7208D" w:rsidRDefault="009563EE">
      <w:r w:rsidRPr="00D475D6">
        <w:rPr>
          <w:noProof/>
          <w:lang w:eastAsia="pt-PT"/>
        </w:rPr>
        <mc:AlternateContent>
          <mc:Choice Requires="wps">
            <w:drawing>
              <wp:anchor distT="45720" distB="45720" distL="114300" distR="114300" simplePos="0" relativeHeight="251808768" behindDoc="1" locked="0" layoutInCell="1" allowOverlap="1" wp14:anchorId="1CA9754B" wp14:editId="0AEEDDE4">
                <wp:simplePos x="0" y="0"/>
                <wp:positionH relativeFrom="margin">
                  <wp:align>center</wp:align>
                </wp:positionH>
                <wp:positionV relativeFrom="paragraph">
                  <wp:posOffset>1932846</wp:posOffset>
                </wp:positionV>
                <wp:extent cx="403860" cy="265430"/>
                <wp:effectExtent l="0" t="0" r="0" b="1270"/>
                <wp:wrapTight wrapText="bothSides">
                  <wp:wrapPolygon edited="0">
                    <wp:start x="3057" y="0"/>
                    <wp:lineTo x="3057" y="20153"/>
                    <wp:lineTo x="18340" y="20153"/>
                    <wp:lineTo x="18340" y="0"/>
                    <wp:lineTo x="3057" y="0"/>
                  </wp:wrapPolygon>
                </wp:wrapTight>
                <wp:docPr id="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30369AD6" w14:textId="21A7CB2D" w:rsidR="009563EE" w:rsidRPr="007E0FFD" w:rsidRDefault="009563EE" w:rsidP="009563EE">
                            <w:pPr>
                              <w:rPr>
                                <w:sz w:val="28"/>
                                <w:szCs w:val="28"/>
                                <w:lang w:val="en-GB"/>
                              </w:rPr>
                            </w:pPr>
                            <w:r>
                              <w:rPr>
                                <w:sz w:val="28"/>
                                <w:szCs w:val="28"/>
                                <w:lang w:val="en-GB"/>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9754B" id="_x0000_s1041" type="#_x0000_t202" style="position:absolute;margin-left:0;margin-top:152.2pt;width:31.8pt;height:20.9pt;z-index:-251507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" filled="f" stroked="f">
                <v:textbox>
                  <w:txbxContent>
                    <w:p w14:paraId="30369AD6" w14:textId="21A7CB2D" w:rsidR="009563EE" w:rsidRPr="007E0FFD" w:rsidRDefault="009563EE" w:rsidP="009563EE">
                      <w:pPr>
                        <w:rPr>
                          <w:sz w:val="28"/>
                          <w:szCs w:val="28"/>
                          <w:lang w:val="en-GB"/>
                        </w:rPr>
                      </w:pPr>
                      <w:r>
                        <w:rPr>
                          <w:sz w:val="28"/>
                          <w:szCs w:val="28"/>
                          <w:lang w:val="en-GB"/>
                        </w:rPr>
                        <w:t>1</w:t>
                      </w:r>
                      <w:r>
                        <w:rPr>
                          <w:sz w:val="28"/>
                          <w:szCs w:val="28"/>
                          <w:lang w:val="en-GB"/>
                        </w:rPr>
                        <w:t>3</w:t>
                      </w:r>
                    </w:p>
                  </w:txbxContent>
                </v:textbox>
                <w10:wrap type="tight" anchorx="margin"/>
              </v:shape>
            </w:pict>
          </mc:Fallback>
        </mc:AlternateContent>
      </w:r>
      <w:r w:rsidR="00F7208D">
        <w:br w:type="page"/>
      </w:r>
    </w:p>
    <w:p w14:paraId="592D7907" w14:textId="5772A4D8" w:rsidR="00F7208D" w:rsidRDefault="00F24DCE" w:rsidP="00F7208D">
      <w:pPr>
        <w:pStyle w:val="Cabealho2"/>
      </w:pPr>
      <w:bookmarkStart w:id="16" w:name="_Toc107212351"/>
      <w:bookmarkStart w:id="17" w:name="_Toc107306594"/>
      <w:r w:rsidRPr="00F24DCE">
        <w:rPr>
          <w:noProof/>
          <w:lang w:eastAsia="pt-PT"/>
        </w:rPr>
        <w:lastRenderedPageBreak/>
        <w:drawing>
          <wp:anchor distT="0" distB="0" distL="114300" distR="114300" simplePos="0" relativeHeight="251779072" behindDoc="1" locked="0" layoutInCell="1" allowOverlap="1" wp14:anchorId="38596B40" wp14:editId="6A8A89AC">
            <wp:simplePos x="0" y="0"/>
            <wp:positionH relativeFrom="margin">
              <wp:align>left</wp:align>
            </wp:positionH>
            <wp:positionV relativeFrom="paragraph">
              <wp:posOffset>177421</wp:posOffset>
            </wp:positionV>
            <wp:extent cx="6445250" cy="3457575"/>
            <wp:effectExtent l="0" t="0" r="0" b="9525"/>
            <wp:wrapTight wrapText="bothSides">
              <wp:wrapPolygon edited="0">
                <wp:start x="0" y="0"/>
                <wp:lineTo x="0" y="21540"/>
                <wp:lineTo x="21515" y="21540"/>
                <wp:lineTo x="21515"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F7208D" w:rsidRPr="00F7208D">
        <w:t xml:space="preserve">Aquisição </w:t>
      </w:r>
      <w:bookmarkEnd w:id="16"/>
      <w:r w:rsidR="00145753">
        <w:t>E</w:t>
      </w:r>
      <w:r w:rsidR="00F7208D" w:rsidRPr="00F7208D">
        <w:t>quipamentos</w:t>
      </w:r>
      <w:bookmarkEnd w:id="17"/>
    </w:p>
    <w:p w14:paraId="34573F5F" w14:textId="6D9A4A5B" w:rsidR="00F7208D" w:rsidRDefault="00F7208D" w:rsidP="00F7208D">
      <w:pPr>
        <w:ind w:firstLine="720"/>
        <w:jc w:val="both"/>
      </w:pPr>
      <w:r>
        <w:t xml:space="preserve">Ao clicar no botão “Aquisição”, </w:t>
      </w:r>
      <w:r w:rsidR="00A56158">
        <w:t>segundo</w:t>
      </w:r>
      <w:r>
        <w:t xml:space="preserve"> botão a contar da esquerda de cada registo, deve aparecer o pop up acima. Os campos Denominação, Número de série e Lote devem vir preenchidos com os valores do registo selecionado e preenchidos nos respetivos campos e não puderam ser alterados. O </w:t>
      </w:r>
      <w:r w:rsidR="00794657">
        <w:t>utilizador</w:t>
      </w:r>
      <w:r>
        <w:t xml:space="preserve"> deverá preencher os restantes campos para puder fazer o pedido. Feito o preenchimento dos campos</w:t>
      </w:r>
      <w:r w:rsidR="00325BF6">
        <w:t xml:space="preserve">, </w:t>
      </w:r>
      <w:r>
        <w:t xml:space="preserve">deve clicar no botão “Guardar” que se encontra no canto inferior direito. Caso o </w:t>
      </w:r>
      <w:r w:rsidR="00794657">
        <w:t>utilizador</w:t>
      </w:r>
      <w:r>
        <w:t xml:space="preserve"> queira cancelar a ação deverá de clicar no botão “Cancelar” que se encontra ao lado do botão “Guardar”. </w:t>
      </w:r>
    </w:p>
    <w:p w14:paraId="1226E2CD" w14:textId="03F89ADD" w:rsidR="00F7208D" w:rsidRDefault="00F7208D" w:rsidP="00F7208D">
      <w:pPr>
        <w:ind w:firstLine="720"/>
        <w:jc w:val="both"/>
      </w:pPr>
      <w:r>
        <w:t xml:space="preserve">Após o </w:t>
      </w:r>
      <w:r w:rsidR="00794657">
        <w:t>utilizador</w:t>
      </w:r>
      <w:r>
        <w:t xml:space="preserve"> clicar no botão “Guardar” é feita uma verificação aos campos para ver se estão corretos, a mesma que é feita no pop up do botão </w:t>
      </w:r>
      <w:r w:rsidR="00A56158">
        <w:t>editar</w:t>
      </w:r>
      <w:r>
        <w:t xml:space="preserve">. Feita esta verificação, se tiver tudo correto, é emitido uma mensagem a dizer “Saved”, fecha o pop up e envia o pedido para a tabela no submenu “Pedidos de aquisição”. Se algum campo não tiver de acordo com os parâmetros é mostrada uma mensagem por baixo do campo incorreto a sinalizar o erro. </w:t>
      </w:r>
    </w:p>
    <w:p w14:paraId="78D78A4B" w14:textId="36472128" w:rsidR="00F7208D" w:rsidRDefault="00F7208D" w:rsidP="00F7208D">
      <w:pPr>
        <w:ind w:firstLine="720"/>
        <w:jc w:val="both"/>
      </w:pPr>
      <w:r>
        <w:t xml:space="preserve">Caso o </w:t>
      </w:r>
      <w:r w:rsidR="00794657">
        <w:t>utilizador</w:t>
      </w:r>
      <w:r>
        <w:t xml:space="preserve"> queira cancelar a ação deverá de clicar no botão “Cancelar” que se encontra ao lado do botão “Guardar”. Caso tenha clicado no botão cancelar o pop up deverá fechar se e não será enviado o pedido. Também poderá minimizar caso seja necessário de visualizar algo na tabela, para isso basta clicar no ícone do lado esquerdo ao do fechar no topo do pop up.</w:t>
      </w:r>
    </w:p>
    <w:p w14:paraId="403F4C68" w14:textId="4336A92F" w:rsidR="003216E4" w:rsidRDefault="009563EE">
      <w:r w:rsidRPr="00D475D6">
        <w:rPr>
          <w:noProof/>
          <w:lang w:eastAsia="pt-PT"/>
        </w:rPr>
        <mc:AlternateContent>
          <mc:Choice Requires="wps">
            <w:drawing>
              <wp:anchor distT="45720" distB="45720" distL="114300" distR="114300" simplePos="0" relativeHeight="251810816" behindDoc="1" locked="0" layoutInCell="1" allowOverlap="1" wp14:anchorId="3EA7CE48" wp14:editId="11E1D18E">
                <wp:simplePos x="0" y="0"/>
                <wp:positionH relativeFrom="margin">
                  <wp:align>center</wp:align>
                </wp:positionH>
                <wp:positionV relativeFrom="paragraph">
                  <wp:posOffset>2304870</wp:posOffset>
                </wp:positionV>
                <wp:extent cx="403860" cy="265430"/>
                <wp:effectExtent l="0" t="0" r="0" b="1270"/>
                <wp:wrapTight wrapText="bothSides">
                  <wp:wrapPolygon edited="0">
                    <wp:start x="3057" y="0"/>
                    <wp:lineTo x="3057" y="20153"/>
                    <wp:lineTo x="18340" y="20153"/>
                    <wp:lineTo x="18340" y="0"/>
                    <wp:lineTo x="3057" y="0"/>
                  </wp:wrapPolygon>
                </wp:wrapTight>
                <wp:docPr id="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15F9A70F" w14:textId="32603E31" w:rsidR="009563EE" w:rsidRPr="007E0FFD" w:rsidRDefault="009563EE" w:rsidP="009563EE">
                            <w:pPr>
                              <w:rPr>
                                <w:sz w:val="28"/>
                                <w:szCs w:val="28"/>
                                <w:lang w:val="en-GB"/>
                              </w:rPr>
                            </w:pPr>
                            <w:r>
                              <w:rPr>
                                <w:sz w:val="28"/>
                                <w:szCs w:val="28"/>
                                <w:lang w:val="en-GB"/>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7CE48" id="_x0000_s1042" type="#_x0000_t202" style="position:absolute;margin-left:0;margin-top:181.5pt;width:31.8pt;height:20.9pt;z-index:-251505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" filled="f" stroked="f">
                <v:textbox>
                  <w:txbxContent>
                    <w:p w14:paraId="15F9A70F" w14:textId="32603E31" w:rsidR="009563EE" w:rsidRPr="007E0FFD" w:rsidRDefault="009563EE" w:rsidP="009563EE">
                      <w:pPr>
                        <w:rPr>
                          <w:sz w:val="28"/>
                          <w:szCs w:val="28"/>
                          <w:lang w:val="en-GB"/>
                        </w:rPr>
                      </w:pPr>
                      <w:r>
                        <w:rPr>
                          <w:sz w:val="28"/>
                          <w:szCs w:val="28"/>
                          <w:lang w:val="en-GB"/>
                        </w:rPr>
                        <w:t>1</w:t>
                      </w:r>
                      <w:r>
                        <w:rPr>
                          <w:sz w:val="28"/>
                          <w:szCs w:val="28"/>
                          <w:lang w:val="en-GB"/>
                        </w:rPr>
                        <w:t>4</w:t>
                      </w:r>
                    </w:p>
                  </w:txbxContent>
                </v:textbox>
                <w10:wrap type="tight" anchorx="margin"/>
              </v:shape>
            </w:pict>
          </mc:Fallback>
        </mc:AlternateContent>
      </w:r>
      <w:r w:rsidR="003216E4">
        <w:br w:type="page"/>
      </w:r>
    </w:p>
    <w:p w14:paraId="588F681E" w14:textId="59AD5BB4" w:rsidR="00490FBF" w:rsidRDefault="00545ACD" w:rsidP="003216E4">
      <w:pPr>
        <w:pStyle w:val="Cabealho2"/>
      </w:pPr>
      <w:bookmarkStart w:id="18" w:name="_Toc107306595"/>
      <w:r w:rsidRPr="00545ACD">
        <w:rPr>
          <w:noProof/>
          <w:lang w:eastAsia="pt-PT"/>
        </w:rPr>
        <w:lastRenderedPageBreak/>
        <w:drawing>
          <wp:anchor distT="0" distB="0" distL="114300" distR="114300" simplePos="0" relativeHeight="251780096" behindDoc="1" locked="0" layoutInCell="1" allowOverlap="1" wp14:anchorId="38BCE144" wp14:editId="54DCFE2E">
            <wp:simplePos x="0" y="0"/>
            <wp:positionH relativeFrom="margin">
              <wp:align>left</wp:align>
            </wp:positionH>
            <wp:positionV relativeFrom="paragraph">
              <wp:posOffset>184245</wp:posOffset>
            </wp:positionV>
            <wp:extent cx="6445250" cy="3457575"/>
            <wp:effectExtent l="0" t="0" r="0" b="9525"/>
            <wp:wrapTight wrapText="bothSides">
              <wp:wrapPolygon edited="0">
                <wp:start x="0" y="0"/>
                <wp:lineTo x="0" y="21540"/>
                <wp:lineTo x="21515" y="21540"/>
                <wp:lineTo x="21515"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3216E4" w:rsidRPr="003216E4">
        <w:t xml:space="preserve">Fornecimento </w:t>
      </w:r>
      <w:r w:rsidR="00145753">
        <w:t>E</w:t>
      </w:r>
      <w:r w:rsidR="003216E4" w:rsidRPr="003216E4">
        <w:t>quipamentos</w:t>
      </w:r>
      <w:bookmarkEnd w:id="18"/>
    </w:p>
    <w:p w14:paraId="1F47D3ED" w14:textId="7E8EB582" w:rsidR="003216E4" w:rsidRDefault="003216E4" w:rsidP="003216E4">
      <w:pPr>
        <w:ind w:firstLine="720"/>
        <w:jc w:val="both"/>
      </w:pPr>
      <w:r>
        <w:t xml:space="preserve">Ao clicar no botão “Fornecer”, </w:t>
      </w:r>
      <w:r w:rsidR="00397B07">
        <w:t>terceiro</w:t>
      </w:r>
      <w:r>
        <w:t xml:space="preserve"> botão a contar da esquerda de cada registo, deve aparecer o pop up acima. Os campos Denominação, Número de série e Lote devem vir preenchidos com os valores do registo selecionado e preenchidos nos respetivos campos e não puderam ser alterados. O </w:t>
      </w:r>
      <w:r w:rsidR="00794657">
        <w:t>utilizador</w:t>
      </w:r>
      <w:r>
        <w:t xml:space="preserve"> deverá preencher os restantes campos para puder fazer o fornecimento. Feito o preenchimento dos campos</w:t>
      </w:r>
      <w:r w:rsidR="00325BF6">
        <w:t xml:space="preserve">, </w:t>
      </w:r>
      <w:r>
        <w:t xml:space="preserve">deve clicar no botão “Guardar” que se encontra no canto inferior direito. Caso o </w:t>
      </w:r>
      <w:r w:rsidR="00794657">
        <w:t>utilizador</w:t>
      </w:r>
      <w:r>
        <w:t xml:space="preserve"> queira cancelar a ação deverá de clicar no botão “Cancelar” que se encontra ao lado do botão “Guardar”. </w:t>
      </w:r>
    </w:p>
    <w:p w14:paraId="2199DCED" w14:textId="5C953BFE" w:rsidR="003216E4" w:rsidRDefault="003216E4" w:rsidP="003216E4">
      <w:pPr>
        <w:ind w:firstLine="720"/>
        <w:jc w:val="both"/>
      </w:pPr>
      <w:r>
        <w:t xml:space="preserve">Após o </w:t>
      </w:r>
      <w:r w:rsidR="00794657">
        <w:t>utilizador</w:t>
      </w:r>
      <w:r>
        <w:t xml:space="preserve"> clicar no botão “Guardar” é feita uma verificação aos campos para ver se estão corretos, a mesma </w:t>
      </w:r>
      <w:r w:rsidR="00397B07">
        <w:t>que é feita no pop up do botão editar</w:t>
      </w:r>
      <w:r>
        <w:t xml:space="preserve">. Feita esta verificação, se tiver tudo correto, é emitido uma mensagem a dizer “Saved”, fecha o pop up e envia o registo para a tabela no submenu “Registo de fornecimentos”. Se algum campo não tiver de acordo com os parâmetros é mostrada uma mensagem por baixo do campo incorreto a sinalizar o erro. </w:t>
      </w:r>
    </w:p>
    <w:p w14:paraId="26BD41EC" w14:textId="58E45BFC" w:rsidR="003216E4" w:rsidRDefault="003216E4" w:rsidP="003216E4">
      <w:pPr>
        <w:ind w:firstLine="720"/>
        <w:jc w:val="both"/>
      </w:pPr>
      <w:r>
        <w:t xml:space="preserve">Caso o </w:t>
      </w:r>
      <w:r w:rsidR="00794657">
        <w:t>utilizador</w:t>
      </w:r>
      <w:r>
        <w:t xml:space="preserve"> queira cancelar a ação deverá de clicar no botão “Cancelar” que se encontra ao lado do botão “Guardar”. Caso tenha clicado no botão cancelar o pop up deverá fechar se e não será enviado o registo. Também poderá minimizar caso seja necessário de visualizar algo na tabela, para isso basta clicar no ícone do lado esquerdo ao do fechar no topo do pop up.</w:t>
      </w:r>
    </w:p>
    <w:p w14:paraId="4596BBB2" w14:textId="77777777" w:rsidR="003216E4" w:rsidRDefault="003216E4" w:rsidP="003216E4">
      <w:pPr>
        <w:ind w:firstLine="720"/>
        <w:jc w:val="both"/>
      </w:pPr>
    </w:p>
    <w:p w14:paraId="050B5851" w14:textId="2BB0CC38" w:rsidR="00391CEA" w:rsidRDefault="009563EE">
      <w:r w:rsidRPr="00D475D6">
        <w:rPr>
          <w:noProof/>
          <w:lang w:eastAsia="pt-PT"/>
        </w:rPr>
        <mc:AlternateContent>
          <mc:Choice Requires="wps">
            <w:drawing>
              <wp:anchor distT="45720" distB="45720" distL="114300" distR="114300" simplePos="0" relativeHeight="251812864" behindDoc="1" locked="0" layoutInCell="1" allowOverlap="1" wp14:anchorId="203CDCB4" wp14:editId="7B24DEF5">
                <wp:simplePos x="0" y="0"/>
                <wp:positionH relativeFrom="margin">
                  <wp:align>center</wp:align>
                </wp:positionH>
                <wp:positionV relativeFrom="paragraph">
                  <wp:posOffset>1845216</wp:posOffset>
                </wp:positionV>
                <wp:extent cx="403860" cy="265430"/>
                <wp:effectExtent l="0" t="0" r="0" b="1270"/>
                <wp:wrapTight wrapText="bothSides">
                  <wp:wrapPolygon edited="0">
                    <wp:start x="3057" y="0"/>
                    <wp:lineTo x="3057" y="20153"/>
                    <wp:lineTo x="18340" y="20153"/>
                    <wp:lineTo x="18340" y="0"/>
                    <wp:lineTo x="3057" y="0"/>
                  </wp:wrapPolygon>
                </wp:wrapTight>
                <wp:docPr id="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6E0F213D" w14:textId="638EB562" w:rsidR="009563EE" w:rsidRPr="007E0FFD" w:rsidRDefault="009563EE" w:rsidP="009563EE">
                            <w:pPr>
                              <w:rPr>
                                <w:sz w:val="28"/>
                                <w:szCs w:val="28"/>
                                <w:lang w:val="en-GB"/>
                              </w:rPr>
                            </w:pPr>
                            <w:r>
                              <w:rPr>
                                <w:sz w:val="28"/>
                                <w:szCs w:val="28"/>
                                <w:lang w:val="en-GB"/>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CDCB4" id="_x0000_s1043" type="#_x0000_t202" style="position:absolute;margin-left:0;margin-top:145.3pt;width:31.8pt;height:20.9pt;z-index:-251503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" filled="f" stroked="f">
                <v:textbox>
                  <w:txbxContent>
                    <w:p w14:paraId="6E0F213D" w14:textId="638EB562" w:rsidR="009563EE" w:rsidRPr="007E0FFD" w:rsidRDefault="009563EE" w:rsidP="009563EE">
                      <w:pPr>
                        <w:rPr>
                          <w:sz w:val="28"/>
                          <w:szCs w:val="28"/>
                          <w:lang w:val="en-GB"/>
                        </w:rPr>
                      </w:pPr>
                      <w:r>
                        <w:rPr>
                          <w:sz w:val="28"/>
                          <w:szCs w:val="28"/>
                          <w:lang w:val="en-GB"/>
                        </w:rPr>
                        <w:t>1</w:t>
                      </w:r>
                      <w:r>
                        <w:rPr>
                          <w:sz w:val="28"/>
                          <w:szCs w:val="28"/>
                          <w:lang w:val="en-GB"/>
                        </w:rPr>
                        <w:t>5</w:t>
                      </w:r>
                    </w:p>
                  </w:txbxContent>
                </v:textbox>
                <w10:wrap type="tight" anchorx="margin"/>
              </v:shape>
            </w:pict>
          </mc:Fallback>
        </mc:AlternateContent>
      </w:r>
      <w:r w:rsidR="00391CEA">
        <w:br w:type="page"/>
      </w:r>
    </w:p>
    <w:p w14:paraId="7994F595" w14:textId="30B6EEBB" w:rsidR="00770796" w:rsidRPr="00770796" w:rsidRDefault="00770796" w:rsidP="002E16B2">
      <w:pPr>
        <w:pStyle w:val="Cabealho2"/>
      </w:pPr>
      <w:bookmarkStart w:id="19" w:name="_Toc107306596"/>
      <w:r w:rsidRPr="00770796">
        <w:rPr>
          <w:noProof/>
          <w:lang w:eastAsia="pt-PT"/>
        </w:rPr>
        <w:lastRenderedPageBreak/>
        <w:drawing>
          <wp:anchor distT="0" distB="0" distL="114300" distR="114300" simplePos="0" relativeHeight="251781120" behindDoc="1" locked="0" layoutInCell="1" allowOverlap="1" wp14:anchorId="7F70F655" wp14:editId="43012793">
            <wp:simplePos x="0" y="0"/>
            <wp:positionH relativeFrom="margin">
              <wp:align>left</wp:align>
            </wp:positionH>
            <wp:positionV relativeFrom="paragraph">
              <wp:posOffset>177477</wp:posOffset>
            </wp:positionV>
            <wp:extent cx="6445250" cy="3460750"/>
            <wp:effectExtent l="0" t="0" r="0" b="6350"/>
            <wp:wrapTight wrapText="bothSides">
              <wp:wrapPolygon edited="0">
                <wp:start x="0" y="0"/>
                <wp:lineTo x="0" y="21521"/>
                <wp:lineTo x="21515" y="21521"/>
                <wp:lineTo x="21515"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45250" cy="3460750"/>
                    </a:xfrm>
                    <a:prstGeom prst="rect">
                      <a:avLst/>
                    </a:prstGeom>
                  </pic:spPr>
                </pic:pic>
              </a:graphicData>
            </a:graphic>
          </wp:anchor>
        </w:drawing>
      </w:r>
      <w:r w:rsidR="00391CEA" w:rsidRPr="00391CEA">
        <w:t xml:space="preserve">Pedidos de </w:t>
      </w:r>
      <w:r w:rsidR="00145753">
        <w:t>A</w:t>
      </w:r>
      <w:r w:rsidR="00391CEA" w:rsidRPr="00391CEA">
        <w:t>quisição</w:t>
      </w:r>
      <w:bookmarkEnd w:id="19"/>
      <w:r w:rsidR="00391CEA" w:rsidRPr="00391CEA">
        <w:t xml:space="preserve"> </w:t>
      </w:r>
    </w:p>
    <w:p w14:paraId="4C197A14" w14:textId="483898C6" w:rsidR="00B5526F" w:rsidRDefault="00B5526F" w:rsidP="00B5526F">
      <w:pPr>
        <w:ind w:firstLine="720"/>
        <w:jc w:val="both"/>
      </w:pPr>
      <w:r>
        <w:t>Ao clicar no submenu Pedidos de aquisição</w:t>
      </w:r>
      <w:r w:rsidR="00FB6AF1">
        <w:t>,</w:t>
      </w:r>
      <w:r>
        <w:t xml:space="preserve"> este será o ecrã a ser visionado. No topo da página contém uma barra de pesquisa. No lado esquerdo contém uma tabela com os pedidos de aquisição. No lado direito contém um formulário para puder visionar os pedidos. Para pesquisar algo na tabela basta clicar uma vez na barra de pesquisa e escrever o que deseja procurar, a tabela vai atualizando ao mesmo tempo que vai digitando mostrando os resultados possíveis. Para passar a informação de cada pedido o </w:t>
      </w:r>
      <w:r w:rsidR="00794657">
        <w:t>utilizador</w:t>
      </w:r>
      <w:r>
        <w:t xml:space="preserve"> deverá clicar duas vezes em cima do registo que pretende visionar. </w:t>
      </w:r>
    </w:p>
    <w:p w14:paraId="445E5B03" w14:textId="4FD79D5D" w:rsidR="00B5526F" w:rsidRDefault="009563EE">
      <w:r w:rsidRPr="00D475D6">
        <w:rPr>
          <w:noProof/>
          <w:lang w:eastAsia="pt-PT"/>
        </w:rPr>
        <mc:AlternateContent>
          <mc:Choice Requires="wps">
            <w:drawing>
              <wp:anchor distT="45720" distB="45720" distL="114300" distR="114300" simplePos="0" relativeHeight="251814912" behindDoc="1" locked="0" layoutInCell="1" allowOverlap="1" wp14:anchorId="1582D979" wp14:editId="4239B6CA">
                <wp:simplePos x="0" y="0"/>
                <wp:positionH relativeFrom="margin">
                  <wp:align>center</wp:align>
                </wp:positionH>
                <wp:positionV relativeFrom="paragraph">
                  <wp:posOffset>4369530</wp:posOffset>
                </wp:positionV>
                <wp:extent cx="403860" cy="265430"/>
                <wp:effectExtent l="0" t="0" r="0" b="1270"/>
                <wp:wrapTight wrapText="bothSides">
                  <wp:wrapPolygon edited="0">
                    <wp:start x="3057" y="0"/>
                    <wp:lineTo x="3057" y="20153"/>
                    <wp:lineTo x="18340" y="20153"/>
                    <wp:lineTo x="18340" y="0"/>
                    <wp:lineTo x="3057" y="0"/>
                  </wp:wrapPolygon>
                </wp:wrapTight>
                <wp:docPr id="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21E50AE1" w14:textId="44E2270F" w:rsidR="009563EE" w:rsidRPr="007E0FFD" w:rsidRDefault="009563EE" w:rsidP="009563EE">
                            <w:pPr>
                              <w:rPr>
                                <w:sz w:val="28"/>
                                <w:szCs w:val="28"/>
                                <w:lang w:val="en-GB"/>
                              </w:rPr>
                            </w:pPr>
                            <w:r>
                              <w:rPr>
                                <w:sz w:val="28"/>
                                <w:szCs w:val="28"/>
                                <w:lang w:val="en-GB"/>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2D979" id="_x0000_s1044" type="#_x0000_t202" style="position:absolute;margin-left:0;margin-top:344.05pt;width:31.8pt;height:20.9pt;z-index:-251501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" filled="f" stroked="f">
                <v:textbox>
                  <w:txbxContent>
                    <w:p w14:paraId="21E50AE1" w14:textId="44E2270F" w:rsidR="009563EE" w:rsidRPr="007E0FFD" w:rsidRDefault="009563EE" w:rsidP="009563EE">
                      <w:pPr>
                        <w:rPr>
                          <w:sz w:val="28"/>
                          <w:szCs w:val="28"/>
                          <w:lang w:val="en-GB"/>
                        </w:rPr>
                      </w:pPr>
                      <w:r>
                        <w:rPr>
                          <w:sz w:val="28"/>
                          <w:szCs w:val="28"/>
                          <w:lang w:val="en-GB"/>
                        </w:rPr>
                        <w:t>1</w:t>
                      </w:r>
                      <w:r>
                        <w:rPr>
                          <w:sz w:val="28"/>
                          <w:szCs w:val="28"/>
                          <w:lang w:val="en-GB"/>
                        </w:rPr>
                        <w:t>6</w:t>
                      </w:r>
                    </w:p>
                  </w:txbxContent>
                </v:textbox>
                <w10:wrap type="tight" anchorx="margin"/>
              </v:shape>
            </w:pict>
          </mc:Fallback>
        </mc:AlternateContent>
      </w:r>
      <w:r w:rsidR="00B5526F">
        <w:br w:type="page"/>
      </w:r>
    </w:p>
    <w:p w14:paraId="029B3F3F" w14:textId="66D33651" w:rsidR="002E16B2" w:rsidRPr="002E16B2" w:rsidRDefault="002E16B2" w:rsidP="002E16B2">
      <w:pPr>
        <w:pStyle w:val="Cabealho2"/>
      </w:pPr>
      <w:bookmarkStart w:id="20" w:name="_Toc107306597"/>
      <w:r w:rsidRPr="002E16B2">
        <w:rPr>
          <w:noProof/>
          <w:lang w:eastAsia="pt-PT"/>
        </w:rPr>
        <w:lastRenderedPageBreak/>
        <w:drawing>
          <wp:anchor distT="0" distB="0" distL="114300" distR="114300" simplePos="0" relativeHeight="251782144" behindDoc="1" locked="0" layoutInCell="1" allowOverlap="1" wp14:anchorId="6BA30C75" wp14:editId="40D2AA17">
            <wp:simplePos x="0" y="0"/>
            <wp:positionH relativeFrom="margin">
              <wp:align>left</wp:align>
            </wp:positionH>
            <wp:positionV relativeFrom="paragraph">
              <wp:posOffset>191448</wp:posOffset>
            </wp:positionV>
            <wp:extent cx="6445250" cy="3464560"/>
            <wp:effectExtent l="0" t="0" r="0" b="2540"/>
            <wp:wrapTight wrapText="bothSides">
              <wp:wrapPolygon edited="0">
                <wp:start x="0" y="0"/>
                <wp:lineTo x="0" y="21497"/>
                <wp:lineTo x="21515" y="21497"/>
                <wp:lineTo x="21515"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45250" cy="3464560"/>
                    </a:xfrm>
                    <a:prstGeom prst="rect">
                      <a:avLst/>
                    </a:prstGeom>
                  </pic:spPr>
                </pic:pic>
              </a:graphicData>
            </a:graphic>
          </wp:anchor>
        </w:drawing>
      </w:r>
      <w:r w:rsidR="00B5526F">
        <w:t xml:space="preserve">Registo de </w:t>
      </w:r>
      <w:r w:rsidR="00145753">
        <w:t>F</w:t>
      </w:r>
      <w:r w:rsidR="00B5526F">
        <w:t>ornecimentos</w:t>
      </w:r>
      <w:bookmarkEnd w:id="20"/>
    </w:p>
    <w:p w14:paraId="7D0197F4" w14:textId="2E3043BD" w:rsidR="00B5526F" w:rsidRDefault="00B5526F" w:rsidP="00B5526F">
      <w:pPr>
        <w:ind w:firstLine="720"/>
        <w:jc w:val="both"/>
      </w:pPr>
      <w:r>
        <w:t>Ao clicar no submenu Registo de fornecimentos</w:t>
      </w:r>
      <w:r w:rsidR="00FB6AF1">
        <w:t>,</w:t>
      </w:r>
      <w:r>
        <w:t xml:space="preserve"> este será o ecrã a ser visionado. No topo da página contém uma barra de pesquisa. No lado esquerdo contém uma tabela com os registos de fornecimentos. No lado direito contém um formulário para puder visionar os registos. Para pesquisar algo na tabela basta clicar uma vez na barra de pesquisa e escrever o que deseja procurar, a tabela vai atualizando ao mesmo tempo que vai digitando mostrando os resultados possíveis. Para passar a informação de cada pedido o </w:t>
      </w:r>
      <w:r w:rsidR="00794657">
        <w:t>utilizador</w:t>
      </w:r>
      <w:r>
        <w:t xml:space="preserve"> deverá clicar duas vezes em cima do registo que pretende visionar. </w:t>
      </w:r>
    </w:p>
    <w:p w14:paraId="08B3C7A5" w14:textId="77D61776" w:rsidR="002641EE" w:rsidRDefault="002641EE" w:rsidP="00B5526F">
      <w:pPr>
        <w:ind w:firstLine="720"/>
        <w:jc w:val="both"/>
      </w:pPr>
    </w:p>
    <w:p w14:paraId="6B4F07AB" w14:textId="77777777" w:rsidR="007638C5" w:rsidRDefault="007638C5" w:rsidP="00B5526F">
      <w:pPr>
        <w:ind w:firstLine="720"/>
        <w:jc w:val="both"/>
      </w:pPr>
    </w:p>
    <w:p w14:paraId="0C4965D1" w14:textId="3254F3EE" w:rsidR="00FB458A" w:rsidRDefault="009563EE">
      <w:r w:rsidRPr="00D475D6">
        <w:rPr>
          <w:noProof/>
          <w:lang w:eastAsia="pt-PT"/>
        </w:rPr>
        <mc:AlternateContent>
          <mc:Choice Requires="wps">
            <w:drawing>
              <wp:anchor distT="45720" distB="45720" distL="114300" distR="114300" simplePos="0" relativeHeight="251816960" behindDoc="1" locked="0" layoutInCell="1" allowOverlap="1" wp14:anchorId="225B310C" wp14:editId="001EB041">
                <wp:simplePos x="0" y="0"/>
                <wp:positionH relativeFrom="margin">
                  <wp:align>center</wp:align>
                </wp:positionH>
                <wp:positionV relativeFrom="paragraph">
                  <wp:posOffset>3616960</wp:posOffset>
                </wp:positionV>
                <wp:extent cx="403860" cy="265430"/>
                <wp:effectExtent l="0" t="0" r="0" b="1270"/>
                <wp:wrapTight wrapText="bothSides">
                  <wp:wrapPolygon edited="0">
                    <wp:start x="3057" y="0"/>
                    <wp:lineTo x="3057" y="20153"/>
                    <wp:lineTo x="18340" y="20153"/>
                    <wp:lineTo x="18340" y="0"/>
                    <wp:lineTo x="3057" y="0"/>
                  </wp:wrapPolygon>
                </wp:wrapTight>
                <wp:docPr id="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2F308F46" w14:textId="5841B2CD" w:rsidR="009563EE" w:rsidRPr="007E0FFD" w:rsidRDefault="009563EE" w:rsidP="009563EE">
                            <w:pPr>
                              <w:rPr>
                                <w:sz w:val="28"/>
                                <w:szCs w:val="28"/>
                                <w:lang w:val="en-GB"/>
                              </w:rPr>
                            </w:pPr>
                            <w:r>
                              <w:rPr>
                                <w:sz w:val="28"/>
                                <w:szCs w:val="28"/>
                                <w:lang w:val="en-GB"/>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B310C" id="_x0000_s1045" type="#_x0000_t202" style="position:absolute;margin-left:0;margin-top:284.8pt;width:31.8pt;height:20.9pt;z-index:-251499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" filled="f" stroked="f">
                <v:textbox>
                  <w:txbxContent>
                    <w:p w14:paraId="2F308F46" w14:textId="5841B2CD" w:rsidR="009563EE" w:rsidRPr="007E0FFD" w:rsidRDefault="009563EE" w:rsidP="009563EE">
                      <w:pPr>
                        <w:rPr>
                          <w:sz w:val="28"/>
                          <w:szCs w:val="28"/>
                          <w:lang w:val="en-GB"/>
                        </w:rPr>
                      </w:pPr>
                      <w:r>
                        <w:rPr>
                          <w:sz w:val="28"/>
                          <w:szCs w:val="28"/>
                          <w:lang w:val="en-GB"/>
                        </w:rPr>
                        <w:t>1</w:t>
                      </w:r>
                      <w:r>
                        <w:rPr>
                          <w:sz w:val="28"/>
                          <w:szCs w:val="28"/>
                          <w:lang w:val="en-GB"/>
                        </w:rPr>
                        <w:t>7</w:t>
                      </w:r>
                    </w:p>
                  </w:txbxContent>
                </v:textbox>
                <w10:wrap type="tight" anchorx="margin"/>
              </v:shape>
            </w:pict>
          </mc:Fallback>
        </mc:AlternateContent>
      </w:r>
      <w:r w:rsidR="00FB458A">
        <w:br w:type="page"/>
      </w:r>
    </w:p>
    <w:p w14:paraId="79430259" w14:textId="2A3D0748" w:rsidR="00815F4D" w:rsidRPr="00815F4D" w:rsidRDefault="00815F4D" w:rsidP="00815F4D">
      <w:pPr>
        <w:pStyle w:val="Cabealho1"/>
      </w:pPr>
      <w:bookmarkStart w:id="21" w:name="_Toc107306598"/>
      <w:r w:rsidRPr="00815F4D">
        <w:rPr>
          <w:noProof/>
          <w:lang w:eastAsia="pt-PT"/>
        </w:rPr>
        <w:lastRenderedPageBreak/>
        <w:drawing>
          <wp:anchor distT="0" distB="0" distL="114300" distR="114300" simplePos="0" relativeHeight="251783168" behindDoc="1" locked="0" layoutInCell="1" allowOverlap="1" wp14:anchorId="269F8F39" wp14:editId="1B2FF29F">
            <wp:simplePos x="0" y="0"/>
            <wp:positionH relativeFrom="margin">
              <wp:align>left</wp:align>
            </wp:positionH>
            <wp:positionV relativeFrom="paragraph">
              <wp:posOffset>252303</wp:posOffset>
            </wp:positionV>
            <wp:extent cx="6445250" cy="3454400"/>
            <wp:effectExtent l="0" t="0" r="0" b="0"/>
            <wp:wrapTight wrapText="bothSides">
              <wp:wrapPolygon edited="0">
                <wp:start x="0" y="0"/>
                <wp:lineTo x="0" y="21441"/>
                <wp:lineTo x="21515" y="21441"/>
                <wp:lineTo x="21515"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45250" cy="3454400"/>
                    </a:xfrm>
                    <a:prstGeom prst="rect">
                      <a:avLst/>
                    </a:prstGeom>
                  </pic:spPr>
                </pic:pic>
              </a:graphicData>
            </a:graphic>
          </wp:anchor>
        </w:drawing>
      </w:r>
      <w:r w:rsidR="00FB458A">
        <w:t>Inflamávei</w:t>
      </w:r>
      <w:r>
        <w:t>s</w:t>
      </w:r>
      <w:bookmarkEnd w:id="21"/>
    </w:p>
    <w:p w14:paraId="67014ACB" w14:textId="59637A5F" w:rsidR="00FB458A" w:rsidRDefault="00FB458A" w:rsidP="00FB458A">
      <w:pPr>
        <w:ind w:firstLine="720"/>
        <w:jc w:val="both"/>
      </w:pPr>
      <w:r>
        <w:t>Ao clicar no setor Inflamáveis</w:t>
      </w:r>
      <w:r w:rsidR="00FB6AF1">
        <w:t>,</w:t>
      </w:r>
      <w:r>
        <w:t xml:space="preserve"> est</w:t>
      </w:r>
      <w:r w:rsidR="00FB6AF1">
        <w:t>e</w:t>
      </w:r>
      <w:r>
        <w:t xml:space="preserve"> será o ecrã a ser visionado. No topo da página contém uma barra de pesquisa. Também contém uma tabela com registos, cada um com </w:t>
      </w:r>
      <w:r w:rsidR="00092F1E">
        <w:t>três</w:t>
      </w:r>
      <w:r>
        <w:t xml:space="preserve"> botões. Mais abaixo podemos visionar duas caixas com avisos. Para pesquisar algo na tabela basta clicar uma vez na barra de pesquisa e escrever o que deseja procurar, a tabela vai atualizando ao mesmo tempo que vai digitando mostrando os resultados </w:t>
      </w:r>
      <w:r w:rsidR="00092F1E">
        <w:t xml:space="preserve">possíveis. Ao clicar no botão </w:t>
      </w:r>
      <w:r>
        <w:t xml:space="preserve">editar, aquisição e fornecimento deverá aparecer um pop up no seu ecrã correspondente a cada botão. Os avisos devem estar ordenados sempre de forma crescente. </w:t>
      </w:r>
    </w:p>
    <w:p w14:paraId="6CEBA0E3" w14:textId="2BF81318" w:rsidR="002641EE" w:rsidRDefault="002641EE" w:rsidP="00B5526F">
      <w:pPr>
        <w:ind w:firstLine="720"/>
        <w:jc w:val="both"/>
      </w:pPr>
    </w:p>
    <w:p w14:paraId="3BECC769" w14:textId="77777777" w:rsidR="002641EE" w:rsidRDefault="002641EE" w:rsidP="00B5526F">
      <w:pPr>
        <w:ind w:firstLine="720"/>
        <w:jc w:val="both"/>
      </w:pPr>
    </w:p>
    <w:p w14:paraId="2BFFDD63" w14:textId="44D01D75" w:rsidR="0079743D" w:rsidRDefault="009563EE">
      <w:r w:rsidRPr="00D475D6">
        <w:rPr>
          <w:noProof/>
          <w:lang w:eastAsia="pt-PT"/>
        </w:rPr>
        <mc:AlternateContent>
          <mc:Choice Requires="wps">
            <w:drawing>
              <wp:anchor distT="45720" distB="45720" distL="114300" distR="114300" simplePos="0" relativeHeight="251819008" behindDoc="1" locked="0" layoutInCell="1" allowOverlap="1" wp14:anchorId="41D1F8F1" wp14:editId="7F06DCF4">
                <wp:simplePos x="0" y="0"/>
                <wp:positionH relativeFrom="margin">
                  <wp:align>center</wp:align>
                </wp:positionH>
                <wp:positionV relativeFrom="paragraph">
                  <wp:posOffset>3581400</wp:posOffset>
                </wp:positionV>
                <wp:extent cx="403860" cy="265430"/>
                <wp:effectExtent l="0" t="0" r="0" b="1270"/>
                <wp:wrapTight wrapText="bothSides">
                  <wp:wrapPolygon edited="0">
                    <wp:start x="3057" y="0"/>
                    <wp:lineTo x="3057" y="20153"/>
                    <wp:lineTo x="18340" y="20153"/>
                    <wp:lineTo x="18340" y="0"/>
                    <wp:lineTo x="3057" y="0"/>
                  </wp:wrapPolygon>
                </wp:wrapTight>
                <wp:docPr id="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00B518BC" w14:textId="47DBE21C" w:rsidR="009563EE" w:rsidRPr="007E0FFD" w:rsidRDefault="009563EE" w:rsidP="009563EE">
                            <w:pPr>
                              <w:rPr>
                                <w:sz w:val="28"/>
                                <w:szCs w:val="28"/>
                                <w:lang w:val="en-GB"/>
                              </w:rPr>
                            </w:pPr>
                            <w:r>
                              <w:rPr>
                                <w:sz w:val="28"/>
                                <w:szCs w:val="28"/>
                                <w:lang w:val="en-GB"/>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1F8F1" id="_x0000_s1046" type="#_x0000_t202" style="position:absolute;margin-left:0;margin-top:282pt;width:31.8pt;height:20.9pt;z-index:-251497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" filled="f" stroked="f">
                <v:textbox>
                  <w:txbxContent>
                    <w:p w14:paraId="00B518BC" w14:textId="47DBE21C" w:rsidR="009563EE" w:rsidRPr="007E0FFD" w:rsidRDefault="009563EE" w:rsidP="009563EE">
                      <w:pPr>
                        <w:rPr>
                          <w:sz w:val="28"/>
                          <w:szCs w:val="28"/>
                          <w:lang w:val="en-GB"/>
                        </w:rPr>
                      </w:pPr>
                      <w:r>
                        <w:rPr>
                          <w:sz w:val="28"/>
                          <w:szCs w:val="28"/>
                          <w:lang w:val="en-GB"/>
                        </w:rPr>
                        <w:t>1</w:t>
                      </w:r>
                      <w:r>
                        <w:rPr>
                          <w:sz w:val="28"/>
                          <w:szCs w:val="28"/>
                          <w:lang w:val="en-GB"/>
                        </w:rPr>
                        <w:t>8</w:t>
                      </w:r>
                    </w:p>
                  </w:txbxContent>
                </v:textbox>
                <w10:wrap type="tight" anchorx="margin"/>
              </v:shape>
            </w:pict>
          </mc:Fallback>
        </mc:AlternateContent>
      </w:r>
      <w:r w:rsidR="0079743D">
        <w:br w:type="page"/>
      </w:r>
    </w:p>
    <w:p w14:paraId="23CAECAC" w14:textId="08C51DB3" w:rsidR="00024782" w:rsidRPr="00024782" w:rsidRDefault="00024782" w:rsidP="00024782">
      <w:pPr>
        <w:pStyle w:val="Cabealho2"/>
      </w:pPr>
      <w:bookmarkStart w:id="22" w:name="_Toc107306599"/>
      <w:r w:rsidRPr="00024782">
        <w:rPr>
          <w:noProof/>
          <w:lang w:eastAsia="pt-PT"/>
        </w:rPr>
        <w:lastRenderedPageBreak/>
        <w:drawing>
          <wp:anchor distT="0" distB="0" distL="114300" distR="114300" simplePos="0" relativeHeight="251784192" behindDoc="1" locked="0" layoutInCell="1" allowOverlap="1" wp14:anchorId="62E7F9E5" wp14:editId="59E6EA7E">
            <wp:simplePos x="0" y="0"/>
            <wp:positionH relativeFrom="margin">
              <wp:align>left</wp:align>
            </wp:positionH>
            <wp:positionV relativeFrom="paragraph">
              <wp:posOffset>170976</wp:posOffset>
            </wp:positionV>
            <wp:extent cx="6445250" cy="3457575"/>
            <wp:effectExtent l="0" t="0" r="0" b="9525"/>
            <wp:wrapTight wrapText="bothSides">
              <wp:wrapPolygon edited="0">
                <wp:start x="0" y="0"/>
                <wp:lineTo x="0" y="21540"/>
                <wp:lineTo x="21515" y="21540"/>
                <wp:lineTo x="21515"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4D0A20">
        <w:t xml:space="preserve">Editar </w:t>
      </w:r>
      <w:r w:rsidR="00145753">
        <w:t>I</w:t>
      </w:r>
      <w:r w:rsidR="004D0A20">
        <w:t>nflamável</w:t>
      </w:r>
      <w:bookmarkEnd w:id="22"/>
    </w:p>
    <w:p w14:paraId="617469D1" w14:textId="787446B1" w:rsidR="003E5828" w:rsidRDefault="004D0A20" w:rsidP="003E5828">
      <w:pPr>
        <w:ind w:firstLine="720"/>
        <w:jc w:val="both"/>
      </w:pPr>
      <w:r>
        <w:t xml:space="preserve">Ao clicar no botão “Editar”, </w:t>
      </w:r>
      <w:r w:rsidR="00024782">
        <w:t>primeiro</w:t>
      </w:r>
      <w:r>
        <w:t xml:space="preserve"> botão a contar da esquerda de cada registo, deve aparecer o pop up acima. Os campos devem vir preenchidos com os valores do registo selecionado e preenchidos nos respetivos campos. Após feitas as alterações</w:t>
      </w:r>
      <w:r w:rsidR="00074D65">
        <w:t xml:space="preserve">, </w:t>
      </w:r>
      <w:r>
        <w:t>deve clicar no botão “Guardar” que se encontra no canto inferior direito.</w:t>
      </w:r>
      <w:r w:rsidRPr="008E101C">
        <w:t xml:space="preserve"> </w:t>
      </w:r>
      <w:r>
        <w:t xml:space="preserve">Após o </w:t>
      </w:r>
      <w:r w:rsidR="00794657">
        <w:t>utilizador</w:t>
      </w:r>
      <w:r>
        <w:t xml:space="preserve"> clicar no botão “Guardar” é feita uma verificação aos campos para ver se estão corretos, </w:t>
      </w:r>
      <w:r w:rsidR="003E5828">
        <w:t>não pode haver dois inflamáveis com a denominação igual, a validade deverá ser superior á data do dia atual, o campo lote deverá conter e não exceder os cinco números e deverá apenas permitir números, o campo número de série deverá conter e não exceder os nove números e deverá apenas permitir números, o campo quantidade deverá apenas permitir números, o campo setor deverá apenas aceitar uma letra e o campo contacto do fabricante deverá ser um email válido.</w:t>
      </w:r>
    </w:p>
    <w:p w14:paraId="0ACB2521" w14:textId="2E53D739" w:rsidR="004D0A20" w:rsidRDefault="004D0A20" w:rsidP="004D0A20">
      <w:pPr>
        <w:ind w:firstLine="720"/>
        <w:jc w:val="both"/>
      </w:pPr>
      <w:r>
        <w:t>Feita esta verificação, se tiver tudo correto, é emitido uma mensagem a dizer “Saved”, fecha o pop up e atualiza a tabela. Se algum campo não tiver de acordo com os parâmetros é mostrada uma mensagem por baixo do campo incorreto a sinalizar o erro.</w:t>
      </w:r>
    </w:p>
    <w:p w14:paraId="2E5C0681" w14:textId="27F85467" w:rsidR="004D0A20" w:rsidRDefault="004D0A20" w:rsidP="004D0A20">
      <w:pPr>
        <w:ind w:firstLine="720"/>
        <w:jc w:val="both"/>
      </w:pPr>
      <w:r w:rsidRPr="003E5828">
        <w:t xml:space="preserve">Caso o </w:t>
      </w:r>
      <w:r w:rsidR="00794657" w:rsidRPr="003E5828">
        <w:t>utilizador</w:t>
      </w:r>
      <w:r w:rsidRPr="003E5828">
        <w:t xml:space="preserve"> queira cancelar a ação deverá de clicar no botão “Cancelar” que se encontra ao lado do botão “Guardar”. Caso tenha clicado no botão cancelar o pop up deverá fechar se e o registo continua com os mesmos valores. Também poderá minimizar caso seja necessário de visualizar algo na tabela, para isso basta clicar no ícone do lado esquerdo ao do fechar no topo do pop u</w:t>
      </w:r>
      <w:r>
        <w:t>p.</w:t>
      </w:r>
    </w:p>
    <w:p w14:paraId="753F2EC4" w14:textId="3351762E" w:rsidR="004E2715" w:rsidRDefault="009563EE">
      <w:r w:rsidRPr="00D475D6">
        <w:rPr>
          <w:noProof/>
          <w:lang w:eastAsia="pt-PT"/>
        </w:rPr>
        <mc:AlternateContent>
          <mc:Choice Requires="wps">
            <w:drawing>
              <wp:anchor distT="45720" distB="45720" distL="114300" distR="114300" simplePos="0" relativeHeight="251821056" behindDoc="1" locked="0" layoutInCell="1" allowOverlap="1" wp14:anchorId="18EF79E5" wp14:editId="11A42627">
                <wp:simplePos x="0" y="0"/>
                <wp:positionH relativeFrom="margin">
                  <wp:align>center</wp:align>
                </wp:positionH>
                <wp:positionV relativeFrom="paragraph">
                  <wp:posOffset>2118360</wp:posOffset>
                </wp:positionV>
                <wp:extent cx="403860" cy="265430"/>
                <wp:effectExtent l="0" t="0" r="0" b="1270"/>
                <wp:wrapTight wrapText="bothSides">
                  <wp:wrapPolygon edited="0">
                    <wp:start x="3057" y="0"/>
                    <wp:lineTo x="3057" y="20153"/>
                    <wp:lineTo x="18340" y="20153"/>
                    <wp:lineTo x="18340" y="0"/>
                    <wp:lineTo x="3057" y="0"/>
                  </wp:wrapPolygon>
                </wp:wrapTight>
                <wp:docPr id="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76584437" w14:textId="192875F0" w:rsidR="009563EE" w:rsidRPr="007E0FFD" w:rsidRDefault="009563EE" w:rsidP="009563EE">
                            <w:pPr>
                              <w:rPr>
                                <w:sz w:val="28"/>
                                <w:szCs w:val="28"/>
                                <w:lang w:val="en-GB"/>
                              </w:rPr>
                            </w:pPr>
                            <w:r>
                              <w:rPr>
                                <w:sz w:val="28"/>
                                <w:szCs w:val="28"/>
                                <w:lang w:val="en-GB"/>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F79E5" id="_x0000_s1047" type="#_x0000_t202" style="position:absolute;margin-left:0;margin-top:166.8pt;width:31.8pt;height:20.9pt;z-index:-251495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" filled="f" stroked="f">
                <v:textbox>
                  <w:txbxContent>
                    <w:p w14:paraId="76584437" w14:textId="192875F0" w:rsidR="009563EE" w:rsidRPr="007E0FFD" w:rsidRDefault="009563EE" w:rsidP="009563EE">
                      <w:pPr>
                        <w:rPr>
                          <w:sz w:val="28"/>
                          <w:szCs w:val="28"/>
                          <w:lang w:val="en-GB"/>
                        </w:rPr>
                      </w:pPr>
                      <w:r>
                        <w:rPr>
                          <w:sz w:val="28"/>
                          <w:szCs w:val="28"/>
                          <w:lang w:val="en-GB"/>
                        </w:rPr>
                        <w:t>1</w:t>
                      </w:r>
                      <w:r>
                        <w:rPr>
                          <w:sz w:val="28"/>
                          <w:szCs w:val="28"/>
                          <w:lang w:val="en-GB"/>
                        </w:rPr>
                        <w:t>9</w:t>
                      </w:r>
                    </w:p>
                  </w:txbxContent>
                </v:textbox>
                <w10:wrap type="tight" anchorx="margin"/>
              </v:shape>
            </w:pict>
          </mc:Fallback>
        </mc:AlternateContent>
      </w:r>
      <w:r w:rsidR="004E2715">
        <w:br w:type="page"/>
      </w:r>
    </w:p>
    <w:p w14:paraId="570B2B25" w14:textId="3DE48B2B" w:rsidR="00B9447F" w:rsidRPr="00B9447F" w:rsidRDefault="00B9447F" w:rsidP="00B9447F">
      <w:pPr>
        <w:pStyle w:val="Cabealho2"/>
      </w:pPr>
      <w:bookmarkStart w:id="23" w:name="_Toc107306600"/>
      <w:r w:rsidRPr="00B9447F">
        <w:rPr>
          <w:noProof/>
          <w:lang w:eastAsia="pt-PT"/>
        </w:rPr>
        <w:lastRenderedPageBreak/>
        <w:drawing>
          <wp:anchor distT="0" distB="0" distL="114300" distR="114300" simplePos="0" relativeHeight="251785216" behindDoc="1" locked="0" layoutInCell="1" allowOverlap="1" wp14:anchorId="585191E8" wp14:editId="4768CB5B">
            <wp:simplePos x="0" y="0"/>
            <wp:positionH relativeFrom="margin">
              <wp:align>left</wp:align>
            </wp:positionH>
            <wp:positionV relativeFrom="paragraph">
              <wp:posOffset>177800</wp:posOffset>
            </wp:positionV>
            <wp:extent cx="6445250" cy="3457575"/>
            <wp:effectExtent l="0" t="0" r="0" b="9525"/>
            <wp:wrapTight wrapText="bothSides">
              <wp:wrapPolygon edited="0">
                <wp:start x="0" y="0"/>
                <wp:lineTo x="0" y="21540"/>
                <wp:lineTo x="21515" y="21540"/>
                <wp:lineTo x="21515"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4E2715">
        <w:t xml:space="preserve">Aquisição </w:t>
      </w:r>
      <w:r w:rsidR="00145753">
        <w:t>I</w:t>
      </w:r>
      <w:r w:rsidR="004E2715">
        <w:t>nflamável</w:t>
      </w:r>
      <w:bookmarkEnd w:id="23"/>
    </w:p>
    <w:p w14:paraId="7A6AB906" w14:textId="1E2D3073" w:rsidR="004E2715" w:rsidRDefault="004E2715" w:rsidP="004E2715">
      <w:pPr>
        <w:ind w:firstLine="720"/>
        <w:jc w:val="both"/>
      </w:pPr>
      <w:r>
        <w:t xml:space="preserve">Ao clicar no botão “Aquisição”, </w:t>
      </w:r>
      <w:r w:rsidR="00893B5B">
        <w:t>segundo</w:t>
      </w:r>
      <w:r>
        <w:t xml:space="preserve"> botão a contar da esquerda de cada registo, deve aparecer o pop up acima. Os campos Denominação, Número de série e Lote devem vir preenchidos com os valores do registo selecionado e preenchidos nos respetivos campos e não puderam ser alterados. O </w:t>
      </w:r>
      <w:r w:rsidR="00794657">
        <w:t>utilizador</w:t>
      </w:r>
      <w:r>
        <w:t xml:space="preserve"> deverá preencher os restantes campos para puder fazer o pedido. Feito o preenchimento dos campos</w:t>
      </w:r>
      <w:r w:rsidR="00074D65">
        <w:t xml:space="preserve">, </w:t>
      </w:r>
      <w:r>
        <w:t xml:space="preserve">deve clicar no botão “Guardar” que se encontra no canto inferior direito. Caso o </w:t>
      </w:r>
      <w:r w:rsidR="00794657">
        <w:t>utilizador</w:t>
      </w:r>
      <w:r>
        <w:t xml:space="preserve"> queira cancelar a ação deverá de clicar no botão “Cancelar” que se encontra ao lado do botão “Guardar”. </w:t>
      </w:r>
    </w:p>
    <w:p w14:paraId="6B490281" w14:textId="737A0BDE" w:rsidR="004E2715" w:rsidRDefault="004E2715" w:rsidP="004E2715">
      <w:pPr>
        <w:ind w:firstLine="720"/>
        <w:jc w:val="both"/>
      </w:pPr>
      <w:r>
        <w:t xml:space="preserve">Após o </w:t>
      </w:r>
      <w:r w:rsidR="00794657">
        <w:t>utilizador</w:t>
      </w:r>
      <w:r>
        <w:t xml:space="preserve"> clicar no botão “Guardar” é feita uma verificação aos campos para ver se estão corretos, a mesma </w:t>
      </w:r>
      <w:r w:rsidR="00893B5B">
        <w:t>que é feita no pop up do botão editar</w:t>
      </w:r>
      <w:r>
        <w:t xml:space="preserve">. Feita esta verificação, se tiver tudo correto, é emitido uma mensagem a dizer “Saved”, fecha o pop up e envia o pedido para a tabela no submenu “Pedidos de aquisição”. Se algum campo não tiver de acordo com os parâmetros é mostrada uma mensagem por baixo do campo incorreto a sinalizar o erro. </w:t>
      </w:r>
    </w:p>
    <w:p w14:paraId="6AF1FB48" w14:textId="49508B7E" w:rsidR="004E2715" w:rsidRDefault="004E2715" w:rsidP="004E2715">
      <w:pPr>
        <w:ind w:firstLine="720"/>
        <w:jc w:val="both"/>
      </w:pPr>
      <w:r>
        <w:t xml:space="preserve">Caso o </w:t>
      </w:r>
      <w:r w:rsidR="00794657">
        <w:t>utilizador</w:t>
      </w:r>
      <w:r>
        <w:t xml:space="preserve"> queira cancelar a ação deverá de clicar no botão “Cancelar” que se encontra ao lado do botão “Guardar”. Caso tenha clicado no botão cancelar o pop up deverá fechar se e não será enviado o pedido. Também poderá minimizar caso seja necessário de visualizar algo na tabela, para isso basta clicar no ícone do lado esquerdo ao do fechar no topo do pop up.</w:t>
      </w:r>
    </w:p>
    <w:p w14:paraId="1BCE4D3D" w14:textId="1A8FE676" w:rsidR="003F1EC7" w:rsidRDefault="009563EE">
      <w:r w:rsidRPr="00D475D6">
        <w:rPr>
          <w:noProof/>
          <w:lang w:eastAsia="pt-PT"/>
        </w:rPr>
        <mc:AlternateContent>
          <mc:Choice Requires="wps">
            <w:drawing>
              <wp:anchor distT="45720" distB="45720" distL="114300" distR="114300" simplePos="0" relativeHeight="251823104" behindDoc="1" locked="0" layoutInCell="1" allowOverlap="1" wp14:anchorId="4A1C8742" wp14:editId="1D890853">
                <wp:simplePos x="0" y="0"/>
                <wp:positionH relativeFrom="margin">
                  <wp:align>center</wp:align>
                </wp:positionH>
                <wp:positionV relativeFrom="paragraph">
                  <wp:posOffset>2304415</wp:posOffset>
                </wp:positionV>
                <wp:extent cx="403860" cy="265430"/>
                <wp:effectExtent l="0" t="0" r="0" b="1270"/>
                <wp:wrapTight wrapText="bothSides">
                  <wp:wrapPolygon edited="0">
                    <wp:start x="3057" y="0"/>
                    <wp:lineTo x="3057" y="20153"/>
                    <wp:lineTo x="18340" y="20153"/>
                    <wp:lineTo x="18340" y="0"/>
                    <wp:lineTo x="3057" y="0"/>
                  </wp:wrapPolygon>
                </wp:wrapTight>
                <wp:docPr id="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37A8A721" w14:textId="3D8AEE34" w:rsidR="009563EE" w:rsidRPr="007E0FFD" w:rsidRDefault="009563EE" w:rsidP="009563EE">
                            <w:pPr>
                              <w:rPr>
                                <w:sz w:val="28"/>
                                <w:szCs w:val="28"/>
                                <w:lang w:val="en-GB"/>
                              </w:rPr>
                            </w:pPr>
                            <w:r>
                              <w:rPr>
                                <w:sz w:val="28"/>
                                <w:szCs w:val="28"/>
                                <w:lang w:val="en-GB"/>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C8742" id="_x0000_s1048" type="#_x0000_t202" style="position:absolute;margin-left:0;margin-top:181.45pt;width:31.8pt;height:20.9pt;z-index:-251493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" filled="f" stroked="f">
                <v:textbox>
                  <w:txbxContent>
                    <w:p w14:paraId="37A8A721" w14:textId="3D8AEE34" w:rsidR="009563EE" w:rsidRPr="007E0FFD" w:rsidRDefault="009563EE" w:rsidP="009563EE">
                      <w:pPr>
                        <w:rPr>
                          <w:sz w:val="28"/>
                          <w:szCs w:val="28"/>
                          <w:lang w:val="en-GB"/>
                        </w:rPr>
                      </w:pPr>
                      <w:r>
                        <w:rPr>
                          <w:sz w:val="28"/>
                          <w:szCs w:val="28"/>
                          <w:lang w:val="en-GB"/>
                        </w:rPr>
                        <w:t>20</w:t>
                      </w:r>
                    </w:p>
                  </w:txbxContent>
                </v:textbox>
                <w10:wrap type="tight" anchorx="margin"/>
              </v:shape>
            </w:pict>
          </mc:Fallback>
        </mc:AlternateContent>
      </w:r>
      <w:r w:rsidR="003F1EC7">
        <w:br w:type="page"/>
      </w:r>
    </w:p>
    <w:p w14:paraId="4AED3558" w14:textId="09051680" w:rsidR="006C5CB6" w:rsidRPr="006C5CB6" w:rsidRDefault="006C5CB6" w:rsidP="006C5CB6">
      <w:pPr>
        <w:pStyle w:val="Cabealho2"/>
      </w:pPr>
      <w:bookmarkStart w:id="24" w:name="_Toc107306601"/>
      <w:r w:rsidRPr="006C5CB6">
        <w:rPr>
          <w:noProof/>
          <w:lang w:eastAsia="pt-PT"/>
        </w:rPr>
        <w:lastRenderedPageBreak/>
        <w:drawing>
          <wp:anchor distT="0" distB="0" distL="114300" distR="114300" simplePos="0" relativeHeight="251786240" behindDoc="1" locked="0" layoutInCell="1" allowOverlap="1" wp14:anchorId="5088806F" wp14:editId="23254D06">
            <wp:simplePos x="0" y="0"/>
            <wp:positionH relativeFrom="margin">
              <wp:align>left</wp:align>
            </wp:positionH>
            <wp:positionV relativeFrom="paragraph">
              <wp:posOffset>177800</wp:posOffset>
            </wp:positionV>
            <wp:extent cx="6445250" cy="3457575"/>
            <wp:effectExtent l="0" t="0" r="0" b="9525"/>
            <wp:wrapTight wrapText="bothSides">
              <wp:wrapPolygon edited="0">
                <wp:start x="0" y="0"/>
                <wp:lineTo x="0" y="21540"/>
                <wp:lineTo x="21515" y="21540"/>
                <wp:lineTo x="21515"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3F1EC7">
        <w:t xml:space="preserve">Registo de </w:t>
      </w:r>
      <w:r w:rsidR="00145753">
        <w:t>F</w:t>
      </w:r>
      <w:r w:rsidR="003F1EC7">
        <w:t>ornecimentos</w:t>
      </w:r>
      <w:bookmarkEnd w:id="24"/>
    </w:p>
    <w:p w14:paraId="517BF1E4" w14:textId="77777777" w:rsidR="002849B8" w:rsidRDefault="002849B8" w:rsidP="002849B8">
      <w:pPr>
        <w:ind w:firstLine="720"/>
        <w:jc w:val="both"/>
      </w:pPr>
      <w:r>
        <w:t xml:space="preserve">Ao clicar no botão “Fornecer”, terceiro botão a contar da esquerda de cada registo, deve aparecer o pop up acima. Os campos Denominação, Número de série e Lote devem vir preenchidos com os valores do registo selecionado e preenchidos nos respetivos campos e não puderam ser alterados. O utilizador deverá preencher os restantes campos para puder fazer o fornecimento. Feito o preenchimento dos campos, deve clicar no botão “Guardar” que se encontra no canto inferior direito. Caso o utilizador queira cancelar a ação deverá de clicar no botão “Cancelar” que se encontra ao lado do botão “Guardar”. </w:t>
      </w:r>
    </w:p>
    <w:p w14:paraId="1AFB94AB" w14:textId="77777777" w:rsidR="002849B8" w:rsidRDefault="002849B8" w:rsidP="002849B8">
      <w:pPr>
        <w:ind w:firstLine="720"/>
        <w:jc w:val="both"/>
      </w:pPr>
      <w:r>
        <w:t xml:space="preserve">Após o utilizador clicar no botão “Guardar” é feita uma verificação aos campos para ver se estão corretos, a mesma que é feita no pop up do botão editar. Feita esta verificação, se tiver tudo correto, é emitido uma mensagem a dizer “Saved”, fecha o pop up e envia o registo para a tabela no submenu “Registo de fornecimentos”. Se algum campo não tiver de acordo com os parâmetros é mostrada uma mensagem por baixo do campo incorreto a sinalizar o erro. </w:t>
      </w:r>
    </w:p>
    <w:p w14:paraId="4083199F" w14:textId="77777777" w:rsidR="002849B8" w:rsidRDefault="002849B8" w:rsidP="002849B8">
      <w:pPr>
        <w:ind w:firstLine="720"/>
        <w:jc w:val="both"/>
      </w:pPr>
      <w:r>
        <w:t>Caso o utilizador queira cancelar a ação deverá de clicar no botão “Cancelar” que se encontra ao lado do botão “Guardar”. Caso tenha clicado no botão cancelar o pop up deverá fechar se e não será enviado o registo. Também poderá minimizar caso seja necessário de visualizar algo na tabela, para isso basta clicar no ícone do lado esquerdo ao do fechar no topo do pop up.</w:t>
      </w:r>
    </w:p>
    <w:p w14:paraId="70E2F21F" w14:textId="4D6F7BFB" w:rsidR="00406605" w:rsidRDefault="00406605" w:rsidP="00406605">
      <w:pPr>
        <w:ind w:firstLine="720"/>
      </w:pPr>
    </w:p>
    <w:p w14:paraId="48F43B9A" w14:textId="6338834D" w:rsidR="00406605" w:rsidRDefault="009563EE">
      <w:r w:rsidRPr="00D475D6">
        <w:rPr>
          <w:noProof/>
          <w:lang w:eastAsia="pt-PT"/>
        </w:rPr>
        <mc:AlternateContent>
          <mc:Choice Requires="wps">
            <w:drawing>
              <wp:anchor distT="45720" distB="45720" distL="114300" distR="114300" simplePos="0" relativeHeight="251825152" behindDoc="1" locked="0" layoutInCell="1" allowOverlap="1" wp14:anchorId="495535EE" wp14:editId="29B65D4A">
                <wp:simplePos x="0" y="0"/>
                <wp:positionH relativeFrom="margin">
                  <wp:align>center</wp:align>
                </wp:positionH>
                <wp:positionV relativeFrom="paragraph">
                  <wp:posOffset>2016760</wp:posOffset>
                </wp:positionV>
                <wp:extent cx="403860" cy="265430"/>
                <wp:effectExtent l="0" t="0" r="0" b="1270"/>
                <wp:wrapTight wrapText="bothSides">
                  <wp:wrapPolygon edited="0">
                    <wp:start x="3057" y="0"/>
                    <wp:lineTo x="3057" y="20153"/>
                    <wp:lineTo x="18340" y="20153"/>
                    <wp:lineTo x="18340" y="0"/>
                    <wp:lineTo x="3057" y="0"/>
                  </wp:wrapPolygon>
                </wp:wrapTight>
                <wp:docPr id="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3DE4C3F7" w14:textId="50C84ED4" w:rsidR="009563EE" w:rsidRPr="007E0FFD" w:rsidRDefault="009563EE" w:rsidP="009563EE">
                            <w:pPr>
                              <w:rPr>
                                <w:sz w:val="28"/>
                                <w:szCs w:val="28"/>
                                <w:lang w:val="en-GB"/>
                              </w:rPr>
                            </w:pPr>
                            <w:r>
                              <w:rPr>
                                <w:sz w:val="28"/>
                                <w:szCs w:val="28"/>
                                <w:lang w:val="en-GB"/>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535EE" id="_x0000_s1049" type="#_x0000_t202" style="position:absolute;margin-left:0;margin-top:158.8pt;width:31.8pt;height:20.9pt;z-index:-251491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" filled="f" stroked="f">
                <v:textbox>
                  <w:txbxContent>
                    <w:p w14:paraId="3DE4C3F7" w14:textId="50C84ED4" w:rsidR="009563EE" w:rsidRPr="007E0FFD" w:rsidRDefault="009563EE" w:rsidP="009563EE">
                      <w:pPr>
                        <w:rPr>
                          <w:sz w:val="28"/>
                          <w:szCs w:val="28"/>
                          <w:lang w:val="en-GB"/>
                        </w:rPr>
                      </w:pPr>
                      <w:r>
                        <w:rPr>
                          <w:sz w:val="28"/>
                          <w:szCs w:val="28"/>
                          <w:lang w:val="en-GB"/>
                        </w:rPr>
                        <w:t>2</w:t>
                      </w:r>
                      <w:r>
                        <w:rPr>
                          <w:sz w:val="28"/>
                          <w:szCs w:val="28"/>
                          <w:lang w:val="en-GB"/>
                        </w:rPr>
                        <w:t>1</w:t>
                      </w:r>
                    </w:p>
                  </w:txbxContent>
                </v:textbox>
                <w10:wrap type="tight" anchorx="margin"/>
              </v:shape>
            </w:pict>
          </mc:Fallback>
        </mc:AlternateContent>
      </w:r>
      <w:r w:rsidR="00406605">
        <w:br w:type="page"/>
      </w:r>
    </w:p>
    <w:p w14:paraId="7B97BFA8" w14:textId="70F370CB" w:rsidR="00FA5F2D" w:rsidRPr="00FA5F2D" w:rsidRDefault="00FA5F2D" w:rsidP="00FA5F2D">
      <w:pPr>
        <w:pStyle w:val="Cabealho2"/>
      </w:pPr>
      <w:bookmarkStart w:id="25" w:name="_Toc107306602"/>
      <w:r w:rsidRPr="00FA5F2D">
        <w:rPr>
          <w:noProof/>
          <w:lang w:eastAsia="pt-PT"/>
        </w:rPr>
        <w:lastRenderedPageBreak/>
        <w:drawing>
          <wp:anchor distT="0" distB="0" distL="114300" distR="114300" simplePos="0" relativeHeight="251787264" behindDoc="1" locked="0" layoutInCell="1" allowOverlap="1" wp14:anchorId="78BBA64B" wp14:editId="1305E2C6">
            <wp:simplePos x="0" y="0"/>
            <wp:positionH relativeFrom="margin">
              <wp:align>left</wp:align>
            </wp:positionH>
            <wp:positionV relativeFrom="paragraph">
              <wp:posOffset>170976</wp:posOffset>
            </wp:positionV>
            <wp:extent cx="6445250" cy="3457575"/>
            <wp:effectExtent l="0" t="0" r="0" b="9525"/>
            <wp:wrapTight wrapText="bothSides">
              <wp:wrapPolygon edited="0">
                <wp:start x="0" y="0"/>
                <wp:lineTo x="0" y="21540"/>
                <wp:lineTo x="21515" y="21540"/>
                <wp:lineTo x="21515"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406605">
        <w:t xml:space="preserve">Aquisição </w:t>
      </w:r>
      <w:r w:rsidR="00145753">
        <w:t>I</w:t>
      </w:r>
      <w:r w:rsidR="00406605">
        <w:t>nflamável</w:t>
      </w:r>
      <w:bookmarkEnd w:id="25"/>
    </w:p>
    <w:p w14:paraId="526447F6" w14:textId="26046CB9" w:rsidR="00406605" w:rsidRDefault="00406605" w:rsidP="00406605">
      <w:pPr>
        <w:ind w:firstLine="720"/>
        <w:jc w:val="both"/>
      </w:pPr>
      <w:r>
        <w:t>Ao clicar no submenu Pedidos de aquisição</w:t>
      </w:r>
      <w:r w:rsidR="00FB6AF1">
        <w:t>,</w:t>
      </w:r>
      <w:r>
        <w:t xml:space="preserve"> este será o ecrã a ser visionado. No topo da página contém uma barra de pesquisa. No lado esquerdo contém uma tabela com os pedidos de aquisição. No lado direito contém um formulário para puder visionar os pedidos. Para pesquisar algo na tabela basta clicar uma vez na barra de pesquisa e escrever o que deseja procurar, a tabela vai atualizando ao mesmo tempo que vai digitando mostrando os resultados possíveis. Para passar a informação de cada pedido o </w:t>
      </w:r>
      <w:r w:rsidR="00794657">
        <w:t>utilizador</w:t>
      </w:r>
      <w:r>
        <w:t xml:space="preserve"> deverá clicar duas vezes em cima do registo que pretende visionar. </w:t>
      </w:r>
    </w:p>
    <w:p w14:paraId="0A7D1013" w14:textId="6E345F65" w:rsidR="00406605" w:rsidRDefault="009563EE">
      <w:r w:rsidRPr="00D475D6">
        <w:rPr>
          <w:noProof/>
          <w:lang w:eastAsia="pt-PT"/>
        </w:rPr>
        <mc:AlternateContent>
          <mc:Choice Requires="wps">
            <w:drawing>
              <wp:anchor distT="45720" distB="45720" distL="114300" distR="114300" simplePos="0" relativeHeight="251827200" behindDoc="1" locked="0" layoutInCell="1" allowOverlap="1" wp14:anchorId="58F27AD1" wp14:editId="5834A1A9">
                <wp:simplePos x="0" y="0"/>
                <wp:positionH relativeFrom="margin">
                  <wp:align>center</wp:align>
                </wp:positionH>
                <wp:positionV relativeFrom="paragraph">
                  <wp:posOffset>4365625</wp:posOffset>
                </wp:positionV>
                <wp:extent cx="403860" cy="265430"/>
                <wp:effectExtent l="0" t="0" r="0" b="1270"/>
                <wp:wrapTight wrapText="bothSides">
                  <wp:wrapPolygon edited="0">
                    <wp:start x="3057" y="0"/>
                    <wp:lineTo x="3057" y="20153"/>
                    <wp:lineTo x="18340" y="20153"/>
                    <wp:lineTo x="18340" y="0"/>
                    <wp:lineTo x="3057" y="0"/>
                  </wp:wrapPolygon>
                </wp:wrapTight>
                <wp:docPr id="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1BE77CF5" w14:textId="614409C4" w:rsidR="009563EE" w:rsidRPr="007E0FFD" w:rsidRDefault="009563EE" w:rsidP="009563EE">
                            <w:pPr>
                              <w:rPr>
                                <w:sz w:val="28"/>
                                <w:szCs w:val="28"/>
                                <w:lang w:val="en-GB"/>
                              </w:rPr>
                            </w:pPr>
                            <w:r>
                              <w:rPr>
                                <w:sz w:val="28"/>
                                <w:szCs w:val="28"/>
                                <w:lang w:val="en-GB"/>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27AD1" id="_x0000_s1050" type="#_x0000_t202" style="position:absolute;margin-left:0;margin-top:343.75pt;width:31.8pt;height:20.9pt;z-index:-251489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" filled="f" stroked="f">
                <v:textbox>
                  <w:txbxContent>
                    <w:p w14:paraId="1BE77CF5" w14:textId="614409C4" w:rsidR="009563EE" w:rsidRPr="007E0FFD" w:rsidRDefault="009563EE" w:rsidP="009563EE">
                      <w:pPr>
                        <w:rPr>
                          <w:sz w:val="28"/>
                          <w:szCs w:val="28"/>
                          <w:lang w:val="en-GB"/>
                        </w:rPr>
                      </w:pPr>
                      <w:r>
                        <w:rPr>
                          <w:sz w:val="28"/>
                          <w:szCs w:val="28"/>
                          <w:lang w:val="en-GB"/>
                        </w:rPr>
                        <w:t>2</w:t>
                      </w:r>
                      <w:r>
                        <w:rPr>
                          <w:sz w:val="28"/>
                          <w:szCs w:val="28"/>
                          <w:lang w:val="en-GB"/>
                        </w:rPr>
                        <w:t>2</w:t>
                      </w:r>
                    </w:p>
                  </w:txbxContent>
                </v:textbox>
                <w10:wrap type="tight" anchorx="margin"/>
              </v:shape>
            </w:pict>
          </mc:Fallback>
        </mc:AlternateContent>
      </w:r>
      <w:r w:rsidR="00406605">
        <w:br w:type="page"/>
      </w:r>
    </w:p>
    <w:p w14:paraId="5356EBD4" w14:textId="612E132B" w:rsidR="00614251" w:rsidRPr="00614251" w:rsidRDefault="00614251" w:rsidP="00614251">
      <w:pPr>
        <w:pStyle w:val="Cabealho2"/>
      </w:pPr>
      <w:bookmarkStart w:id="26" w:name="_Toc107306603"/>
      <w:r w:rsidRPr="00614251">
        <w:rPr>
          <w:noProof/>
          <w:lang w:eastAsia="pt-PT"/>
        </w:rPr>
        <w:lastRenderedPageBreak/>
        <w:drawing>
          <wp:anchor distT="0" distB="0" distL="114300" distR="114300" simplePos="0" relativeHeight="251788288" behindDoc="1" locked="0" layoutInCell="1" allowOverlap="1" wp14:anchorId="003BF9C0" wp14:editId="1B1DB755">
            <wp:simplePos x="0" y="0"/>
            <wp:positionH relativeFrom="margin">
              <wp:align>left</wp:align>
            </wp:positionH>
            <wp:positionV relativeFrom="paragraph">
              <wp:posOffset>170976</wp:posOffset>
            </wp:positionV>
            <wp:extent cx="6445250" cy="3450590"/>
            <wp:effectExtent l="0" t="0" r="0" b="0"/>
            <wp:wrapTight wrapText="bothSides">
              <wp:wrapPolygon edited="0">
                <wp:start x="0" y="0"/>
                <wp:lineTo x="0" y="21465"/>
                <wp:lineTo x="21515" y="21465"/>
                <wp:lineTo x="21515"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5250" cy="3450590"/>
                    </a:xfrm>
                    <a:prstGeom prst="rect">
                      <a:avLst/>
                    </a:prstGeom>
                  </pic:spPr>
                </pic:pic>
              </a:graphicData>
            </a:graphic>
          </wp:anchor>
        </w:drawing>
      </w:r>
      <w:r w:rsidR="00406605">
        <w:t xml:space="preserve">Registo de </w:t>
      </w:r>
      <w:r w:rsidR="00145753">
        <w:t>I</w:t>
      </w:r>
      <w:r w:rsidR="00406605">
        <w:t>nflamável</w:t>
      </w:r>
      <w:bookmarkEnd w:id="26"/>
    </w:p>
    <w:p w14:paraId="039C781B" w14:textId="284FCA21" w:rsidR="00BB0802" w:rsidRDefault="00406605" w:rsidP="00BB0802">
      <w:pPr>
        <w:ind w:firstLine="720"/>
        <w:jc w:val="both"/>
      </w:pPr>
      <w:r>
        <w:t>Ao clicar no submenu Registo de fornecimentos</w:t>
      </w:r>
      <w:r w:rsidR="00FB6AF1">
        <w:t>,</w:t>
      </w:r>
      <w:r>
        <w:t xml:space="preserve"> este será o ecrã a ser visionado. No topo da página contém uma barra de pesquisa. No lado esquerdo contém uma tabela com os registos de fornecimentos. No lado direito contém um formulário para puder visionar os registos. Para pesquisar algo na tabela basta clicar uma vez na barra de pesquisa e escrever o que deseja procurar, a tabela vai atualizando ao mesmo tempo que vai digitando mostrando os resultados possíveis. Para passar a informação de cada pedido o </w:t>
      </w:r>
      <w:r w:rsidR="00794657">
        <w:t>utilizador</w:t>
      </w:r>
      <w:r>
        <w:t xml:space="preserve"> deverá clicar duas vezes em cima do registo que pretende visionar. </w:t>
      </w:r>
    </w:p>
    <w:p w14:paraId="2DF733B7" w14:textId="3F29F38F" w:rsidR="00BB0802" w:rsidRDefault="00BB0802" w:rsidP="00BB0802">
      <w:pPr>
        <w:ind w:firstLine="720"/>
        <w:jc w:val="both"/>
      </w:pPr>
    </w:p>
    <w:p w14:paraId="1A7B69FD" w14:textId="0A4E7B99" w:rsidR="00BB0802" w:rsidRDefault="00BB0802" w:rsidP="00BB0802">
      <w:pPr>
        <w:ind w:firstLine="720"/>
        <w:jc w:val="both"/>
      </w:pPr>
    </w:p>
    <w:p w14:paraId="32699A2C" w14:textId="77777777" w:rsidR="006F64E2" w:rsidRDefault="006F64E2" w:rsidP="00047357">
      <w:pPr>
        <w:pStyle w:val="Cabealho1"/>
      </w:pPr>
    </w:p>
    <w:p w14:paraId="63D2DD91" w14:textId="0EF2A27C" w:rsidR="006F64E2" w:rsidRDefault="006F64E2" w:rsidP="006F64E2">
      <w:pPr>
        <w:rPr>
          <w:rFonts w:asciiTheme="majorHAnsi" w:eastAsiaTheme="majorEastAsia" w:hAnsiTheme="majorHAnsi" w:cstheme="majorBidi"/>
          <w:color w:val="0E1128" w:themeColor="text2"/>
          <w:sz w:val="32"/>
          <w:szCs w:val="32"/>
        </w:rPr>
      </w:pPr>
    </w:p>
    <w:p w14:paraId="0D501749" w14:textId="549A13C0" w:rsidR="006F64E2" w:rsidRDefault="006F64E2" w:rsidP="006F64E2">
      <w:pPr>
        <w:rPr>
          <w:rFonts w:asciiTheme="majorHAnsi" w:eastAsiaTheme="majorEastAsia" w:hAnsiTheme="majorHAnsi" w:cstheme="majorBidi"/>
          <w:color w:val="0E1128" w:themeColor="text2"/>
          <w:sz w:val="32"/>
          <w:szCs w:val="32"/>
        </w:rPr>
      </w:pPr>
    </w:p>
    <w:p w14:paraId="35F48A7C" w14:textId="017199CE" w:rsidR="006F64E2" w:rsidRDefault="006F64E2" w:rsidP="006F64E2">
      <w:pPr>
        <w:rPr>
          <w:rFonts w:asciiTheme="majorHAnsi" w:eastAsiaTheme="majorEastAsia" w:hAnsiTheme="majorHAnsi" w:cstheme="majorBidi"/>
          <w:color w:val="0E1128" w:themeColor="text2"/>
          <w:sz w:val="32"/>
          <w:szCs w:val="32"/>
        </w:rPr>
      </w:pPr>
    </w:p>
    <w:p w14:paraId="7E2636BE" w14:textId="74B77FF1" w:rsidR="006F64E2" w:rsidRDefault="006F64E2" w:rsidP="006F64E2">
      <w:pPr>
        <w:rPr>
          <w:rFonts w:asciiTheme="majorHAnsi" w:eastAsiaTheme="majorEastAsia" w:hAnsiTheme="majorHAnsi" w:cstheme="majorBidi"/>
          <w:color w:val="0E1128" w:themeColor="text2"/>
          <w:sz w:val="32"/>
          <w:szCs w:val="32"/>
        </w:rPr>
      </w:pPr>
    </w:p>
    <w:p w14:paraId="2E28BBB4" w14:textId="04395EE0" w:rsidR="006F64E2" w:rsidRDefault="006F64E2" w:rsidP="006F64E2">
      <w:pPr>
        <w:rPr>
          <w:rFonts w:asciiTheme="majorHAnsi" w:eastAsiaTheme="majorEastAsia" w:hAnsiTheme="majorHAnsi" w:cstheme="majorBidi"/>
          <w:color w:val="0E1128" w:themeColor="text2"/>
          <w:sz w:val="32"/>
          <w:szCs w:val="32"/>
        </w:rPr>
      </w:pPr>
    </w:p>
    <w:p w14:paraId="35149830" w14:textId="381F87C8" w:rsidR="006F64E2" w:rsidRDefault="006F64E2" w:rsidP="006F64E2">
      <w:pPr>
        <w:rPr>
          <w:rFonts w:asciiTheme="majorHAnsi" w:eastAsiaTheme="majorEastAsia" w:hAnsiTheme="majorHAnsi" w:cstheme="majorBidi"/>
          <w:color w:val="0E1128" w:themeColor="text2"/>
          <w:sz w:val="32"/>
          <w:szCs w:val="32"/>
        </w:rPr>
      </w:pPr>
    </w:p>
    <w:p w14:paraId="3184ED93" w14:textId="06834D7D" w:rsidR="006F64E2" w:rsidRDefault="006F64E2" w:rsidP="006F64E2">
      <w:pPr>
        <w:rPr>
          <w:rFonts w:asciiTheme="majorHAnsi" w:eastAsiaTheme="majorEastAsia" w:hAnsiTheme="majorHAnsi" w:cstheme="majorBidi"/>
          <w:color w:val="0E1128" w:themeColor="text2"/>
          <w:sz w:val="32"/>
          <w:szCs w:val="32"/>
        </w:rPr>
      </w:pPr>
    </w:p>
    <w:p w14:paraId="5DBA0B54" w14:textId="64200AD2" w:rsidR="006F64E2" w:rsidRDefault="006F64E2" w:rsidP="00047357">
      <w:pPr>
        <w:pStyle w:val="Cabealho1"/>
        <w:rPr>
          <w:rFonts w:asciiTheme="minorHAnsi" w:eastAsiaTheme="minorHAnsi" w:hAnsiTheme="minorHAnsi" w:cstheme="minorBidi"/>
          <w:color w:val="auto"/>
          <w:sz w:val="24"/>
          <w:szCs w:val="24"/>
        </w:rPr>
      </w:pPr>
    </w:p>
    <w:p w14:paraId="37F1B13F" w14:textId="3EB429FA" w:rsidR="006F64E2" w:rsidRPr="006F64E2" w:rsidRDefault="009563EE" w:rsidP="006F64E2">
      <w:r w:rsidRPr="00D475D6">
        <w:rPr>
          <w:noProof/>
          <w:lang w:eastAsia="pt-PT"/>
        </w:rPr>
        <mc:AlternateContent>
          <mc:Choice Requires="wps">
            <w:drawing>
              <wp:anchor distT="45720" distB="45720" distL="114300" distR="114300" simplePos="0" relativeHeight="251829248" behindDoc="1" locked="0" layoutInCell="1" allowOverlap="1" wp14:anchorId="58C68462" wp14:editId="5E403C45">
                <wp:simplePos x="0" y="0"/>
                <wp:positionH relativeFrom="margin">
                  <wp:align>center</wp:align>
                </wp:positionH>
                <wp:positionV relativeFrom="paragraph">
                  <wp:posOffset>561975</wp:posOffset>
                </wp:positionV>
                <wp:extent cx="403860" cy="265430"/>
                <wp:effectExtent l="0" t="0" r="0" b="1270"/>
                <wp:wrapTight wrapText="bothSides">
                  <wp:wrapPolygon edited="0">
                    <wp:start x="3057" y="0"/>
                    <wp:lineTo x="3057" y="20153"/>
                    <wp:lineTo x="18340" y="20153"/>
                    <wp:lineTo x="18340" y="0"/>
                    <wp:lineTo x="3057" y="0"/>
                  </wp:wrapPolygon>
                </wp:wrapTight>
                <wp:docPr id="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5B40F6D8" w14:textId="169F0920" w:rsidR="009563EE" w:rsidRPr="007E0FFD" w:rsidRDefault="009563EE" w:rsidP="009563EE">
                            <w:pPr>
                              <w:rPr>
                                <w:sz w:val="28"/>
                                <w:szCs w:val="28"/>
                                <w:lang w:val="en-GB"/>
                              </w:rPr>
                            </w:pPr>
                            <w:r>
                              <w:rPr>
                                <w:sz w:val="28"/>
                                <w:szCs w:val="28"/>
                                <w:lang w:val="en-GB"/>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68462" id="_x0000_s1051" type="#_x0000_t202" style="position:absolute;margin-left:0;margin-top:44.25pt;width:31.8pt;height:20.9pt;z-index:-251487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" filled="f" stroked="f">
                <v:textbox>
                  <w:txbxContent>
                    <w:p w14:paraId="5B40F6D8" w14:textId="169F0920" w:rsidR="009563EE" w:rsidRPr="007E0FFD" w:rsidRDefault="009563EE" w:rsidP="009563EE">
                      <w:pPr>
                        <w:rPr>
                          <w:sz w:val="28"/>
                          <w:szCs w:val="28"/>
                          <w:lang w:val="en-GB"/>
                        </w:rPr>
                      </w:pPr>
                      <w:r>
                        <w:rPr>
                          <w:sz w:val="28"/>
                          <w:szCs w:val="28"/>
                          <w:lang w:val="en-GB"/>
                        </w:rPr>
                        <w:t>2</w:t>
                      </w:r>
                      <w:r>
                        <w:rPr>
                          <w:sz w:val="28"/>
                          <w:szCs w:val="28"/>
                          <w:lang w:val="en-GB"/>
                        </w:rPr>
                        <w:t>3</w:t>
                      </w:r>
                    </w:p>
                  </w:txbxContent>
                </v:textbox>
                <w10:wrap type="tight" anchorx="margin"/>
              </v:shape>
            </w:pict>
          </mc:Fallback>
        </mc:AlternateContent>
      </w:r>
    </w:p>
    <w:p w14:paraId="0328AD0A" w14:textId="352EABCB" w:rsidR="006F64E2" w:rsidRPr="006F64E2" w:rsidRDefault="006F64E2" w:rsidP="006F64E2">
      <w:pPr>
        <w:pStyle w:val="Cabealho1"/>
      </w:pPr>
      <w:bookmarkStart w:id="27" w:name="_Toc107306604"/>
      <w:r w:rsidRPr="006F64E2">
        <w:rPr>
          <w:noProof/>
          <w:lang w:eastAsia="pt-PT"/>
        </w:rPr>
        <w:lastRenderedPageBreak/>
        <w:drawing>
          <wp:anchor distT="0" distB="0" distL="114300" distR="114300" simplePos="0" relativeHeight="251789312" behindDoc="1" locked="0" layoutInCell="1" allowOverlap="1" wp14:anchorId="4EF87DD9" wp14:editId="28139166">
            <wp:simplePos x="0" y="0"/>
            <wp:positionH relativeFrom="margin">
              <wp:align>right</wp:align>
            </wp:positionH>
            <wp:positionV relativeFrom="paragraph">
              <wp:posOffset>227453</wp:posOffset>
            </wp:positionV>
            <wp:extent cx="6445250" cy="3460750"/>
            <wp:effectExtent l="0" t="0" r="0" b="6350"/>
            <wp:wrapTight wrapText="bothSides">
              <wp:wrapPolygon edited="0">
                <wp:start x="0" y="0"/>
                <wp:lineTo x="0" y="21521"/>
                <wp:lineTo x="21515" y="21521"/>
                <wp:lineTo x="21515"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5250" cy="3460750"/>
                    </a:xfrm>
                    <a:prstGeom prst="rect">
                      <a:avLst/>
                    </a:prstGeom>
                  </pic:spPr>
                </pic:pic>
              </a:graphicData>
            </a:graphic>
          </wp:anchor>
        </w:drawing>
      </w:r>
      <w:r w:rsidR="00047357">
        <w:t>Definições</w:t>
      </w:r>
      <w:bookmarkEnd w:id="27"/>
    </w:p>
    <w:p w14:paraId="4DBFFB50" w14:textId="613E09A9" w:rsidR="00B26B38" w:rsidRPr="00B26B38" w:rsidRDefault="00B26B38" w:rsidP="00B26B38">
      <w:pPr>
        <w:ind w:firstLine="720"/>
      </w:pPr>
      <w:r>
        <w:t xml:space="preserve">Ao clicar no submenu Definições, este será o ecrã a ser visionado. Nele conseguimos encontrar dois formulários. No primeiro formulário conseguimos ver </w:t>
      </w:r>
      <w:r w:rsidR="00BD0CDE">
        <w:t>as definições de perfil e no segundo formulário algumas informações adicionais.</w:t>
      </w:r>
      <w:r>
        <w:t xml:space="preserve"> Caso o </w:t>
      </w:r>
      <w:r w:rsidR="00794657">
        <w:t>utilizador</w:t>
      </w:r>
      <w:r>
        <w:t xml:space="preserve"> deseje </w:t>
      </w:r>
      <w:r w:rsidR="002B7721">
        <w:t>alterar</w:t>
      </w:r>
      <w:r>
        <w:t xml:space="preserve"> </w:t>
      </w:r>
      <w:r w:rsidR="002B7721">
        <w:t>algum campo do seu perfil poderá o fazer no primeiro formulário, para isso</w:t>
      </w:r>
      <w:r>
        <w:t xml:space="preserve"> deve preencher os campos e clicar no botão “Guardar”. Após clicar no botão é feita uma verificação aos campos para verificar se estão todos corretos. Caso esteja tudo correto</w:t>
      </w:r>
      <w:r w:rsidR="002475AD">
        <w:t xml:space="preserve">, os campos que foram alterados são inseridos novamente na ficha de </w:t>
      </w:r>
      <w:r w:rsidR="00794657">
        <w:t>utilizador</w:t>
      </w:r>
      <w:r w:rsidR="002475AD">
        <w:t xml:space="preserve"> com os valores. </w:t>
      </w:r>
    </w:p>
    <w:p w14:paraId="08A1A497" w14:textId="20ECB3FC" w:rsidR="00794657" w:rsidRDefault="00794657" w:rsidP="00794657">
      <w:pPr>
        <w:pStyle w:val="Cabealho1"/>
      </w:pPr>
    </w:p>
    <w:p w14:paraId="33C1982C" w14:textId="21ADE454" w:rsidR="00794657" w:rsidRDefault="00794657" w:rsidP="00794657"/>
    <w:p w14:paraId="4D43496D" w14:textId="1F51A84A" w:rsidR="00794657" w:rsidRDefault="00794657" w:rsidP="00794657"/>
    <w:p w14:paraId="18063761" w14:textId="41873EE8" w:rsidR="00794657" w:rsidRDefault="00794657" w:rsidP="00794657"/>
    <w:p w14:paraId="7C852CBC" w14:textId="3544B5CD" w:rsidR="00794657" w:rsidRDefault="00794657" w:rsidP="00794657"/>
    <w:p w14:paraId="7DCB5DB6" w14:textId="2EC90213" w:rsidR="00794657" w:rsidRDefault="00794657" w:rsidP="00794657"/>
    <w:p w14:paraId="3E766E55" w14:textId="60738838" w:rsidR="00794657" w:rsidRDefault="00794657" w:rsidP="00794657"/>
    <w:p w14:paraId="4B3DC846" w14:textId="0EE87B65" w:rsidR="00794657" w:rsidRDefault="00794657" w:rsidP="00794657"/>
    <w:p w14:paraId="5423EF07" w14:textId="0195BEC8" w:rsidR="00794657" w:rsidRDefault="00794657" w:rsidP="00794657"/>
    <w:p w14:paraId="68C4ACF6" w14:textId="17F63A0E" w:rsidR="00794657" w:rsidRDefault="00794657" w:rsidP="00794657"/>
    <w:p w14:paraId="290295DC" w14:textId="0B99BE93" w:rsidR="008122A4" w:rsidRDefault="008122A4" w:rsidP="00794657">
      <w:pPr>
        <w:pStyle w:val="Cabealho1"/>
      </w:pPr>
    </w:p>
    <w:p w14:paraId="2430C60D" w14:textId="7D54EDE2" w:rsidR="008122A4" w:rsidRDefault="008122A4" w:rsidP="008122A4"/>
    <w:p w14:paraId="445BA4FD" w14:textId="70615BCE" w:rsidR="008122A4" w:rsidRPr="008122A4" w:rsidRDefault="009563EE" w:rsidP="008122A4">
      <w:r w:rsidRPr="00D475D6">
        <w:rPr>
          <w:noProof/>
          <w:lang w:eastAsia="pt-PT"/>
        </w:rPr>
        <mc:AlternateContent>
          <mc:Choice Requires="wps">
            <w:drawing>
              <wp:anchor distT="45720" distB="45720" distL="114300" distR="114300" simplePos="0" relativeHeight="251831296" behindDoc="1" locked="0" layoutInCell="1" allowOverlap="1" wp14:anchorId="5B284561" wp14:editId="1F76D8BD">
                <wp:simplePos x="0" y="0"/>
                <wp:positionH relativeFrom="margin">
                  <wp:align>center</wp:align>
                </wp:positionH>
                <wp:positionV relativeFrom="paragraph">
                  <wp:posOffset>390525</wp:posOffset>
                </wp:positionV>
                <wp:extent cx="403860" cy="265430"/>
                <wp:effectExtent l="0" t="0" r="0" b="1270"/>
                <wp:wrapTight wrapText="bothSides">
                  <wp:wrapPolygon edited="0">
                    <wp:start x="3057" y="0"/>
                    <wp:lineTo x="3057" y="20153"/>
                    <wp:lineTo x="18340" y="20153"/>
                    <wp:lineTo x="18340" y="0"/>
                    <wp:lineTo x="3057" y="0"/>
                  </wp:wrapPolygon>
                </wp:wrapTight>
                <wp:docPr id="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26C69863" w14:textId="19ED5E8F" w:rsidR="009563EE" w:rsidRPr="007E0FFD" w:rsidRDefault="009563EE" w:rsidP="009563EE">
                            <w:pPr>
                              <w:rPr>
                                <w:sz w:val="28"/>
                                <w:szCs w:val="28"/>
                                <w:lang w:val="en-GB"/>
                              </w:rPr>
                            </w:pPr>
                            <w:r>
                              <w:rPr>
                                <w:sz w:val="28"/>
                                <w:szCs w:val="28"/>
                                <w:lang w:val="en-GB"/>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84561" id="_x0000_s1052" type="#_x0000_t202" style="position:absolute;margin-left:0;margin-top:30.75pt;width:31.8pt;height:20.9pt;z-index:-251485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" filled="f" stroked="f">
                <v:textbox>
                  <w:txbxContent>
                    <w:p w14:paraId="26C69863" w14:textId="19ED5E8F" w:rsidR="009563EE" w:rsidRPr="007E0FFD" w:rsidRDefault="009563EE" w:rsidP="009563EE">
                      <w:pPr>
                        <w:rPr>
                          <w:sz w:val="28"/>
                          <w:szCs w:val="28"/>
                          <w:lang w:val="en-GB"/>
                        </w:rPr>
                      </w:pPr>
                      <w:r>
                        <w:rPr>
                          <w:sz w:val="28"/>
                          <w:szCs w:val="28"/>
                          <w:lang w:val="en-GB"/>
                        </w:rPr>
                        <w:t>2</w:t>
                      </w:r>
                      <w:r>
                        <w:rPr>
                          <w:sz w:val="28"/>
                          <w:szCs w:val="28"/>
                          <w:lang w:val="en-GB"/>
                        </w:rPr>
                        <w:t>4</w:t>
                      </w:r>
                    </w:p>
                  </w:txbxContent>
                </v:textbox>
                <w10:wrap type="tight" anchorx="margin"/>
              </v:shape>
            </w:pict>
          </mc:Fallback>
        </mc:AlternateContent>
      </w:r>
    </w:p>
    <w:p w14:paraId="2E80320D" w14:textId="05039FAE" w:rsidR="00B26B38" w:rsidRDefault="00794657" w:rsidP="00794657">
      <w:pPr>
        <w:pStyle w:val="Cabealho1"/>
      </w:pPr>
      <w:bookmarkStart w:id="28" w:name="_Toc107306605"/>
      <w:r>
        <w:lastRenderedPageBreak/>
        <w:t>Administração</w:t>
      </w:r>
      <w:bookmarkEnd w:id="28"/>
    </w:p>
    <w:p w14:paraId="77119513" w14:textId="2662F7D7" w:rsidR="0064128C" w:rsidRDefault="0064128C" w:rsidP="0064128C">
      <w:pPr>
        <w:rPr>
          <w:sz w:val="22"/>
          <w:szCs w:val="22"/>
        </w:rPr>
      </w:pPr>
      <w:r>
        <w:rPr>
          <w:sz w:val="22"/>
          <w:szCs w:val="22"/>
        </w:rPr>
        <w:t xml:space="preserve">A estas funções apenas a administração tem acesso. Para demonstrar essas funcionalidades, vai ser utilizado para servir de exemplo o setor dos Medicamentos. </w:t>
      </w:r>
    </w:p>
    <w:p w14:paraId="3DCAC813" w14:textId="3157C304" w:rsidR="0064128C" w:rsidRDefault="00177A2D" w:rsidP="0064128C">
      <w:pPr>
        <w:pStyle w:val="Cabealho2"/>
      </w:pPr>
      <w:bookmarkStart w:id="29" w:name="_Toc107306606"/>
      <w:r>
        <w:t xml:space="preserve">Página </w:t>
      </w:r>
      <w:r w:rsidR="00145753">
        <w:t>P</w:t>
      </w:r>
      <w:r>
        <w:t>rincipal</w:t>
      </w:r>
      <w:bookmarkEnd w:id="29"/>
    </w:p>
    <w:p w14:paraId="3D24DF25" w14:textId="13ADEF5C" w:rsidR="00D9788F" w:rsidRDefault="0064128C" w:rsidP="0064128C">
      <w:r w:rsidRPr="0064128C">
        <w:rPr>
          <w:noProof/>
          <w:lang w:eastAsia="pt-PT"/>
        </w:rPr>
        <w:drawing>
          <wp:inline distT="0" distB="0" distL="0" distR="0" wp14:anchorId="1034157A" wp14:editId="40F376FF">
            <wp:extent cx="6445250" cy="3454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5250" cy="3454400"/>
                    </a:xfrm>
                    <a:prstGeom prst="rect">
                      <a:avLst/>
                    </a:prstGeom>
                  </pic:spPr>
                </pic:pic>
              </a:graphicData>
            </a:graphic>
          </wp:inline>
        </w:drawing>
      </w:r>
    </w:p>
    <w:p w14:paraId="6F75A275" w14:textId="488E64DF" w:rsidR="00D9788F" w:rsidRDefault="00D9788F" w:rsidP="00D9788F">
      <w:pPr>
        <w:ind w:firstLine="720"/>
        <w:jc w:val="both"/>
      </w:pPr>
      <w:r>
        <w:t xml:space="preserve">Ao clicar no setor Medicamentos, este será o ecrã a ser visionado. No topo da página contém uma barra de pesquisa e um botão para adicionar registos. Também contém uma tabela com registos, cada um com quatro botões. Mais abaixo podemos visionar duas caixas com avisos. Para pesquisar algo na tabela basta clicar uma vez na barra de pesquisa e escrever o que deseja procurar, a tabela vai atualizando ao mesmo tempo que vai digitando mostrando os resultados possíveis. </w:t>
      </w:r>
    </w:p>
    <w:p w14:paraId="12C445C9" w14:textId="6FAA4F1E" w:rsidR="0064128C" w:rsidRPr="00D9788F" w:rsidRDefault="00D9788F" w:rsidP="00D9788F">
      <w:pPr>
        <w:ind w:firstLine="720"/>
        <w:jc w:val="both"/>
      </w:pPr>
      <w:r>
        <w:t>Ao clicar no botão de Adicionar Inflamável, editar, aquisição e fornecimento deverá aparecer um pop up no seu ecrã correspondente a cada botão. Os avisos devem estar ordenados sempre de forma crescente. Se o utilizador desejar eliminar algum registo basta clicar no primeiro botão do registo, simbolizado com um balde do lixo, e deverá atualizar a tabela.</w:t>
      </w:r>
    </w:p>
    <w:p w14:paraId="6B75D0E4" w14:textId="73AA2BCE" w:rsidR="0064128C" w:rsidRDefault="0064128C" w:rsidP="00C97E0A">
      <w:pPr>
        <w:pStyle w:val="Cabealho2"/>
      </w:pPr>
    </w:p>
    <w:p w14:paraId="625F6C0E" w14:textId="01C1366C" w:rsidR="00D9788F" w:rsidRDefault="00D9788F" w:rsidP="00D9788F"/>
    <w:p w14:paraId="6C517ED6" w14:textId="0D7BBB07" w:rsidR="00D9788F" w:rsidRDefault="00D9788F" w:rsidP="00D9788F"/>
    <w:p w14:paraId="5EC2B982" w14:textId="6F539261" w:rsidR="00D9788F" w:rsidRDefault="00D9788F" w:rsidP="00D9788F"/>
    <w:p w14:paraId="7423917D" w14:textId="13916B2A" w:rsidR="00D9788F" w:rsidRDefault="00D9788F" w:rsidP="00D9788F"/>
    <w:p w14:paraId="4CC8DC62" w14:textId="50BB894C" w:rsidR="00D9788F" w:rsidRDefault="00D9788F" w:rsidP="00D9788F"/>
    <w:p w14:paraId="458EFF74" w14:textId="19EACCA0" w:rsidR="00D9788F" w:rsidRDefault="00D9788F" w:rsidP="00D9788F"/>
    <w:p w14:paraId="5FB8D48A" w14:textId="50BE97BC" w:rsidR="00D9788F" w:rsidRDefault="00D9788F" w:rsidP="00D9788F"/>
    <w:p w14:paraId="3ACFECD3" w14:textId="492730E6" w:rsidR="00D9788F" w:rsidRDefault="00D9788F" w:rsidP="00D9788F"/>
    <w:p w14:paraId="5748AF4C" w14:textId="7F8BBA1F" w:rsidR="00D9788F" w:rsidRPr="00D9788F" w:rsidRDefault="009563EE" w:rsidP="00D9788F">
      <w:r w:rsidRPr="00D475D6">
        <w:rPr>
          <w:noProof/>
          <w:lang w:eastAsia="pt-PT"/>
        </w:rPr>
        <mc:AlternateContent>
          <mc:Choice Requires="wps">
            <w:drawing>
              <wp:anchor distT="45720" distB="45720" distL="114300" distR="114300" simplePos="0" relativeHeight="251833344" behindDoc="1" locked="0" layoutInCell="1" allowOverlap="1" wp14:anchorId="6C4AB169" wp14:editId="188B65EB">
                <wp:simplePos x="0" y="0"/>
                <wp:positionH relativeFrom="margin">
                  <wp:align>center</wp:align>
                </wp:positionH>
                <wp:positionV relativeFrom="paragraph">
                  <wp:posOffset>266700</wp:posOffset>
                </wp:positionV>
                <wp:extent cx="403860" cy="265430"/>
                <wp:effectExtent l="0" t="0" r="0" b="1270"/>
                <wp:wrapTight wrapText="bothSides">
                  <wp:wrapPolygon edited="0">
                    <wp:start x="3057" y="0"/>
                    <wp:lineTo x="3057" y="20153"/>
                    <wp:lineTo x="18340" y="20153"/>
                    <wp:lineTo x="18340" y="0"/>
                    <wp:lineTo x="3057" y="0"/>
                  </wp:wrapPolygon>
                </wp:wrapTight>
                <wp:docPr id="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1A6209AB" w14:textId="6BCEC26F" w:rsidR="009563EE" w:rsidRPr="007E0FFD" w:rsidRDefault="009563EE" w:rsidP="009563EE">
                            <w:pPr>
                              <w:rPr>
                                <w:sz w:val="28"/>
                                <w:szCs w:val="28"/>
                                <w:lang w:val="en-GB"/>
                              </w:rPr>
                            </w:pPr>
                            <w:r>
                              <w:rPr>
                                <w:sz w:val="28"/>
                                <w:szCs w:val="28"/>
                                <w:lang w:val="en-GB"/>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AB169" id="_x0000_s1053" type="#_x0000_t202" style="position:absolute;margin-left:0;margin-top:21pt;width:31.8pt;height:20.9pt;z-index:-251483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" filled="f" stroked="f">
                <v:textbox>
                  <w:txbxContent>
                    <w:p w14:paraId="1A6209AB" w14:textId="6BCEC26F" w:rsidR="009563EE" w:rsidRPr="007E0FFD" w:rsidRDefault="009563EE" w:rsidP="009563EE">
                      <w:pPr>
                        <w:rPr>
                          <w:sz w:val="28"/>
                          <w:szCs w:val="28"/>
                          <w:lang w:val="en-GB"/>
                        </w:rPr>
                      </w:pPr>
                      <w:r>
                        <w:rPr>
                          <w:sz w:val="28"/>
                          <w:szCs w:val="28"/>
                          <w:lang w:val="en-GB"/>
                        </w:rPr>
                        <w:t>25</w:t>
                      </w:r>
                    </w:p>
                  </w:txbxContent>
                </v:textbox>
                <w10:wrap type="tight" anchorx="margin"/>
              </v:shape>
            </w:pict>
          </mc:Fallback>
        </mc:AlternateContent>
      </w:r>
    </w:p>
    <w:p w14:paraId="146D85BE" w14:textId="726C679C" w:rsidR="00B26B38" w:rsidRPr="00B26B38" w:rsidRDefault="006161EE" w:rsidP="00C97E0A">
      <w:pPr>
        <w:pStyle w:val="Cabealho2"/>
      </w:pPr>
      <w:bookmarkStart w:id="30" w:name="_Toc107306607"/>
      <w:r w:rsidRPr="006161EE">
        <w:rPr>
          <w:noProof/>
          <w:lang w:eastAsia="pt-PT"/>
        </w:rPr>
        <w:lastRenderedPageBreak/>
        <w:drawing>
          <wp:anchor distT="0" distB="0" distL="114300" distR="114300" simplePos="0" relativeHeight="251790336" behindDoc="1" locked="0" layoutInCell="1" allowOverlap="1" wp14:anchorId="2673E6C1" wp14:editId="43CFC44F">
            <wp:simplePos x="0" y="0"/>
            <wp:positionH relativeFrom="margin">
              <wp:align>left</wp:align>
            </wp:positionH>
            <wp:positionV relativeFrom="paragraph">
              <wp:posOffset>204403</wp:posOffset>
            </wp:positionV>
            <wp:extent cx="6445250" cy="3457575"/>
            <wp:effectExtent l="0" t="0" r="0" b="9525"/>
            <wp:wrapTight wrapText="bothSides">
              <wp:wrapPolygon edited="0">
                <wp:start x="0" y="0"/>
                <wp:lineTo x="0" y="21540"/>
                <wp:lineTo x="21515" y="21540"/>
                <wp:lineTo x="21515"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45250" cy="3457575"/>
                    </a:xfrm>
                    <a:prstGeom prst="rect">
                      <a:avLst/>
                    </a:prstGeom>
                  </pic:spPr>
                </pic:pic>
              </a:graphicData>
            </a:graphic>
          </wp:anchor>
        </w:drawing>
      </w:r>
      <w:r w:rsidR="00C97E0A">
        <w:t>Adicionar Registo</w:t>
      </w:r>
      <w:bookmarkEnd w:id="30"/>
    </w:p>
    <w:p w14:paraId="6A269C36" w14:textId="440A5127" w:rsidR="006161EE" w:rsidRDefault="006161EE" w:rsidP="006161EE">
      <w:pPr>
        <w:ind w:firstLine="720"/>
        <w:jc w:val="both"/>
      </w:pPr>
      <w:r>
        <w:t xml:space="preserve">Ao clicar no botão “Adicionar Medicamento”, deve aparecer o pop up acima. Caso o administrador queira adicionar um registo, deve preencher os campos mostrados acima; apenas o campo observações não é obrigatório e os restantes deveram ser preenchidos. Feito o preenchimento dos campos, deve clicar no botão “Guardar” que se encontra no canto inferior direito. Caso o utilizador queira cancelar a ação deverá de clicar no botão “Cancelar” que se encontra ao lado do botão “Guardar”. </w:t>
      </w:r>
    </w:p>
    <w:p w14:paraId="23D87BF2" w14:textId="79001439" w:rsidR="006161EE" w:rsidRDefault="006161EE" w:rsidP="006161EE">
      <w:pPr>
        <w:ind w:firstLine="720"/>
        <w:jc w:val="both"/>
      </w:pPr>
      <w:r>
        <w:t>Após o utilizador clicar no botão “Guardar” é feita uma verificação aos campos para ver se estão corretos. Essa verificação é feita conforme o setor em que se encontra e será igual á verificação feita no botão de editar de cada setor. Feita esta verificação, se tiver tudo correto, é emitido uma mensagem a dizer “Saved”, fecha o pop up e atualiza a tabela com o registo novo. Se algum campo não tiver de acordo com os parâmetros é mostrada uma mensagem por baixo do campo incorreto a sinalizar o erro.</w:t>
      </w:r>
    </w:p>
    <w:p w14:paraId="35F0C77E" w14:textId="1314CA44" w:rsidR="00B26B38" w:rsidRPr="00B26B38" w:rsidRDefault="006161EE" w:rsidP="006161EE">
      <w:pPr>
        <w:ind w:firstLine="720"/>
        <w:jc w:val="both"/>
      </w:pPr>
      <w:r>
        <w:t>Caso tenha clicado no botão cancelar o pop up deverá fechar se e a tabela continua com o mesmo número de registos. Também poderá minimizar caso seja necessário de visualizar algo na tabela, para isso basta clicar no ícone do lado esquerdo ao do fechar no topo do pop up.</w:t>
      </w:r>
    </w:p>
    <w:p w14:paraId="3F0BC1BD" w14:textId="022C23F7" w:rsidR="00B26B38" w:rsidRPr="00B26B38" w:rsidRDefault="00B26B38" w:rsidP="00B26B38"/>
    <w:p w14:paraId="3F1E6A29" w14:textId="77777777" w:rsidR="00B26B38" w:rsidRPr="00B26B38" w:rsidRDefault="00B26B38" w:rsidP="00B26B38"/>
    <w:p w14:paraId="5A3D111C" w14:textId="77777777" w:rsidR="00B26B38" w:rsidRPr="00B26B38" w:rsidRDefault="00B26B38" w:rsidP="00B26B38"/>
    <w:p w14:paraId="15DF4144" w14:textId="77777777" w:rsidR="00B26B38" w:rsidRPr="00B26B38" w:rsidRDefault="00B26B38" w:rsidP="00B26B38"/>
    <w:p w14:paraId="57C584E6" w14:textId="77777777" w:rsidR="00B26B38" w:rsidRPr="00B26B38" w:rsidRDefault="00B26B38" w:rsidP="00B26B38"/>
    <w:p w14:paraId="399BC836" w14:textId="5CB1C11F" w:rsidR="00B26B38" w:rsidRPr="00B26B38" w:rsidRDefault="00B26B38" w:rsidP="00B26B38"/>
    <w:p w14:paraId="7FBD9A1C" w14:textId="339E5A98" w:rsidR="00B26B38" w:rsidRPr="00B26B38" w:rsidRDefault="00B26B38" w:rsidP="00B26B38"/>
    <w:p w14:paraId="28569FA5" w14:textId="2A4AAB8A" w:rsidR="00C97E0A" w:rsidRDefault="009563EE">
      <w:r w:rsidRPr="00D475D6">
        <w:rPr>
          <w:noProof/>
          <w:lang w:eastAsia="pt-PT"/>
        </w:rPr>
        <mc:AlternateContent>
          <mc:Choice Requires="wps">
            <w:drawing>
              <wp:anchor distT="45720" distB="45720" distL="114300" distR="114300" simplePos="0" relativeHeight="251835392" behindDoc="1" locked="0" layoutInCell="1" allowOverlap="1" wp14:anchorId="19112CB1" wp14:editId="692057BD">
                <wp:simplePos x="0" y="0"/>
                <wp:positionH relativeFrom="margin">
                  <wp:align>center</wp:align>
                </wp:positionH>
                <wp:positionV relativeFrom="paragraph">
                  <wp:posOffset>490220</wp:posOffset>
                </wp:positionV>
                <wp:extent cx="403860" cy="265430"/>
                <wp:effectExtent l="0" t="0" r="0" b="1270"/>
                <wp:wrapTight wrapText="bothSides">
                  <wp:wrapPolygon edited="0">
                    <wp:start x="3057" y="0"/>
                    <wp:lineTo x="3057" y="20153"/>
                    <wp:lineTo x="18340" y="20153"/>
                    <wp:lineTo x="18340" y="0"/>
                    <wp:lineTo x="3057" y="0"/>
                  </wp:wrapPolygon>
                </wp:wrapTight>
                <wp:docPr id="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2C2D2499" w14:textId="55B784C3" w:rsidR="009563EE" w:rsidRPr="007E0FFD" w:rsidRDefault="009563EE" w:rsidP="009563EE">
                            <w:pPr>
                              <w:rPr>
                                <w:sz w:val="28"/>
                                <w:szCs w:val="28"/>
                                <w:lang w:val="en-GB"/>
                              </w:rPr>
                            </w:pPr>
                            <w:r>
                              <w:rPr>
                                <w:sz w:val="28"/>
                                <w:szCs w:val="28"/>
                                <w:lang w:val="en-GB"/>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12CB1" id="_x0000_s1054" type="#_x0000_t202" style="position:absolute;margin-left:0;margin-top:38.6pt;width:31.8pt;height:20.9pt;z-index:-251481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" filled="f" stroked="f">
                <v:textbox>
                  <w:txbxContent>
                    <w:p w14:paraId="2C2D2499" w14:textId="55B784C3" w:rsidR="009563EE" w:rsidRPr="007E0FFD" w:rsidRDefault="009563EE" w:rsidP="009563EE">
                      <w:pPr>
                        <w:rPr>
                          <w:sz w:val="28"/>
                          <w:szCs w:val="28"/>
                          <w:lang w:val="en-GB"/>
                        </w:rPr>
                      </w:pPr>
                      <w:r>
                        <w:rPr>
                          <w:sz w:val="28"/>
                          <w:szCs w:val="28"/>
                          <w:lang w:val="en-GB"/>
                        </w:rPr>
                        <w:t>2</w:t>
                      </w:r>
                      <w:r>
                        <w:rPr>
                          <w:sz w:val="28"/>
                          <w:szCs w:val="28"/>
                          <w:lang w:val="en-GB"/>
                        </w:rPr>
                        <w:t>6</w:t>
                      </w:r>
                    </w:p>
                  </w:txbxContent>
                </v:textbox>
                <w10:wrap type="tight" anchorx="margin"/>
              </v:shape>
            </w:pict>
          </mc:Fallback>
        </mc:AlternateContent>
      </w:r>
      <w:r w:rsidR="00C97E0A">
        <w:br w:type="page"/>
      </w:r>
    </w:p>
    <w:p w14:paraId="09606ADD" w14:textId="67414B07" w:rsidR="00B26B38" w:rsidRDefault="00177A2D" w:rsidP="00C97E0A">
      <w:pPr>
        <w:pStyle w:val="Cabealho2"/>
      </w:pPr>
      <w:bookmarkStart w:id="31" w:name="_Toc107306608"/>
      <w:r>
        <w:lastRenderedPageBreak/>
        <w:t>Editar Registo</w:t>
      </w:r>
      <w:bookmarkEnd w:id="31"/>
    </w:p>
    <w:p w14:paraId="7D4D8082" w14:textId="5FE4A7FB" w:rsidR="00177A2D" w:rsidRDefault="00177A2D" w:rsidP="00177A2D">
      <w:r w:rsidRPr="00177A2D">
        <w:rPr>
          <w:noProof/>
          <w:lang w:eastAsia="pt-PT"/>
        </w:rPr>
        <w:drawing>
          <wp:inline distT="0" distB="0" distL="0" distR="0" wp14:anchorId="1499C6BF" wp14:editId="7FC9FC27">
            <wp:extent cx="6445250" cy="345757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5250" cy="3457575"/>
                    </a:xfrm>
                    <a:prstGeom prst="rect">
                      <a:avLst/>
                    </a:prstGeom>
                  </pic:spPr>
                </pic:pic>
              </a:graphicData>
            </a:graphic>
          </wp:inline>
        </w:drawing>
      </w:r>
    </w:p>
    <w:p w14:paraId="58A3526E" w14:textId="43B47B5B" w:rsidR="00177A2D" w:rsidRDefault="00177A2D" w:rsidP="00177A2D">
      <w:pPr>
        <w:ind w:firstLine="720"/>
        <w:jc w:val="both"/>
      </w:pPr>
      <w:r>
        <w:t>Ao clicar no botão “Editar”, primeiro botão a contar da esquerda de cada registo, deve aparecer o pop up acima. Os campos devem vir preenchidos com os valores do registo selecionado e preenchidos nos respetivos campos. Todos os campos são editáveis. Após feitas as alterações deve clicar no botão “Guardar” que se encontra no canto inferior direito.</w:t>
      </w:r>
      <w:r w:rsidRPr="008E101C">
        <w:t xml:space="preserve"> </w:t>
      </w:r>
      <w:r>
        <w:t xml:space="preserve">Após o administrador clicar no botão “Guardar” é feita uma verificação aos campos para ver se estão corretos, essa verificação é feita conforme o setor em que se encontra e será igual á verificação feita no botão de editar de cada setor. </w:t>
      </w:r>
    </w:p>
    <w:p w14:paraId="0C9E2905" w14:textId="77777777" w:rsidR="00177A2D" w:rsidRDefault="00177A2D" w:rsidP="00177A2D">
      <w:pPr>
        <w:ind w:firstLine="720"/>
        <w:jc w:val="both"/>
      </w:pPr>
      <w:r>
        <w:t>Feita esta verificação, se tiver tudo correto, é emitido uma mensagem a dizer “Saved”, fecha o pop up e atualiza a tabela. Se algum campo não tiver de acordo com os parâmetros é mostrada uma mensagem por baixo do campo incorreto a sinalizar o erro.</w:t>
      </w:r>
    </w:p>
    <w:p w14:paraId="2A985D3D" w14:textId="77777777" w:rsidR="00177A2D" w:rsidRDefault="00177A2D" w:rsidP="00177A2D">
      <w:pPr>
        <w:ind w:firstLine="720"/>
        <w:jc w:val="both"/>
      </w:pPr>
      <w:r>
        <w:t>Caso o utilizador queira cancelar a ação deverá de clicar no botão “Cancelar” que se encontra ao lado do botão “Guardar”. Caso tenha clicado no botão cancelar o pop up deverá fechar se e o registo continua com os mesmos valores. Também poderá minimizar caso seja necessário de visualizar algo na tabela, para isso basta clicar no ícone do lado esquerdo ao do fechar no topo do pop up.</w:t>
      </w:r>
    </w:p>
    <w:p w14:paraId="620D2864" w14:textId="21DB6642" w:rsidR="00177A2D" w:rsidRDefault="00177A2D" w:rsidP="00177A2D"/>
    <w:p w14:paraId="78EEB961" w14:textId="794AC269" w:rsidR="00331C7D" w:rsidRDefault="00331C7D" w:rsidP="00177A2D"/>
    <w:p w14:paraId="44111FDE" w14:textId="616DCFDB" w:rsidR="00331C7D" w:rsidRDefault="009563EE">
      <w:r w:rsidRPr="00D475D6">
        <w:rPr>
          <w:noProof/>
          <w:lang w:eastAsia="pt-PT"/>
        </w:rPr>
        <mc:AlternateContent>
          <mc:Choice Requires="wps">
            <w:drawing>
              <wp:anchor distT="45720" distB="45720" distL="114300" distR="114300" simplePos="0" relativeHeight="251837440" behindDoc="1" locked="0" layoutInCell="1" allowOverlap="1" wp14:anchorId="782C0772" wp14:editId="4CCC00DD">
                <wp:simplePos x="0" y="0"/>
                <wp:positionH relativeFrom="margin">
                  <wp:align>center</wp:align>
                </wp:positionH>
                <wp:positionV relativeFrom="paragraph">
                  <wp:posOffset>1969135</wp:posOffset>
                </wp:positionV>
                <wp:extent cx="403860" cy="265430"/>
                <wp:effectExtent l="0" t="0" r="0" b="1270"/>
                <wp:wrapTight wrapText="bothSides">
                  <wp:wrapPolygon edited="0">
                    <wp:start x="3057" y="0"/>
                    <wp:lineTo x="3057" y="20153"/>
                    <wp:lineTo x="18340" y="20153"/>
                    <wp:lineTo x="18340" y="0"/>
                    <wp:lineTo x="3057" y="0"/>
                  </wp:wrapPolygon>
                </wp:wrapTight>
                <wp:docPr id="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2332D010" w14:textId="37B7BEAA" w:rsidR="009563EE" w:rsidRPr="007E0FFD" w:rsidRDefault="009563EE" w:rsidP="009563EE">
                            <w:pPr>
                              <w:rPr>
                                <w:sz w:val="28"/>
                                <w:szCs w:val="28"/>
                                <w:lang w:val="en-GB"/>
                              </w:rPr>
                            </w:pPr>
                            <w:r>
                              <w:rPr>
                                <w:sz w:val="28"/>
                                <w:szCs w:val="28"/>
                                <w:lang w:val="en-GB"/>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C0772" id="_x0000_s1055" type="#_x0000_t202" style="position:absolute;margin-left:0;margin-top:155.05pt;width:31.8pt;height:20.9pt;z-index:-251479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" filled="f" stroked="f">
                <v:textbox>
                  <w:txbxContent>
                    <w:p w14:paraId="2332D010" w14:textId="37B7BEAA" w:rsidR="009563EE" w:rsidRPr="007E0FFD" w:rsidRDefault="009563EE" w:rsidP="009563EE">
                      <w:pPr>
                        <w:rPr>
                          <w:sz w:val="28"/>
                          <w:szCs w:val="28"/>
                          <w:lang w:val="en-GB"/>
                        </w:rPr>
                      </w:pPr>
                      <w:r>
                        <w:rPr>
                          <w:sz w:val="28"/>
                          <w:szCs w:val="28"/>
                          <w:lang w:val="en-GB"/>
                        </w:rPr>
                        <w:t>2</w:t>
                      </w:r>
                      <w:r>
                        <w:rPr>
                          <w:sz w:val="28"/>
                          <w:szCs w:val="28"/>
                          <w:lang w:val="en-GB"/>
                        </w:rPr>
                        <w:t>7</w:t>
                      </w:r>
                    </w:p>
                  </w:txbxContent>
                </v:textbox>
                <w10:wrap type="tight" anchorx="margin"/>
              </v:shape>
            </w:pict>
          </mc:Fallback>
        </mc:AlternateContent>
      </w:r>
      <w:r w:rsidR="00331C7D">
        <w:br w:type="page"/>
      </w:r>
    </w:p>
    <w:p w14:paraId="0B5DB66E" w14:textId="4B1D582F" w:rsidR="00331C7D" w:rsidRDefault="00331C7D" w:rsidP="00331C7D">
      <w:pPr>
        <w:pStyle w:val="Cabealho2"/>
      </w:pPr>
      <w:bookmarkStart w:id="32" w:name="_Toc107306609"/>
      <w:r>
        <w:lastRenderedPageBreak/>
        <w:t xml:space="preserve">Aquisição de um </w:t>
      </w:r>
      <w:r w:rsidR="00290262">
        <w:t>R</w:t>
      </w:r>
      <w:r>
        <w:t>egisto</w:t>
      </w:r>
      <w:bookmarkEnd w:id="32"/>
    </w:p>
    <w:p w14:paraId="4DA7CB40" w14:textId="2309D6BD" w:rsidR="009468C5" w:rsidRDefault="00331C7D" w:rsidP="00331C7D">
      <w:r w:rsidRPr="00331C7D">
        <w:rPr>
          <w:noProof/>
          <w:lang w:eastAsia="pt-PT"/>
        </w:rPr>
        <w:drawing>
          <wp:inline distT="0" distB="0" distL="0" distR="0" wp14:anchorId="398CCC04" wp14:editId="09D9C070">
            <wp:extent cx="6445250" cy="345757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5250" cy="3457575"/>
                    </a:xfrm>
                    <a:prstGeom prst="rect">
                      <a:avLst/>
                    </a:prstGeom>
                  </pic:spPr>
                </pic:pic>
              </a:graphicData>
            </a:graphic>
          </wp:inline>
        </w:drawing>
      </w:r>
    </w:p>
    <w:p w14:paraId="5F2D4BA0" w14:textId="347A9C14" w:rsidR="0080192D" w:rsidRDefault="0080192D" w:rsidP="0080192D">
      <w:pPr>
        <w:ind w:firstLine="720"/>
        <w:jc w:val="both"/>
      </w:pPr>
      <w:r>
        <w:t xml:space="preserve">Ao clicar no submenu Pedidos de aquisição, este será o ecrã a ser visionado. No topo da página contém uma barra de pesquisa. No lado esquerdo contém uma tabela com os pedidos de aquisição. No lado direito contém um formulário para puder visionar os pedidos. Para pesquisar algo na tabela basta clicar uma vez na barra de pesquisa e escrever o que deseja procurar, a tabela vai atualizando ao mesmo tempo que vai digitando mostrando os resultados possíveis. Para passar a informação de cada pedido o utilizador deverá clicar duas vezes em cima do registo que pretende visionar. </w:t>
      </w:r>
    </w:p>
    <w:p w14:paraId="6B1B00C3" w14:textId="4BE1B08E" w:rsidR="009468C5" w:rsidRDefault="009468C5" w:rsidP="009468C5">
      <w:pPr>
        <w:ind w:firstLine="720"/>
        <w:jc w:val="both"/>
      </w:pPr>
      <w:r>
        <w:t xml:space="preserve">No formulário apenas o campo quantidade pode ser alterado caso o </w:t>
      </w:r>
      <w:r w:rsidR="005C3ACC">
        <w:t>administrador</w:t>
      </w:r>
      <w:r>
        <w:t xml:space="preserve"> deseje alterar a quantidade a adquirir. Caso o </w:t>
      </w:r>
      <w:r w:rsidR="005C3ACC">
        <w:t xml:space="preserve">administrador </w:t>
      </w:r>
      <w:r>
        <w:t xml:space="preserve">considere o pedido de aquisição credível e esteja de acordo, deve clicar no botão “Fazer pedido”. Ao clicar nele é enviado um email para a respetiva empresa com o pedido de aquisição do medicamento. Quando a encomenda chegar o </w:t>
      </w:r>
      <w:r w:rsidR="00E663B9">
        <w:t xml:space="preserve">administrador </w:t>
      </w:r>
      <w:r>
        <w:t xml:space="preserve">poderá aprovar clicando no botão “Aprovar” e adicionará a quantidade que chegou, ao registo na tabela principal. Com a aquisição feita o registo do pedido de aquisição é removido da tabela permitindo ao utilizador voltar a fazer pedidos do mesmo medicamento. </w:t>
      </w:r>
    </w:p>
    <w:p w14:paraId="1598BAF0" w14:textId="2407B18B" w:rsidR="00331C7D" w:rsidRDefault="009468C5" w:rsidP="009468C5">
      <w:pPr>
        <w:ind w:firstLine="720"/>
        <w:jc w:val="both"/>
      </w:pPr>
      <w:r>
        <w:t xml:space="preserve">O botão “Rejeitar” pode ter dois pretextos, o primeiro, caso o utilizador pense que o pedido de aquisição é desnecessário, o segundo, caso a empresa não envie o pedido do medicamento e o </w:t>
      </w:r>
      <w:r w:rsidR="00E663B9">
        <w:t xml:space="preserve">administrador </w:t>
      </w:r>
      <w:r>
        <w:t>poderá rejeitar o pedido. Nos dois pretextos o registo é removido da tabela sem fazer alterações no registo da tabela principal.</w:t>
      </w:r>
    </w:p>
    <w:p w14:paraId="5632EE39" w14:textId="14FA280D" w:rsidR="009004AA" w:rsidRDefault="009563EE">
      <w:r w:rsidRPr="00D475D6">
        <w:rPr>
          <w:noProof/>
          <w:lang w:eastAsia="pt-PT"/>
        </w:rPr>
        <mc:AlternateContent>
          <mc:Choice Requires="wps">
            <w:drawing>
              <wp:anchor distT="45720" distB="45720" distL="114300" distR="114300" simplePos="0" relativeHeight="251839488" behindDoc="1" locked="0" layoutInCell="1" allowOverlap="1" wp14:anchorId="146BD68F" wp14:editId="75830940">
                <wp:simplePos x="0" y="0"/>
                <wp:positionH relativeFrom="margin">
                  <wp:align>center</wp:align>
                </wp:positionH>
                <wp:positionV relativeFrom="paragraph">
                  <wp:posOffset>1986280</wp:posOffset>
                </wp:positionV>
                <wp:extent cx="403860" cy="265430"/>
                <wp:effectExtent l="0" t="0" r="0" b="1270"/>
                <wp:wrapTight wrapText="bothSides">
                  <wp:wrapPolygon edited="0">
                    <wp:start x="3057" y="0"/>
                    <wp:lineTo x="3057" y="20153"/>
                    <wp:lineTo x="18340" y="20153"/>
                    <wp:lineTo x="18340" y="0"/>
                    <wp:lineTo x="3057" y="0"/>
                  </wp:wrapPolygon>
                </wp:wrapTight>
                <wp:docPr id="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4733235E" w14:textId="04F96341" w:rsidR="009563EE" w:rsidRPr="007E0FFD" w:rsidRDefault="009563EE" w:rsidP="009563EE">
                            <w:pPr>
                              <w:rPr>
                                <w:sz w:val="28"/>
                                <w:szCs w:val="28"/>
                                <w:lang w:val="en-GB"/>
                              </w:rPr>
                            </w:pPr>
                            <w:r>
                              <w:rPr>
                                <w:sz w:val="28"/>
                                <w:szCs w:val="28"/>
                                <w:lang w:val="en-GB"/>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BD68F" id="_x0000_s1056" type="#_x0000_t202" style="position:absolute;margin-left:0;margin-top:156.4pt;width:31.8pt;height:20.9pt;z-index:-251476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" filled="f" stroked="f">
                <v:textbox>
                  <w:txbxContent>
                    <w:p w14:paraId="4733235E" w14:textId="04F96341" w:rsidR="009563EE" w:rsidRPr="007E0FFD" w:rsidRDefault="009563EE" w:rsidP="009563EE">
                      <w:pPr>
                        <w:rPr>
                          <w:sz w:val="28"/>
                          <w:szCs w:val="28"/>
                          <w:lang w:val="en-GB"/>
                        </w:rPr>
                      </w:pPr>
                      <w:r>
                        <w:rPr>
                          <w:sz w:val="28"/>
                          <w:szCs w:val="28"/>
                          <w:lang w:val="en-GB"/>
                        </w:rPr>
                        <w:t>2</w:t>
                      </w:r>
                      <w:r>
                        <w:rPr>
                          <w:sz w:val="28"/>
                          <w:szCs w:val="28"/>
                          <w:lang w:val="en-GB"/>
                        </w:rPr>
                        <w:t>8</w:t>
                      </w:r>
                    </w:p>
                  </w:txbxContent>
                </v:textbox>
                <w10:wrap type="tight" anchorx="margin"/>
              </v:shape>
            </w:pict>
          </mc:Fallback>
        </mc:AlternateContent>
      </w:r>
      <w:r w:rsidR="009004AA">
        <w:br w:type="page"/>
      </w:r>
    </w:p>
    <w:p w14:paraId="243DC2A6" w14:textId="6EFAAC96" w:rsidR="009004AA" w:rsidRPr="009004AA" w:rsidRDefault="00290262" w:rsidP="009004AA">
      <w:pPr>
        <w:pStyle w:val="Cabealho2"/>
      </w:pPr>
      <w:bookmarkStart w:id="33" w:name="_Toc107306610"/>
      <w:r>
        <w:lastRenderedPageBreak/>
        <w:t>F</w:t>
      </w:r>
      <w:r w:rsidR="009004AA" w:rsidRPr="009004AA">
        <w:t xml:space="preserve">ornecimento de um </w:t>
      </w:r>
      <w:r>
        <w:t>R</w:t>
      </w:r>
      <w:r w:rsidR="009004AA" w:rsidRPr="009004AA">
        <w:t>egisto</w:t>
      </w:r>
      <w:bookmarkEnd w:id="33"/>
    </w:p>
    <w:p w14:paraId="606BA9E3" w14:textId="58D646BB" w:rsidR="00C77EC6" w:rsidRDefault="009004AA" w:rsidP="009004AA">
      <w:pPr>
        <w:jc w:val="both"/>
      </w:pPr>
      <w:r w:rsidRPr="009004AA">
        <w:rPr>
          <w:noProof/>
          <w:lang w:eastAsia="pt-PT"/>
        </w:rPr>
        <w:drawing>
          <wp:inline distT="0" distB="0" distL="0" distR="0" wp14:anchorId="627D9D33" wp14:editId="6B691F04">
            <wp:extent cx="6445250" cy="34544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5250" cy="3454400"/>
                    </a:xfrm>
                    <a:prstGeom prst="rect">
                      <a:avLst/>
                    </a:prstGeom>
                  </pic:spPr>
                </pic:pic>
              </a:graphicData>
            </a:graphic>
          </wp:inline>
        </w:drawing>
      </w:r>
    </w:p>
    <w:p w14:paraId="1C15E8D2" w14:textId="13CAD37F" w:rsidR="00C77EC6" w:rsidRDefault="00C77EC6" w:rsidP="00C77EC6">
      <w:pPr>
        <w:ind w:firstLine="720"/>
        <w:jc w:val="both"/>
      </w:pPr>
      <w:r>
        <w:t xml:space="preserve">Ao clicar no submenu Registo de fornecimentos, este será o ecrã a ser visionado. No topo da página contém uma barra de pesquisa. No lado esquerdo contém uma tabela com os registos de fornecimentos. No lado direito contém um formulário para puder visionar os registos. Para pesquisar algo na tabela basta clicar uma vez na barra de pesquisa e escrever o que deseja procurar, a tabela vai atualizando ao mesmo tempo que vai digitando mostrando os resultados possíveis. Para passar a informação de cada pedido o utilizador deverá clicar duas vezes em cima do registo que pretende visionar. </w:t>
      </w:r>
    </w:p>
    <w:p w14:paraId="77EA69A0" w14:textId="5773E347" w:rsidR="00C77EC6" w:rsidRDefault="00C77EC6" w:rsidP="00C77EC6">
      <w:pPr>
        <w:ind w:firstLine="720"/>
        <w:jc w:val="both"/>
      </w:pPr>
      <w:r>
        <w:t>No formulário apenas o campo quantidade pode ser alterado caso o administrador deseje alterar a quantidade a fornecer. Caso o administrador considere o registo de fornecimento credível e esteja de acordo, deve clicar no botão “Aprovar”. Ao clicar nele é enviado um email para a respetiva empresa com a confirmação do fornecimento do medicamento e é removido a quantidade a fornecer do stock da tabela principal.</w:t>
      </w:r>
    </w:p>
    <w:p w14:paraId="672061F0" w14:textId="2E58EEA8" w:rsidR="00C77EC6" w:rsidRDefault="00C77EC6" w:rsidP="00C77EC6">
      <w:pPr>
        <w:ind w:firstLine="720"/>
        <w:jc w:val="both"/>
      </w:pPr>
      <w:r>
        <w:t>Caso o administrador pense que o registo de fornecimento é desnecessário, poderá rejeitar o fornecimento. Para isso deve clicar no botão “Rejeitar”, após clicar o registo é removido da tabela sem fazer alterações no registo da tabela principal.</w:t>
      </w:r>
    </w:p>
    <w:p w14:paraId="3F087402" w14:textId="282B017D" w:rsidR="00054DC8" w:rsidRDefault="00054DC8" w:rsidP="00054DC8">
      <w:pPr>
        <w:jc w:val="both"/>
      </w:pPr>
    </w:p>
    <w:p w14:paraId="14E4EDE8" w14:textId="2D879A6D" w:rsidR="00054DC8" w:rsidRDefault="00054DC8" w:rsidP="00054DC8">
      <w:pPr>
        <w:jc w:val="both"/>
      </w:pPr>
    </w:p>
    <w:p w14:paraId="463C0377" w14:textId="075DCB18" w:rsidR="00054DC8" w:rsidRDefault="00054DC8" w:rsidP="00054DC8">
      <w:pPr>
        <w:jc w:val="both"/>
      </w:pPr>
    </w:p>
    <w:p w14:paraId="3445098C" w14:textId="5A4100AD" w:rsidR="00054DC8" w:rsidRDefault="00054DC8" w:rsidP="00054DC8">
      <w:pPr>
        <w:jc w:val="both"/>
      </w:pPr>
    </w:p>
    <w:p w14:paraId="338F278A" w14:textId="0AC3CA49" w:rsidR="00054DC8" w:rsidRDefault="009563EE">
      <w:r w:rsidRPr="00D475D6">
        <w:rPr>
          <w:noProof/>
          <w:lang w:eastAsia="pt-PT"/>
        </w:rPr>
        <mc:AlternateContent>
          <mc:Choice Requires="wps">
            <w:drawing>
              <wp:anchor distT="45720" distB="45720" distL="114300" distR="114300" simplePos="0" relativeHeight="251841536" behindDoc="1" locked="0" layoutInCell="1" allowOverlap="1" wp14:anchorId="1E2EAF6B" wp14:editId="14341968">
                <wp:simplePos x="0" y="0"/>
                <wp:positionH relativeFrom="margin">
                  <wp:align>center</wp:align>
                </wp:positionH>
                <wp:positionV relativeFrom="paragraph">
                  <wp:posOffset>1405890</wp:posOffset>
                </wp:positionV>
                <wp:extent cx="403860" cy="265430"/>
                <wp:effectExtent l="0" t="0" r="0" b="1270"/>
                <wp:wrapTight wrapText="bothSides">
                  <wp:wrapPolygon edited="0">
                    <wp:start x="3057" y="0"/>
                    <wp:lineTo x="3057" y="20153"/>
                    <wp:lineTo x="18340" y="20153"/>
                    <wp:lineTo x="18340" y="0"/>
                    <wp:lineTo x="3057" y="0"/>
                  </wp:wrapPolygon>
                </wp:wrapTight>
                <wp:docPr id="9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1D59B154" w14:textId="2098A6C6" w:rsidR="009563EE" w:rsidRPr="007E0FFD" w:rsidRDefault="009563EE" w:rsidP="009563EE">
                            <w:pPr>
                              <w:rPr>
                                <w:sz w:val="28"/>
                                <w:szCs w:val="28"/>
                                <w:lang w:val="en-GB"/>
                              </w:rPr>
                            </w:pPr>
                            <w:r>
                              <w:rPr>
                                <w:sz w:val="28"/>
                                <w:szCs w:val="28"/>
                                <w:lang w:val="en-GB"/>
                              </w:rP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EAF6B" id="_x0000_s1057" type="#_x0000_t202" style="position:absolute;margin-left:0;margin-top:110.7pt;width:31.8pt;height:20.9pt;z-index:-251474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" filled="f" stroked="f">
                <v:textbox>
                  <w:txbxContent>
                    <w:p w14:paraId="1D59B154" w14:textId="2098A6C6" w:rsidR="009563EE" w:rsidRPr="007E0FFD" w:rsidRDefault="009563EE" w:rsidP="009563EE">
                      <w:pPr>
                        <w:rPr>
                          <w:sz w:val="28"/>
                          <w:szCs w:val="28"/>
                          <w:lang w:val="en-GB"/>
                        </w:rPr>
                      </w:pPr>
                      <w:r>
                        <w:rPr>
                          <w:sz w:val="28"/>
                          <w:szCs w:val="28"/>
                          <w:lang w:val="en-GB"/>
                        </w:rPr>
                        <w:t>2</w:t>
                      </w:r>
                      <w:r>
                        <w:rPr>
                          <w:sz w:val="28"/>
                          <w:szCs w:val="28"/>
                          <w:lang w:val="en-GB"/>
                        </w:rPr>
                        <w:t>9</w:t>
                      </w:r>
                    </w:p>
                  </w:txbxContent>
                </v:textbox>
                <w10:wrap type="tight" anchorx="margin"/>
              </v:shape>
            </w:pict>
          </mc:Fallback>
        </mc:AlternateContent>
      </w:r>
      <w:r w:rsidR="00054DC8">
        <w:br w:type="page"/>
      </w:r>
    </w:p>
    <w:p w14:paraId="31A10E67" w14:textId="6CB9AF92" w:rsidR="00054DC8" w:rsidRDefault="00054DC8" w:rsidP="00054DC8">
      <w:pPr>
        <w:pStyle w:val="Cabealho2"/>
      </w:pPr>
      <w:bookmarkStart w:id="34" w:name="_Toc107306611"/>
      <w:r>
        <w:lastRenderedPageBreak/>
        <w:t>Registos</w:t>
      </w:r>
      <w:bookmarkEnd w:id="34"/>
    </w:p>
    <w:p w14:paraId="2A915C0B" w14:textId="244FA21E" w:rsidR="00054DC8" w:rsidRPr="00054DC8" w:rsidRDefault="00054DC8" w:rsidP="00054DC8">
      <w:r w:rsidRPr="00054DC8">
        <w:rPr>
          <w:noProof/>
          <w:lang w:eastAsia="pt-PT"/>
        </w:rPr>
        <w:drawing>
          <wp:inline distT="0" distB="0" distL="0" distR="0" wp14:anchorId="1E0B2939" wp14:editId="4D37EE23">
            <wp:extent cx="6445250" cy="3460750"/>
            <wp:effectExtent l="0" t="0" r="0" b="635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5250" cy="3460750"/>
                    </a:xfrm>
                    <a:prstGeom prst="rect">
                      <a:avLst/>
                    </a:prstGeom>
                  </pic:spPr>
                </pic:pic>
              </a:graphicData>
            </a:graphic>
          </wp:inline>
        </w:drawing>
      </w:r>
    </w:p>
    <w:p w14:paraId="2F64515F" w14:textId="46E39E8A" w:rsidR="009004AA" w:rsidRPr="00C77EC6" w:rsidRDefault="009563EE" w:rsidP="00054DC8">
      <w:pPr>
        <w:ind w:firstLine="720"/>
        <w:jc w:val="both"/>
      </w:pPr>
      <w:r w:rsidRPr="00D475D6">
        <w:rPr>
          <w:noProof/>
          <w:lang w:eastAsia="pt-PT"/>
        </w:rPr>
        <mc:AlternateContent>
          <mc:Choice Requires="wps">
            <w:drawing>
              <wp:anchor distT="45720" distB="45720" distL="114300" distR="114300" simplePos="0" relativeHeight="251843584" behindDoc="1" locked="0" layoutInCell="1" allowOverlap="1" wp14:anchorId="669A7734" wp14:editId="3BB30159">
                <wp:simplePos x="0" y="0"/>
                <wp:positionH relativeFrom="margin">
                  <wp:align>center</wp:align>
                </wp:positionH>
                <wp:positionV relativeFrom="paragraph">
                  <wp:posOffset>5641340</wp:posOffset>
                </wp:positionV>
                <wp:extent cx="403860" cy="265430"/>
                <wp:effectExtent l="0" t="0" r="0" b="1270"/>
                <wp:wrapTight wrapText="bothSides">
                  <wp:wrapPolygon edited="0">
                    <wp:start x="3057" y="0"/>
                    <wp:lineTo x="3057" y="20153"/>
                    <wp:lineTo x="18340" y="20153"/>
                    <wp:lineTo x="18340" y="0"/>
                    <wp:lineTo x="3057" y="0"/>
                  </wp:wrapPolygon>
                </wp:wrapTight>
                <wp:docPr id="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65430"/>
                        </a:xfrm>
                        <a:prstGeom prst="rect">
                          <a:avLst/>
                        </a:prstGeom>
                        <a:noFill/>
                        <a:ln w="9525">
                          <a:noFill/>
                          <a:miter lim="800000"/>
                          <a:headEnd/>
                          <a:tailEnd/>
                        </a:ln>
                      </wps:spPr>
                      <wps:txbx>
                        <w:txbxContent>
                          <w:p w14:paraId="0905DA05" w14:textId="551C6E63" w:rsidR="009563EE" w:rsidRPr="007E0FFD" w:rsidRDefault="009563EE" w:rsidP="009563EE">
                            <w:pPr>
                              <w:rPr>
                                <w:sz w:val="28"/>
                                <w:szCs w:val="28"/>
                                <w:lang w:val="en-GB"/>
                              </w:rPr>
                            </w:pPr>
                            <w:r>
                              <w:rPr>
                                <w:sz w:val="28"/>
                                <w:szCs w:val="28"/>
                                <w:lang w:val="en-GB"/>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A7734" id="_x0000_s1058" type="#_x0000_t202" style="position:absolute;left:0;text-align:left;margin-left:0;margin-top:444.2pt;width:31.8pt;height:20.9pt;z-index:-251472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" filled="f" stroked="f">
                <v:textbox>
                  <w:txbxContent>
                    <w:p w14:paraId="0905DA05" w14:textId="551C6E63" w:rsidR="009563EE" w:rsidRPr="007E0FFD" w:rsidRDefault="009563EE" w:rsidP="009563EE">
                      <w:pPr>
                        <w:rPr>
                          <w:sz w:val="28"/>
                          <w:szCs w:val="28"/>
                          <w:lang w:val="en-GB"/>
                        </w:rPr>
                      </w:pPr>
                      <w:r>
                        <w:rPr>
                          <w:sz w:val="28"/>
                          <w:szCs w:val="28"/>
                          <w:lang w:val="en-GB"/>
                        </w:rPr>
                        <w:t>30</w:t>
                      </w:r>
                    </w:p>
                  </w:txbxContent>
                </v:textbox>
                <w10:wrap type="tight" anchorx="margin"/>
              </v:shape>
            </w:pict>
          </mc:Fallback>
        </mc:AlternateContent>
      </w:r>
      <w:r w:rsidR="00054DC8">
        <w:t xml:space="preserve">Ao clicar no submenu Registos, este será o ecrã a ser visionado. Nele conseguimos encontrar um formulário e uma tabela com o registo de utilizadores. Caso o </w:t>
      </w:r>
      <w:r w:rsidR="00650DDC">
        <w:t>administrador</w:t>
      </w:r>
      <w:r w:rsidR="00054DC8">
        <w:t xml:space="preserve"> deseje criar um novo registo de utilizadores, deve preencher os campos e clicar no botão “Guardar”. Após clicar no botão é feita uma verificação aos campos para verificar se estão todos corretos. Caso esteja tudo correto é adicionado o novo registo na tabela ao lado. Se o </w:t>
      </w:r>
      <w:r w:rsidR="00650DDC">
        <w:t xml:space="preserve">administrador </w:t>
      </w:r>
      <w:r w:rsidR="00054DC8">
        <w:t xml:space="preserve">desejar alterar algum campo de algum registo, consegue-o fazer clicando duas vezes em cima do registo na tabela. Assim os valores dos campos de cada utilizador passarão para o formulário á direita onde o </w:t>
      </w:r>
      <w:r w:rsidR="00650DDC">
        <w:t xml:space="preserve">administrador </w:t>
      </w:r>
      <w:r w:rsidR="00054DC8">
        <w:t>poderá alterar qualquer campo.</w:t>
      </w:r>
    </w:p>
    <w:sectPr w:rsidR="009004AA" w:rsidRPr="00C77EC6" w:rsidSect="00700EC2">
      <w:headerReference w:type="default" r:id="rId41"/>
      <w:footerReference w:type="default" r:id="rId42"/>
      <w:headerReference w:type="first" r:id="rId43"/>
      <w:footerReference w:type="first" r:id="rId44"/>
      <w:type w:val="continuous"/>
      <w:pgSz w:w="11906" w:h="16838" w:code="9"/>
      <w:pgMar w:top="576" w:right="878" w:bottom="432" w:left="878" w:header="397" w:footer="113"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8EC0F" w14:textId="77777777" w:rsidR="00850802" w:rsidRDefault="00850802" w:rsidP="002C5718">
      <w:pPr>
        <w:spacing w:after="0" w:line="240" w:lineRule="auto"/>
      </w:pPr>
      <w:r>
        <w:separator/>
      </w:r>
    </w:p>
  </w:endnote>
  <w:endnote w:type="continuationSeparator" w:id="0">
    <w:p w14:paraId="40862FB1" w14:textId="77777777" w:rsidR="00850802" w:rsidRDefault="00850802" w:rsidP="002C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E36D3" w14:textId="107FE96E" w:rsidR="00046015" w:rsidRPr="00B50234" w:rsidRDefault="00046015">
    <w:pPr>
      <w:pStyle w:val="Rodap"/>
      <w:rPr>
        <w:color w:val="FFFFFF" w:themeColor="background1"/>
      </w:rPr>
    </w:pPr>
    <w:r>
      <w:rPr>
        <w:noProof/>
        <w:sz w:val="40"/>
        <w:szCs w:val="40"/>
        <w:lang w:eastAsia="pt-PT"/>
      </w:rPr>
      <w:drawing>
        <wp:anchor distT="0" distB="0" distL="114300" distR="114300" simplePos="0" relativeHeight="251662848" behindDoc="1" locked="0" layoutInCell="1" allowOverlap="1" wp14:anchorId="63ED36E3" wp14:editId="48B4ADB6">
          <wp:simplePos x="0" y="0"/>
          <wp:positionH relativeFrom="page">
            <wp:posOffset>6034405</wp:posOffset>
          </wp:positionH>
          <wp:positionV relativeFrom="paragraph">
            <wp:posOffset>-726440</wp:posOffset>
          </wp:positionV>
          <wp:extent cx="1591733" cy="687312"/>
          <wp:effectExtent l="0" t="0" r="8890" b="0"/>
          <wp:wrapTight wrapText="bothSides">
            <wp:wrapPolygon edited="0">
              <wp:start x="0" y="0"/>
              <wp:lineTo x="0" y="20961"/>
              <wp:lineTo x="21462" y="20961"/>
              <wp:lineTo x="2146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1733" cy="687312"/>
                  </a:xfrm>
                  <a:prstGeom prst="rect">
                    <a:avLst/>
                  </a:prstGeom>
                  <a:noFill/>
                  <a:ln>
                    <a:noFill/>
                  </a:ln>
                </pic:spPr>
              </pic:pic>
            </a:graphicData>
          </a:graphic>
        </wp:anchor>
      </w:drawing>
    </w:r>
    <w:r>
      <w:rPr>
        <w:noProof/>
        <w:lang w:eastAsia="pt-PT"/>
      </w:rPr>
      <mc:AlternateContent>
        <mc:Choice Requires="wps">
          <w:drawing>
            <wp:anchor distT="0" distB="0" distL="114300" distR="114300" simplePos="0" relativeHeight="251660800" behindDoc="0" locked="0" layoutInCell="1" allowOverlap="1" wp14:anchorId="2862A831" wp14:editId="3A1298F2">
              <wp:simplePos x="0" y="0"/>
              <wp:positionH relativeFrom="page">
                <wp:align>left</wp:align>
              </wp:positionH>
              <wp:positionV relativeFrom="bottomMargin">
                <wp:align>top</wp:align>
              </wp:positionV>
              <wp:extent cx="8112941" cy="350701"/>
              <wp:effectExtent l="0" t="0" r="2540" b="0"/>
              <wp:wrapNone/>
              <wp:docPr id="1" name="Retângulo 1" descr="Retângulo colorido"/>
              <wp:cNvGraphicFramePr/>
              <a:graphic xmlns:a="http://schemas.openxmlformats.org/drawingml/2006/main">
                <a:graphicData uri="http://schemas.microsoft.com/office/word/2010/wordprocessingShape">
                  <wps:wsp>
                    <wps:cNvSpPr/>
                    <wps:spPr>
                      <a:xfrm>
                        <a:off x="0" y="0"/>
                        <a:ext cx="8112941" cy="350701"/>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B1BD4" w14:textId="06C8EFAC" w:rsidR="00046015" w:rsidRPr="00E453DC" w:rsidRDefault="00046015" w:rsidP="00E453DC">
                          <w:pPr>
                            <w:rPr>
                              <w:color w:val="FFFFFF" w:themeColor="background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62A831" id="Retângulo 1" o:spid="_x0000_s1059" alt="Retângulo colorido" style="position:absolute;margin-left:0;margin-top:0;width:638.8pt;height:27.6pt;z-index:251660800;visibility:visible;mso-wrap-style:square;mso-width-percent:0;mso-height-percent:0;mso-wrap-distance-left:9pt;mso-wrap-distance-top:0;mso-wrap-distance-right:9pt;mso-wrap-distance-bottom:0;mso-position-horizontal:left;mso-position-horizontal-relative:page;mso-position-vertical:top;mso-position-vertical-relative:bottom-margin-area;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" fillcolor="#2b357c [2431]" stroked="f" strokeweight="1pt">
              <v:textbox>
                <w:txbxContent>
                  <w:p w14:paraId="643B1BD4" w14:textId="06C8EFAC" w:rsidR="00046015" w:rsidRPr="00E453DC" w:rsidRDefault="00046015" w:rsidP="00E453DC">
                    <w:pPr>
                      <w:rPr>
                        <w:color w:val="FFFFFF" w:themeColor="background1"/>
                        <w:lang w:val="en-GB"/>
                      </w:rPr>
                    </w:pPr>
                  </w:p>
                </w:txbxContent>
              </v:textbox>
              <w10:wrap anchorx="page" anchory="margin"/>
            </v:rect>
          </w:pict>
        </mc:Fallback>
      </mc:AlternateContent>
    </w:r>
    <w:r>
      <w:t>22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0375A" w14:textId="653C0BCA" w:rsidR="00046015" w:rsidRPr="00B23848" w:rsidRDefault="00046015" w:rsidP="00034524"/>
  <w:p w14:paraId="296843F9" w14:textId="3A71A7D7" w:rsidR="00046015" w:rsidRDefault="00046015">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5BAC3" w14:textId="77777777" w:rsidR="00850802" w:rsidRDefault="00850802" w:rsidP="002C5718">
      <w:pPr>
        <w:spacing w:after="0" w:line="240" w:lineRule="auto"/>
      </w:pPr>
      <w:r>
        <w:separator/>
      </w:r>
    </w:p>
  </w:footnote>
  <w:footnote w:type="continuationSeparator" w:id="0">
    <w:p w14:paraId="54137C2C" w14:textId="77777777" w:rsidR="00850802" w:rsidRDefault="00850802" w:rsidP="002C5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01951" w14:textId="5BCFB5C7" w:rsidR="00046015" w:rsidRPr="0089518B" w:rsidRDefault="00046015" w:rsidP="008E03F9">
    <w:pPr>
      <w:jc w:val="center"/>
      <w:rPr>
        <w:b/>
        <w:bCs/>
        <w:color w:val="2B357C" w:themeColor="text2" w:themeTint="BF"/>
        <w:sz w:val="28"/>
        <w:szCs w:val="28"/>
      </w:rPr>
    </w:pPr>
    <w:r w:rsidRPr="0089518B">
      <w:rPr>
        <w:b/>
        <w:bCs/>
        <w:color w:val="2B357C" w:themeColor="text2" w:themeTint="BF"/>
        <w:sz w:val="28"/>
        <w:szCs w:val="28"/>
      </w:rPr>
      <w:t>DLS-ALFEITE</w:t>
    </w:r>
  </w:p>
  <w:p w14:paraId="03D94399" w14:textId="27D546CF" w:rsidR="00046015" w:rsidRDefault="0004601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F3130F" w14:textId="044EFCE6" w:rsidR="00046015" w:rsidRDefault="00046015">
    <w:pPr>
      <w:pStyle w:val="Cabealho"/>
    </w:pPr>
    <w:r w:rsidRPr="00EF0FD2">
      <w:rPr>
        <w:noProof/>
        <w:lang w:eastAsia="pt-PT"/>
      </w:rPr>
      <w:drawing>
        <wp:anchor distT="0" distB="0" distL="114300" distR="114300" simplePos="0" relativeHeight="251658752" behindDoc="0" locked="0" layoutInCell="1" allowOverlap="1" wp14:anchorId="6FE02693" wp14:editId="6548A712">
          <wp:simplePos x="0" y="0"/>
          <wp:positionH relativeFrom="margin">
            <wp:posOffset>5547</wp:posOffset>
          </wp:positionH>
          <wp:positionV relativeFrom="paragraph">
            <wp:posOffset>-4010025</wp:posOffset>
          </wp:positionV>
          <wp:extent cx="1288659" cy="559780"/>
          <wp:effectExtent l="0" t="0" r="6985" b="0"/>
          <wp:wrapSquare wrapText="bothSides"/>
          <wp:docPr id="44" name="Gráfico 6"/>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a:blip r:embed="rId1">
                    <a:extLst>
                      <a:ext uri="{28A0092B-C50C-407E-A947-70E740481C1C}">
                        <a14:useLocalDpi xmlns:a14="http://schemas.microsoft.com/office/drawing/2010/main" val="0"/>
                      </a:ext>
                    </a:extLst>
                  </a:blip>
                  <a:stretch>
                    <a:fillRect/>
                  </a:stretch>
                </pic:blipFill>
                <pic:spPr>
                  <a:xfrm>
                    <a:off x="0" y="0"/>
                    <a:ext cx="1288659" cy="559780"/>
                  </a:xfrm>
                  <a:prstGeom prst="rect">
                    <a:avLst/>
                  </a:prstGeom>
                </pic:spPr>
              </pic:pic>
            </a:graphicData>
          </a:graphic>
        </wp:anchor>
      </w:drawing>
    </w:r>
    <w:r>
      <w:rPr>
        <w:noProof/>
        <w:lang w:bidi="pt-PT"/>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E3AE5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9B240E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ECE77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EB8F1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A485F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B03A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8C16C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5C823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E40A3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DA815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5B7B7F"/>
    <w:multiLevelType w:val="hybridMultilevel"/>
    <w:tmpl w:val="749AA2CA"/>
    <w:lvl w:ilvl="0" w:tplc="38B609BA">
      <w:start w:val="1"/>
      <w:numFmt w:val="bullet"/>
      <w:lvlText w:val=""/>
      <w:lvlJc w:val="left"/>
      <w:pPr>
        <w:ind w:left="810" w:hanging="360"/>
      </w:pPr>
      <w:rPr>
        <w:rFonts w:ascii="Symbol" w:hAnsi="Symbol" w:hint="default"/>
        <w:color w:val="32E7FF" w:themeColor="accent6" w:themeTint="99"/>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0FBC50AF"/>
    <w:multiLevelType w:val="hybridMultilevel"/>
    <w:tmpl w:val="F17A6ED2"/>
    <w:lvl w:ilvl="0" w:tplc="D26E47F0">
      <w:start w:val="1"/>
      <w:numFmt w:val="decimal"/>
      <w:lvlText w:val="REQF0%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E51638"/>
    <w:multiLevelType w:val="hybridMultilevel"/>
    <w:tmpl w:val="5EEC0604"/>
    <w:lvl w:ilvl="0" w:tplc="FFFFFFFF">
      <w:start w:val="1"/>
      <w:numFmt w:val="decimal"/>
      <w:lvlText w:val="REQNF0%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EB5139"/>
    <w:multiLevelType w:val="hybridMultilevel"/>
    <w:tmpl w:val="F17A6ED2"/>
    <w:lvl w:ilvl="0" w:tplc="D26E47F0">
      <w:start w:val="1"/>
      <w:numFmt w:val="decimal"/>
      <w:lvlText w:val="REQF0%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A543DC"/>
    <w:multiLevelType w:val="hybridMultilevel"/>
    <w:tmpl w:val="19927376"/>
    <w:lvl w:ilvl="0" w:tplc="4C8CF74C">
      <w:start w:val="1"/>
      <w:numFmt w:val="decimal"/>
      <w:lvlText w:val="REQF0%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7500475"/>
    <w:multiLevelType w:val="hybridMultilevel"/>
    <w:tmpl w:val="E9C83886"/>
    <w:lvl w:ilvl="0" w:tplc="76B8D7B8">
      <w:start w:val="1"/>
      <w:numFmt w:val="decimal"/>
      <w:lvlText w:val="REQ00%1"/>
      <w:lvlJc w:val="left"/>
      <w:pPr>
        <w:ind w:left="785" w:hanging="360"/>
      </w:pPr>
      <w:rPr>
        <w:rFonts w:hint="default"/>
      </w:rPr>
    </w:lvl>
    <w:lvl w:ilvl="1" w:tplc="08160019">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16" w15:restartNumberingAfterBreak="0">
    <w:nsid w:val="5BF91FAF"/>
    <w:multiLevelType w:val="hybridMultilevel"/>
    <w:tmpl w:val="5EEC0604"/>
    <w:lvl w:ilvl="0" w:tplc="ACEC6D5C">
      <w:start w:val="1"/>
      <w:numFmt w:val="decimal"/>
      <w:lvlText w:val="REQNF0%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0B13250"/>
    <w:multiLevelType w:val="hybridMultilevel"/>
    <w:tmpl w:val="F7181EA8"/>
    <w:lvl w:ilvl="0" w:tplc="76B8D7B8">
      <w:start w:val="1"/>
      <w:numFmt w:val="decimal"/>
      <w:lvlText w:val="REQ00%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6B5163AD"/>
    <w:multiLevelType w:val="hybridMultilevel"/>
    <w:tmpl w:val="5E38E5CC"/>
    <w:lvl w:ilvl="0" w:tplc="FFFFFFFF">
      <w:start w:val="1"/>
      <w:numFmt w:val="decimal"/>
      <w:lvlText w:val="REQ00%1"/>
      <w:lvlJc w:val="left"/>
      <w:pPr>
        <w:ind w:left="785" w:hanging="360"/>
      </w:pPr>
      <w:rPr>
        <w:rFonts w:hint="default"/>
      </w:rPr>
    </w:lvl>
    <w:lvl w:ilvl="1" w:tplc="FFFFFFFF">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9" w15:restartNumberingAfterBreak="0">
    <w:nsid w:val="7B85010D"/>
    <w:multiLevelType w:val="hybridMultilevel"/>
    <w:tmpl w:val="E9C83886"/>
    <w:lvl w:ilvl="0" w:tplc="76B8D7B8">
      <w:start w:val="1"/>
      <w:numFmt w:val="decimal"/>
      <w:lvlText w:val="REQ00%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18"/>
  </w:num>
  <w:num w:numId="14">
    <w:abstractNumId w:val="15"/>
  </w:num>
  <w:num w:numId="15">
    <w:abstractNumId w:val="17"/>
  </w:num>
  <w:num w:numId="16">
    <w:abstractNumId w:val="14"/>
  </w:num>
  <w:num w:numId="17">
    <w:abstractNumId w:val="16"/>
  </w:num>
  <w:num w:numId="18">
    <w:abstractNumId w:val="13"/>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activeWritingStyle w:appName="MSWord" w:lang="pt-PT" w:vendorID="64" w:dllVersion="6" w:nlCheck="1" w:checkStyle="0"/>
  <w:activeWritingStyle w:appName="MSWord" w:lang="en-GB" w:vendorID="64" w:dllVersion="6" w:nlCheck="1" w:checkStyle="0"/>
  <w:activeWritingStyle w:appName="MSWord" w:lang="pt-PT" w:vendorID="64" w:dllVersion="0" w:nlCheck="1" w:checkStyle="0"/>
  <w:activeWritingStyle w:appName="MSWord" w:lang="en-GB" w:vendorID="64" w:dllVersion="0" w:nlCheck="1" w:checkStyle="0"/>
  <w:activeWritingStyle w:appName="MSWord" w:lang="pt-PT" w:vendorID="64" w:dllVersion="131078" w:nlCheck="1" w:checkStyle="0"/>
  <w:activeWritingStyle w:appName="MSWord" w:lang="en-GB" w:vendorID="64" w:dllVersion="131078" w:nlCheck="1" w:checkStyle="0"/>
  <w:attachedTemplate r:id="rId1"/>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3F9"/>
    <w:rsid w:val="00000F9B"/>
    <w:rsid w:val="00001BCE"/>
    <w:rsid w:val="0000252C"/>
    <w:rsid w:val="00003584"/>
    <w:rsid w:val="00006AF0"/>
    <w:rsid w:val="00007B09"/>
    <w:rsid w:val="000130BC"/>
    <w:rsid w:val="0001543A"/>
    <w:rsid w:val="00016214"/>
    <w:rsid w:val="00017494"/>
    <w:rsid w:val="00022066"/>
    <w:rsid w:val="00024782"/>
    <w:rsid w:val="00030832"/>
    <w:rsid w:val="00030E05"/>
    <w:rsid w:val="00031426"/>
    <w:rsid w:val="00034524"/>
    <w:rsid w:val="00034ECD"/>
    <w:rsid w:val="00046015"/>
    <w:rsid w:val="00046100"/>
    <w:rsid w:val="00046190"/>
    <w:rsid w:val="00047357"/>
    <w:rsid w:val="00047C75"/>
    <w:rsid w:val="00050983"/>
    <w:rsid w:val="00051C0C"/>
    <w:rsid w:val="00051C64"/>
    <w:rsid w:val="000520A0"/>
    <w:rsid w:val="00054DC8"/>
    <w:rsid w:val="000573E1"/>
    <w:rsid w:val="00060C7A"/>
    <w:rsid w:val="000611D2"/>
    <w:rsid w:val="000624FF"/>
    <w:rsid w:val="000625A9"/>
    <w:rsid w:val="000646E0"/>
    <w:rsid w:val="00067FE6"/>
    <w:rsid w:val="000726BF"/>
    <w:rsid w:val="000745D9"/>
    <w:rsid w:val="00074D65"/>
    <w:rsid w:val="000766B3"/>
    <w:rsid w:val="000803FC"/>
    <w:rsid w:val="0008264A"/>
    <w:rsid w:val="00084210"/>
    <w:rsid w:val="000843A4"/>
    <w:rsid w:val="00084FAC"/>
    <w:rsid w:val="00085CD0"/>
    <w:rsid w:val="00087710"/>
    <w:rsid w:val="0009030C"/>
    <w:rsid w:val="00092F1E"/>
    <w:rsid w:val="00095CBE"/>
    <w:rsid w:val="000965E0"/>
    <w:rsid w:val="000B5813"/>
    <w:rsid w:val="000B6D4E"/>
    <w:rsid w:val="000B777A"/>
    <w:rsid w:val="000C1E5F"/>
    <w:rsid w:val="000C30D0"/>
    <w:rsid w:val="000C4D26"/>
    <w:rsid w:val="000C4EE0"/>
    <w:rsid w:val="000C6B95"/>
    <w:rsid w:val="000D201B"/>
    <w:rsid w:val="000D35A5"/>
    <w:rsid w:val="000D7DC4"/>
    <w:rsid w:val="000F38C5"/>
    <w:rsid w:val="000F7125"/>
    <w:rsid w:val="00103386"/>
    <w:rsid w:val="001046C2"/>
    <w:rsid w:val="00105859"/>
    <w:rsid w:val="00106572"/>
    <w:rsid w:val="00111062"/>
    <w:rsid w:val="001113CF"/>
    <w:rsid w:val="00112756"/>
    <w:rsid w:val="001204A2"/>
    <w:rsid w:val="001231F1"/>
    <w:rsid w:val="00124DE5"/>
    <w:rsid w:val="00130BDE"/>
    <w:rsid w:val="00130DB8"/>
    <w:rsid w:val="0013143E"/>
    <w:rsid w:val="00136AEE"/>
    <w:rsid w:val="001425CA"/>
    <w:rsid w:val="00145753"/>
    <w:rsid w:val="00145C72"/>
    <w:rsid w:val="001557A9"/>
    <w:rsid w:val="001569B6"/>
    <w:rsid w:val="00157BD2"/>
    <w:rsid w:val="00160D07"/>
    <w:rsid w:val="00164465"/>
    <w:rsid w:val="0016556A"/>
    <w:rsid w:val="00167523"/>
    <w:rsid w:val="001714A5"/>
    <w:rsid w:val="00174823"/>
    <w:rsid w:val="00174A50"/>
    <w:rsid w:val="00177A2D"/>
    <w:rsid w:val="00177A60"/>
    <w:rsid w:val="00182033"/>
    <w:rsid w:val="0018236C"/>
    <w:rsid w:val="0018430F"/>
    <w:rsid w:val="00184434"/>
    <w:rsid w:val="001846DC"/>
    <w:rsid w:val="0018666B"/>
    <w:rsid w:val="00186BB2"/>
    <w:rsid w:val="0019163F"/>
    <w:rsid w:val="00195D6E"/>
    <w:rsid w:val="00197651"/>
    <w:rsid w:val="001A08D7"/>
    <w:rsid w:val="001A0FF8"/>
    <w:rsid w:val="001A45A2"/>
    <w:rsid w:val="001A62B0"/>
    <w:rsid w:val="001B2625"/>
    <w:rsid w:val="001B263E"/>
    <w:rsid w:val="001C0783"/>
    <w:rsid w:val="001C290D"/>
    <w:rsid w:val="001C2E34"/>
    <w:rsid w:val="001C3443"/>
    <w:rsid w:val="001C528B"/>
    <w:rsid w:val="001C6954"/>
    <w:rsid w:val="001C7706"/>
    <w:rsid w:val="001D2FA6"/>
    <w:rsid w:val="001D4D00"/>
    <w:rsid w:val="001D5B4B"/>
    <w:rsid w:val="001D5E85"/>
    <w:rsid w:val="001E0DAD"/>
    <w:rsid w:val="001E3473"/>
    <w:rsid w:val="001E3504"/>
    <w:rsid w:val="001F30E8"/>
    <w:rsid w:val="001F5C6D"/>
    <w:rsid w:val="001F7E7E"/>
    <w:rsid w:val="00200482"/>
    <w:rsid w:val="00202175"/>
    <w:rsid w:val="00204EF6"/>
    <w:rsid w:val="00211129"/>
    <w:rsid w:val="00212A16"/>
    <w:rsid w:val="00216810"/>
    <w:rsid w:val="00216A97"/>
    <w:rsid w:val="0022289E"/>
    <w:rsid w:val="00224FE9"/>
    <w:rsid w:val="00227094"/>
    <w:rsid w:val="00227D7C"/>
    <w:rsid w:val="00233D7C"/>
    <w:rsid w:val="00241509"/>
    <w:rsid w:val="00242393"/>
    <w:rsid w:val="00243B64"/>
    <w:rsid w:val="002475AD"/>
    <w:rsid w:val="002528A3"/>
    <w:rsid w:val="0025595A"/>
    <w:rsid w:val="002566E2"/>
    <w:rsid w:val="00261D31"/>
    <w:rsid w:val="002624F4"/>
    <w:rsid w:val="00262586"/>
    <w:rsid w:val="002634F1"/>
    <w:rsid w:val="002641EE"/>
    <w:rsid w:val="00270A8E"/>
    <w:rsid w:val="002750AD"/>
    <w:rsid w:val="002758F2"/>
    <w:rsid w:val="00280368"/>
    <w:rsid w:val="00280D85"/>
    <w:rsid w:val="002813A6"/>
    <w:rsid w:val="002849B8"/>
    <w:rsid w:val="00290262"/>
    <w:rsid w:val="0029510C"/>
    <w:rsid w:val="00295BFD"/>
    <w:rsid w:val="00296867"/>
    <w:rsid w:val="00296AFE"/>
    <w:rsid w:val="002A0795"/>
    <w:rsid w:val="002A183E"/>
    <w:rsid w:val="002B4219"/>
    <w:rsid w:val="002B42D6"/>
    <w:rsid w:val="002B4FBE"/>
    <w:rsid w:val="002B7258"/>
    <w:rsid w:val="002B7721"/>
    <w:rsid w:val="002B7F03"/>
    <w:rsid w:val="002C0130"/>
    <w:rsid w:val="002C12B7"/>
    <w:rsid w:val="002C5435"/>
    <w:rsid w:val="002C5718"/>
    <w:rsid w:val="002D01F8"/>
    <w:rsid w:val="002D1635"/>
    <w:rsid w:val="002D31CB"/>
    <w:rsid w:val="002D5003"/>
    <w:rsid w:val="002D509F"/>
    <w:rsid w:val="002D583C"/>
    <w:rsid w:val="002D6213"/>
    <w:rsid w:val="002E04BC"/>
    <w:rsid w:val="002E16B2"/>
    <w:rsid w:val="002E3E60"/>
    <w:rsid w:val="002E66B3"/>
    <w:rsid w:val="002E6F6D"/>
    <w:rsid w:val="002F5B56"/>
    <w:rsid w:val="002F70C8"/>
    <w:rsid w:val="00300136"/>
    <w:rsid w:val="003008FA"/>
    <w:rsid w:val="00300D4C"/>
    <w:rsid w:val="003041A2"/>
    <w:rsid w:val="003063D6"/>
    <w:rsid w:val="00306B9F"/>
    <w:rsid w:val="0031042B"/>
    <w:rsid w:val="00311651"/>
    <w:rsid w:val="00315948"/>
    <w:rsid w:val="00317C91"/>
    <w:rsid w:val="00320862"/>
    <w:rsid w:val="003216E4"/>
    <w:rsid w:val="00323EF6"/>
    <w:rsid w:val="00324D09"/>
    <w:rsid w:val="00325BF6"/>
    <w:rsid w:val="003265CA"/>
    <w:rsid w:val="00326BDF"/>
    <w:rsid w:val="003306FA"/>
    <w:rsid w:val="00331C7D"/>
    <w:rsid w:val="00344892"/>
    <w:rsid w:val="00346160"/>
    <w:rsid w:val="003510F0"/>
    <w:rsid w:val="00353D56"/>
    <w:rsid w:val="003554EE"/>
    <w:rsid w:val="00361BFD"/>
    <w:rsid w:val="00361D25"/>
    <w:rsid w:val="0036222C"/>
    <w:rsid w:val="00363047"/>
    <w:rsid w:val="003633EB"/>
    <w:rsid w:val="00363DD4"/>
    <w:rsid w:val="0036499E"/>
    <w:rsid w:val="003675D3"/>
    <w:rsid w:val="00371A22"/>
    <w:rsid w:val="00374624"/>
    <w:rsid w:val="00375003"/>
    <w:rsid w:val="00377E72"/>
    <w:rsid w:val="00382D04"/>
    <w:rsid w:val="0038374A"/>
    <w:rsid w:val="00383B39"/>
    <w:rsid w:val="00383DBE"/>
    <w:rsid w:val="00387819"/>
    <w:rsid w:val="003914F1"/>
    <w:rsid w:val="00391CEA"/>
    <w:rsid w:val="003924CD"/>
    <w:rsid w:val="00392A4F"/>
    <w:rsid w:val="0039426E"/>
    <w:rsid w:val="00394CB9"/>
    <w:rsid w:val="00395DF6"/>
    <w:rsid w:val="00396D49"/>
    <w:rsid w:val="00397B07"/>
    <w:rsid w:val="00397D4B"/>
    <w:rsid w:val="00397E4B"/>
    <w:rsid w:val="003A04ED"/>
    <w:rsid w:val="003B7063"/>
    <w:rsid w:val="003C1694"/>
    <w:rsid w:val="003C1946"/>
    <w:rsid w:val="003D021F"/>
    <w:rsid w:val="003D03F2"/>
    <w:rsid w:val="003D1965"/>
    <w:rsid w:val="003D2312"/>
    <w:rsid w:val="003D734D"/>
    <w:rsid w:val="003E24A3"/>
    <w:rsid w:val="003E3AAF"/>
    <w:rsid w:val="003E55AF"/>
    <w:rsid w:val="003E5828"/>
    <w:rsid w:val="003E61AF"/>
    <w:rsid w:val="003F1EC7"/>
    <w:rsid w:val="003F3C7F"/>
    <w:rsid w:val="003F77C6"/>
    <w:rsid w:val="004046BA"/>
    <w:rsid w:val="004048B1"/>
    <w:rsid w:val="00406605"/>
    <w:rsid w:val="00407576"/>
    <w:rsid w:val="0040761D"/>
    <w:rsid w:val="00410AEF"/>
    <w:rsid w:val="00412146"/>
    <w:rsid w:val="004122FF"/>
    <w:rsid w:val="004179D8"/>
    <w:rsid w:val="00421D68"/>
    <w:rsid w:val="00425B6F"/>
    <w:rsid w:val="00431C49"/>
    <w:rsid w:val="004374DF"/>
    <w:rsid w:val="00440198"/>
    <w:rsid w:val="004431E3"/>
    <w:rsid w:val="00443DAF"/>
    <w:rsid w:val="00451243"/>
    <w:rsid w:val="00455701"/>
    <w:rsid w:val="00457B90"/>
    <w:rsid w:val="0046522D"/>
    <w:rsid w:val="0046632A"/>
    <w:rsid w:val="00475302"/>
    <w:rsid w:val="0047644D"/>
    <w:rsid w:val="00483B77"/>
    <w:rsid w:val="00490FBF"/>
    <w:rsid w:val="0049246F"/>
    <w:rsid w:val="00492B1C"/>
    <w:rsid w:val="00496F7F"/>
    <w:rsid w:val="00497A24"/>
    <w:rsid w:val="004A1870"/>
    <w:rsid w:val="004A60BB"/>
    <w:rsid w:val="004A63E5"/>
    <w:rsid w:val="004B63D3"/>
    <w:rsid w:val="004C0426"/>
    <w:rsid w:val="004C1DC1"/>
    <w:rsid w:val="004C2CA6"/>
    <w:rsid w:val="004C3CFC"/>
    <w:rsid w:val="004C5672"/>
    <w:rsid w:val="004D07B6"/>
    <w:rsid w:val="004D0A20"/>
    <w:rsid w:val="004D2B3A"/>
    <w:rsid w:val="004D5D83"/>
    <w:rsid w:val="004D600F"/>
    <w:rsid w:val="004D6784"/>
    <w:rsid w:val="004D68E4"/>
    <w:rsid w:val="004D6C5F"/>
    <w:rsid w:val="004E2715"/>
    <w:rsid w:val="004E4147"/>
    <w:rsid w:val="004E4A02"/>
    <w:rsid w:val="004F4C7D"/>
    <w:rsid w:val="00500A97"/>
    <w:rsid w:val="00504190"/>
    <w:rsid w:val="005106E8"/>
    <w:rsid w:val="00512C5D"/>
    <w:rsid w:val="00514698"/>
    <w:rsid w:val="00520F71"/>
    <w:rsid w:val="00524C2A"/>
    <w:rsid w:val="0052534F"/>
    <w:rsid w:val="00530C1C"/>
    <w:rsid w:val="00531EF6"/>
    <w:rsid w:val="00532193"/>
    <w:rsid w:val="005331A4"/>
    <w:rsid w:val="00533ACD"/>
    <w:rsid w:val="00537099"/>
    <w:rsid w:val="00545992"/>
    <w:rsid w:val="00545ACD"/>
    <w:rsid w:val="00547C90"/>
    <w:rsid w:val="00551A02"/>
    <w:rsid w:val="005525B8"/>
    <w:rsid w:val="00552BE7"/>
    <w:rsid w:val="00554BD4"/>
    <w:rsid w:val="005564A4"/>
    <w:rsid w:val="005607A9"/>
    <w:rsid w:val="00560C65"/>
    <w:rsid w:val="00563580"/>
    <w:rsid w:val="0056556C"/>
    <w:rsid w:val="00567B61"/>
    <w:rsid w:val="00571404"/>
    <w:rsid w:val="005731D9"/>
    <w:rsid w:val="00580109"/>
    <w:rsid w:val="00581512"/>
    <w:rsid w:val="00585958"/>
    <w:rsid w:val="00586FB7"/>
    <w:rsid w:val="0058716F"/>
    <w:rsid w:val="005910B7"/>
    <w:rsid w:val="00592D26"/>
    <w:rsid w:val="00596000"/>
    <w:rsid w:val="00596CF8"/>
    <w:rsid w:val="005A2983"/>
    <w:rsid w:val="005A2AED"/>
    <w:rsid w:val="005A32D4"/>
    <w:rsid w:val="005A3F0F"/>
    <w:rsid w:val="005A586F"/>
    <w:rsid w:val="005A5A9F"/>
    <w:rsid w:val="005A6C55"/>
    <w:rsid w:val="005A7C0E"/>
    <w:rsid w:val="005B1941"/>
    <w:rsid w:val="005C2A45"/>
    <w:rsid w:val="005C33C3"/>
    <w:rsid w:val="005C3ACC"/>
    <w:rsid w:val="005C496D"/>
    <w:rsid w:val="005C5AAF"/>
    <w:rsid w:val="005C5AF7"/>
    <w:rsid w:val="005D0C7F"/>
    <w:rsid w:val="005D598F"/>
    <w:rsid w:val="005D5A8F"/>
    <w:rsid w:val="005E3E9C"/>
    <w:rsid w:val="005E6296"/>
    <w:rsid w:val="005E6586"/>
    <w:rsid w:val="005F2871"/>
    <w:rsid w:val="005F2A2A"/>
    <w:rsid w:val="005F4B95"/>
    <w:rsid w:val="00601C80"/>
    <w:rsid w:val="00602A2E"/>
    <w:rsid w:val="00603477"/>
    <w:rsid w:val="0060362B"/>
    <w:rsid w:val="00604399"/>
    <w:rsid w:val="0061004C"/>
    <w:rsid w:val="00611FA3"/>
    <w:rsid w:val="00613379"/>
    <w:rsid w:val="00614251"/>
    <w:rsid w:val="006149A1"/>
    <w:rsid w:val="006160B4"/>
    <w:rsid w:val="006161EE"/>
    <w:rsid w:val="0062267F"/>
    <w:rsid w:val="00622CA6"/>
    <w:rsid w:val="00622E04"/>
    <w:rsid w:val="006238D6"/>
    <w:rsid w:val="006253CE"/>
    <w:rsid w:val="0063589D"/>
    <w:rsid w:val="00640F72"/>
    <w:rsid w:val="0064128C"/>
    <w:rsid w:val="006415B7"/>
    <w:rsid w:val="00644016"/>
    <w:rsid w:val="00650DDC"/>
    <w:rsid w:val="00651A48"/>
    <w:rsid w:val="0065798C"/>
    <w:rsid w:val="00665455"/>
    <w:rsid w:val="00665F25"/>
    <w:rsid w:val="00674A4D"/>
    <w:rsid w:val="00675BC5"/>
    <w:rsid w:val="006830DA"/>
    <w:rsid w:val="00687020"/>
    <w:rsid w:val="006873A0"/>
    <w:rsid w:val="0069372D"/>
    <w:rsid w:val="0069443D"/>
    <w:rsid w:val="00694F6D"/>
    <w:rsid w:val="00696364"/>
    <w:rsid w:val="00696A66"/>
    <w:rsid w:val="006A01F7"/>
    <w:rsid w:val="006A1856"/>
    <w:rsid w:val="006A19C1"/>
    <w:rsid w:val="006A319B"/>
    <w:rsid w:val="006A3AA9"/>
    <w:rsid w:val="006A608A"/>
    <w:rsid w:val="006A6FB9"/>
    <w:rsid w:val="006B16CB"/>
    <w:rsid w:val="006B2655"/>
    <w:rsid w:val="006B76BE"/>
    <w:rsid w:val="006C54DD"/>
    <w:rsid w:val="006C5B27"/>
    <w:rsid w:val="006C5C8B"/>
    <w:rsid w:val="006C5CB6"/>
    <w:rsid w:val="006C5CC5"/>
    <w:rsid w:val="006D5F2E"/>
    <w:rsid w:val="006E2C37"/>
    <w:rsid w:val="006E66D3"/>
    <w:rsid w:val="006F0646"/>
    <w:rsid w:val="006F2A19"/>
    <w:rsid w:val="006F5767"/>
    <w:rsid w:val="006F64C0"/>
    <w:rsid w:val="006F64E2"/>
    <w:rsid w:val="006F6850"/>
    <w:rsid w:val="00700EC2"/>
    <w:rsid w:val="00701929"/>
    <w:rsid w:val="007038E8"/>
    <w:rsid w:val="0070512D"/>
    <w:rsid w:val="00706AED"/>
    <w:rsid w:val="00710D1C"/>
    <w:rsid w:val="00710D42"/>
    <w:rsid w:val="0071426B"/>
    <w:rsid w:val="00721F5C"/>
    <w:rsid w:val="00722E6E"/>
    <w:rsid w:val="0072378C"/>
    <w:rsid w:val="0072798A"/>
    <w:rsid w:val="00730888"/>
    <w:rsid w:val="007349B3"/>
    <w:rsid w:val="007374A1"/>
    <w:rsid w:val="00737D47"/>
    <w:rsid w:val="00740216"/>
    <w:rsid w:val="007405C3"/>
    <w:rsid w:val="0074125C"/>
    <w:rsid w:val="00741A30"/>
    <w:rsid w:val="00742157"/>
    <w:rsid w:val="00742723"/>
    <w:rsid w:val="00742DEE"/>
    <w:rsid w:val="007449C1"/>
    <w:rsid w:val="00746E59"/>
    <w:rsid w:val="00747D58"/>
    <w:rsid w:val="00753B45"/>
    <w:rsid w:val="007541DA"/>
    <w:rsid w:val="0075475C"/>
    <w:rsid w:val="0076331C"/>
    <w:rsid w:val="0076331D"/>
    <w:rsid w:val="007638C5"/>
    <w:rsid w:val="0076598A"/>
    <w:rsid w:val="00767163"/>
    <w:rsid w:val="00770796"/>
    <w:rsid w:val="0077393C"/>
    <w:rsid w:val="0077460F"/>
    <w:rsid w:val="00774D06"/>
    <w:rsid w:val="007769DA"/>
    <w:rsid w:val="007802CF"/>
    <w:rsid w:val="00783794"/>
    <w:rsid w:val="00784F17"/>
    <w:rsid w:val="0078595F"/>
    <w:rsid w:val="007900F6"/>
    <w:rsid w:val="00794657"/>
    <w:rsid w:val="00794694"/>
    <w:rsid w:val="0079743D"/>
    <w:rsid w:val="007A4F72"/>
    <w:rsid w:val="007A656C"/>
    <w:rsid w:val="007A6E4C"/>
    <w:rsid w:val="007A73F2"/>
    <w:rsid w:val="007B45F1"/>
    <w:rsid w:val="007B55D9"/>
    <w:rsid w:val="007B5A94"/>
    <w:rsid w:val="007B61BF"/>
    <w:rsid w:val="007B6B72"/>
    <w:rsid w:val="007B7036"/>
    <w:rsid w:val="007C192F"/>
    <w:rsid w:val="007C1A3D"/>
    <w:rsid w:val="007C6201"/>
    <w:rsid w:val="007C7031"/>
    <w:rsid w:val="007C70B5"/>
    <w:rsid w:val="007C798D"/>
    <w:rsid w:val="007E0FFD"/>
    <w:rsid w:val="007E265B"/>
    <w:rsid w:val="007E4EF2"/>
    <w:rsid w:val="007F002A"/>
    <w:rsid w:val="007F0BB8"/>
    <w:rsid w:val="007F3FC8"/>
    <w:rsid w:val="007F6757"/>
    <w:rsid w:val="0080192D"/>
    <w:rsid w:val="00806C0F"/>
    <w:rsid w:val="0081011C"/>
    <w:rsid w:val="00810AA3"/>
    <w:rsid w:val="008122A4"/>
    <w:rsid w:val="008153E3"/>
    <w:rsid w:val="00815632"/>
    <w:rsid w:val="00815683"/>
    <w:rsid w:val="00815F4D"/>
    <w:rsid w:val="00816197"/>
    <w:rsid w:val="00816A3D"/>
    <w:rsid w:val="008171FE"/>
    <w:rsid w:val="00817659"/>
    <w:rsid w:val="00820BBB"/>
    <w:rsid w:val="00823E76"/>
    <w:rsid w:val="008264B3"/>
    <w:rsid w:val="008273C6"/>
    <w:rsid w:val="00827457"/>
    <w:rsid w:val="008328E5"/>
    <w:rsid w:val="00833BD3"/>
    <w:rsid w:val="00834F06"/>
    <w:rsid w:val="00834F97"/>
    <w:rsid w:val="00835E27"/>
    <w:rsid w:val="00837AF1"/>
    <w:rsid w:val="008402B2"/>
    <w:rsid w:val="00841477"/>
    <w:rsid w:val="00841B62"/>
    <w:rsid w:val="0084370C"/>
    <w:rsid w:val="0084390B"/>
    <w:rsid w:val="00844466"/>
    <w:rsid w:val="00850802"/>
    <w:rsid w:val="00850AD6"/>
    <w:rsid w:val="008519F8"/>
    <w:rsid w:val="00855592"/>
    <w:rsid w:val="00862162"/>
    <w:rsid w:val="00876922"/>
    <w:rsid w:val="00877CB0"/>
    <w:rsid w:val="008808C3"/>
    <w:rsid w:val="008824AF"/>
    <w:rsid w:val="0088446A"/>
    <w:rsid w:val="0088469F"/>
    <w:rsid w:val="0088491E"/>
    <w:rsid w:val="00885655"/>
    <w:rsid w:val="00885DB5"/>
    <w:rsid w:val="008868F3"/>
    <w:rsid w:val="00890160"/>
    <w:rsid w:val="00892B5C"/>
    <w:rsid w:val="00893B5B"/>
    <w:rsid w:val="0089518B"/>
    <w:rsid w:val="008953F1"/>
    <w:rsid w:val="008955D2"/>
    <w:rsid w:val="008A0C60"/>
    <w:rsid w:val="008A0FB5"/>
    <w:rsid w:val="008A11CC"/>
    <w:rsid w:val="008A1304"/>
    <w:rsid w:val="008A2A7B"/>
    <w:rsid w:val="008A4B57"/>
    <w:rsid w:val="008A536C"/>
    <w:rsid w:val="008A6ABE"/>
    <w:rsid w:val="008A6D3B"/>
    <w:rsid w:val="008A74B4"/>
    <w:rsid w:val="008B2693"/>
    <w:rsid w:val="008B27E5"/>
    <w:rsid w:val="008B7C77"/>
    <w:rsid w:val="008C000C"/>
    <w:rsid w:val="008C46F5"/>
    <w:rsid w:val="008C5662"/>
    <w:rsid w:val="008C785B"/>
    <w:rsid w:val="008D043E"/>
    <w:rsid w:val="008D1395"/>
    <w:rsid w:val="008D367B"/>
    <w:rsid w:val="008D76DF"/>
    <w:rsid w:val="008D79EB"/>
    <w:rsid w:val="008E03F9"/>
    <w:rsid w:val="008E101C"/>
    <w:rsid w:val="008F1AC1"/>
    <w:rsid w:val="008F496A"/>
    <w:rsid w:val="008F59D3"/>
    <w:rsid w:val="009004AA"/>
    <w:rsid w:val="00906B61"/>
    <w:rsid w:val="00910858"/>
    <w:rsid w:val="00913B46"/>
    <w:rsid w:val="00915351"/>
    <w:rsid w:val="00920389"/>
    <w:rsid w:val="00922034"/>
    <w:rsid w:val="00923052"/>
    <w:rsid w:val="0092508A"/>
    <w:rsid w:val="009256BA"/>
    <w:rsid w:val="00925750"/>
    <w:rsid w:val="00925D7F"/>
    <w:rsid w:val="00931973"/>
    <w:rsid w:val="00932AAA"/>
    <w:rsid w:val="00933F2B"/>
    <w:rsid w:val="00935CA2"/>
    <w:rsid w:val="009431CC"/>
    <w:rsid w:val="009462F9"/>
    <w:rsid w:val="00946835"/>
    <w:rsid w:val="009468C5"/>
    <w:rsid w:val="00952BBD"/>
    <w:rsid w:val="00952BDE"/>
    <w:rsid w:val="009558AD"/>
    <w:rsid w:val="00955F79"/>
    <w:rsid w:val="009563EE"/>
    <w:rsid w:val="00963B29"/>
    <w:rsid w:val="00964161"/>
    <w:rsid w:val="00972311"/>
    <w:rsid w:val="009742D7"/>
    <w:rsid w:val="009748B8"/>
    <w:rsid w:val="00976880"/>
    <w:rsid w:val="00982DB6"/>
    <w:rsid w:val="00991525"/>
    <w:rsid w:val="0099231C"/>
    <w:rsid w:val="00997488"/>
    <w:rsid w:val="009A0A7F"/>
    <w:rsid w:val="009A0F9A"/>
    <w:rsid w:val="009A14EB"/>
    <w:rsid w:val="009A1BE5"/>
    <w:rsid w:val="009A4763"/>
    <w:rsid w:val="009A6B59"/>
    <w:rsid w:val="009B0F5C"/>
    <w:rsid w:val="009B1340"/>
    <w:rsid w:val="009B31FB"/>
    <w:rsid w:val="009B40A2"/>
    <w:rsid w:val="009B55E4"/>
    <w:rsid w:val="009B6F71"/>
    <w:rsid w:val="009C37BD"/>
    <w:rsid w:val="009C55BB"/>
    <w:rsid w:val="009C62C4"/>
    <w:rsid w:val="009D2C9A"/>
    <w:rsid w:val="009D4147"/>
    <w:rsid w:val="009D5064"/>
    <w:rsid w:val="009E0A83"/>
    <w:rsid w:val="009E14A8"/>
    <w:rsid w:val="009E658A"/>
    <w:rsid w:val="009F70AA"/>
    <w:rsid w:val="009F78BF"/>
    <w:rsid w:val="00A002D0"/>
    <w:rsid w:val="00A05803"/>
    <w:rsid w:val="00A05F56"/>
    <w:rsid w:val="00A103CD"/>
    <w:rsid w:val="00A11478"/>
    <w:rsid w:val="00A13A75"/>
    <w:rsid w:val="00A1484C"/>
    <w:rsid w:val="00A16BC3"/>
    <w:rsid w:val="00A17305"/>
    <w:rsid w:val="00A229F8"/>
    <w:rsid w:val="00A22A2C"/>
    <w:rsid w:val="00A2627A"/>
    <w:rsid w:val="00A2663D"/>
    <w:rsid w:val="00A26F03"/>
    <w:rsid w:val="00A30166"/>
    <w:rsid w:val="00A30530"/>
    <w:rsid w:val="00A32B6C"/>
    <w:rsid w:val="00A32F2B"/>
    <w:rsid w:val="00A332C1"/>
    <w:rsid w:val="00A332D8"/>
    <w:rsid w:val="00A333C9"/>
    <w:rsid w:val="00A33F02"/>
    <w:rsid w:val="00A3673F"/>
    <w:rsid w:val="00A36A03"/>
    <w:rsid w:val="00A372DE"/>
    <w:rsid w:val="00A37EC1"/>
    <w:rsid w:val="00A41713"/>
    <w:rsid w:val="00A43131"/>
    <w:rsid w:val="00A5168C"/>
    <w:rsid w:val="00A528E0"/>
    <w:rsid w:val="00A56158"/>
    <w:rsid w:val="00A56D04"/>
    <w:rsid w:val="00A56DE5"/>
    <w:rsid w:val="00A613B9"/>
    <w:rsid w:val="00A65EE9"/>
    <w:rsid w:val="00A664AB"/>
    <w:rsid w:val="00A66C8D"/>
    <w:rsid w:val="00A706A9"/>
    <w:rsid w:val="00A72432"/>
    <w:rsid w:val="00A72B56"/>
    <w:rsid w:val="00A73873"/>
    <w:rsid w:val="00A7432F"/>
    <w:rsid w:val="00A7630D"/>
    <w:rsid w:val="00A81BE2"/>
    <w:rsid w:val="00A82390"/>
    <w:rsid w:val="00A8520D"/>
    <w:rsid w:val="00A86E35"/>
    <w:rsid w:val="00A9109F"/>
    <w:rsid w:val="00A94296"/>
    <w:rsid w:val="00A9573C"/>
    <w:rsid w:val="00A96128"/>
    <w:rsid w:val="00A963CE"/>
    <w:rsid w:val="00AA0AF6"/>
    <w:rsid w:val="00AA4547"/>
    <w:rsid w:val="00AA6DF1"/>
    <w:rsid w:val="00AA75D3"/>
    <w:rsid w:val="00AB1EC1"/>
    <w:rsid w:val="00AB2B16"/>
    <w:rsid w:val="00AB2C3E"/>
    <w:rsid w:val="00AB47D1"/>
    <w:rsid w:val="00AB4E98"/>
    <w:rsid w:val="00AB67A8"/>
    <w:rsid w:val="00AB77DA"/>
    <w:rsid w:val="00AC608E"/>
    <w:rsid w:val="00AC6E23"/>
    <w:rsid w:val="00AD458B"/>
    <w:rsid w:val="00AE3718"/>
    <w:rsid w:val="00AE4473"/>
    <w:rsid w:val="00AE4812"/>
    <w:rsid w:val="00AE6281"/>
    <w:rsid w:val="00AF166F"/>
    <w:rsid w:val="00AF319B"/>
    <w:rsid w:val="00AF3600"/>
    <w:rsid w:val="00AF3EEA"/>
    <w:rsid w:val="00AF6C45"/>
    <w:rsid w:val="00AF7C9C"/>
    <w:rsid w:val="00B02513"/>
    <w:rsid w:val="00B036D3"/>
    <w:rsid w:val="00B04000"/>
    <w:rsid w:val="00B06718"/>
    <w:rsid w:val="00B17A2D"/>
    <w:rsid w:val="00B20D2C"/>
    <w:rsid w:val="00B23848"/>
    <w:rsid w:val="00B25031"/>
    <w:rsid w:val="00B258BD"/>
    <w:rsid w:val="00B26B38"/>
    <w:rsid w:val="00B27581"/>
    <w:rsid w:val="00B27D8D"/>
    <w:rsid w:val="00B301EA"/>
    <w:rsid w:val="00B32377"/>
    <w:rsid w:val="00B36996"/>
    <w:rsid w:val="00B36BE6"/>
    <w:rsid w:val="00B4015A"/>
    <w:rsid w:val="00B447B2"/>
    <w:rsid w:val="00B469A9"/>
    <w:rsid w:val="00B50234"/>
    <w:rsid w:val="00B5326A"/>
    <w:rsid w:val="00B539E3"/>
    <w:rsid w:val="00B5526F"/>
    <w:rsid w:val="00B55486"/>
    <w:rsid w:val="00B6105F"/>
    <w:rsid w:val="00B73456"/>
    <w:rsid w:val="00B741D2"/>
    <w:rsid w:val="00B75CE2"/>
    <w:rsid w:val="00B86D6D"/>
    <w:rsid w:val="00B902DF"/>
    <w:rsid w:val="00B91042"/>
    <w:rsid w:val="00B9447F"/>
    <w:rsid w:val="00B97B15"/>
    <w:rsid w:val="00B97CF6"/>
    <w:rsid w:val="00BA2E40"/>
    <w:rsid w:val="00BA55E9"/>
    <w:rsid w:val="00BA5B49"/>
    <w:rsid w:val="00BA5E98"/>
    <w:rsid w:val="00BA7D47"/>
    <w:rsid w:val="00BB03AD"/>
    <w:rsid w:val="00BB0802"/>
    <w:rsid w:val="00BB0F2C"/>
    <w:rsid w:val="00BB25CC"/>
    <w:rsid w:val="00BB450E"/>
    <w:rsid w:val="00BB73EE"/>
    <w:rsid w:val="00BB7DD5"/>
    <w:rsid w:val="00BC3C9E"/>
    <w:rsid w:val="00BC3CE6"/>
    <w:rsid w:val="00BC55C3"/>
    <w:rsid w:val="00BD0CDE"/>
    <w:rsid w:val="00BD2BE6"/>
    <w:rsid w:val="00BD48E8"/>
    <w:rsid w:val="00BD6AFD"/>
    <w:rsid w:val="00BD790B"/>
    <w:rsid w:val="00BE3363"/>
    <w:rsid w:val="00BE75D8"/>
    <w:rsid w:val="00BE7769"/>
    <w:rsid w:val="00BF4172"/>
    <w:rsid w:val="00BF43EF"/>
    <w:rsid w:val="00BF7823"/>
    <w:rsid w:val="00C00B85"/>
    <w:rsid w:val="00C02218"/>
    <w:rsid w:val="00C03ABC"/>
    <w:rsid w:val="00C04FEA"/>
    <w:rsid w:val="00C057A5"/>
    <w:rsid w:val="00C05CAE"/>
    <w:rsid w:val="00C06875"/>
    <w:rsid w:val="00C10113"/>
    <w:rsid w:val="00C13F36"/>
    <w:rsid w:val="00C15B0E"/>
    <w:rsid w:val="00C15F80"/>
    <w:rsid w:val="00C16037"/>
    <w:rsid w:val="00C208B0"/>
    <w:rsid w:val="00C21226"/>
    <w:rsid w:val="00C234D7"/>
    <w:rsid w:val="00C337A1"/>
    <w:rsid w:val="00C33BCC"/>
    <w:rsid w:val="00C41FA5"/>
    <w:rsid w:val="00C44DA4"/>
    <w:rsid w:val="00C508F5"/>
    <w:rsid w:val="00C5455F"/>
    <w:rsid w:val="00C57107"/>
    <w:rsid w:val="00C63CD4"/>
    <w:rsid w:val="00C6713F"/>
    <w:rsid w:val="00C7133E"/>
    <w:rsid w:val="00C715C3"/>
    <w:rsid w:val="00C74A0D"/>
    <w:rsid w:val="00C771E5"/>
    <w:rsid w:val="00C77C7C"/>
    <w:rsid w:val="00C77EC6"/>
    <w:rsid w:val="00C800B1"/>
    <w:rsid w:val="00C83864"/>
    <w:rsid w:val="00C8739C"/>
    <w:rsid w:val="00C879B7"/>
    <w:rsid w:val="00C91A99"/>
    <w:rsid w:val="00C924A0"/>
    <w:rsid w:val="00C94192"/>
    <w:rsid w:val="00C97E0A"/>
    <w:rsid w:val="00CA24AD"/>
    <w:rsid w:val="00CA4A89"/>
    <w:rsid w:val="00CA7B77"/>
    <w:rsid w:val="00CA7BD8"/>
    <w:rsid w:val="00CB1934"/>
    <w:rsid w:val="00CB2BF2"/>
    <w:rsid w:val="00CB2EC1"/>
    <w:rsid w:val="00CB2F34"/>
    <w:rsid w:val="00CB55F2"/>
    <w:rsid w:val="00CB6BE1"/>
    <w:rsid w:val="00CB7083"/>
    <w:rsid w:val="00CB75C0"/>
    <w:rsid w:val="00CC0861"/>
    <w:rsid w:val="00CC08DC"/>
    <w:rsid w:val="00CC22CD"/>
    <w:rsid w:val="00CC333E"/>
    <w:rsid w:val="00CC454C"/>
    <w:rsid w:val="00CC6D95"/>
    <w:rsid w:val="00CD28E6"/>
    <w:rsid w:val="00CD3BF5"/>
    <w:rsid w:val="00CD6C9D"/>
    <w:rsid w:val="00CE108B"/>
    <w:rsid w:val="00CE15F8"/>
    <w:rsid w:val="00CF47FF"/>
    <w:rsid w:val="00CF5FC7"/>
    <w:rsid w:val="00CF6E7E"/>
    <w:rsid w:val="00D00121"/>
    <w:rsid w:val="00D01EEE"/>
    <w:rsid w:val="00D034D0"/>
    <w:rsid w:val="00D042A1"/>
    <w:rsid w:val="00D042E3"/>
    <w:rsid w:val="00D07E9E"/>
    <w:rsid w:val="00D158BE"/>
    <w:rsid w:val="00D171B6"/>
    <w:rsid w:val="00D21C96"/>
    <w:rsid w:val="00D22572"/>
    <w:rsid w:val="00D233A8"/>
    <w:rsid w:val="00D26290"/>
    <w:rsid w:val="00D26449"/>
    <w:rsid w:val="00D27044"/>
    <w:rsid w:val="00D30E7C"/>
    <w:rsid w:val="00D34BDD"/>
    <w:rsid w:val="00D40218"/>
    <w:rsid w:val="00D431D2"/>
    <w:rsid w:val="00D43578"/>
    <w:rsid w:val="00D44D72"/>
    <w:rsid w:val="00D475D6"/>
    <w:rsid w:val="00D51885"/>
    <w:rsid w:val="00D5223C"/>
    <w:rsid w:val="00D53E2D"/>
    <w:rsid w:val="00D5552A"/>
    <w:rsid w:val="00D5648A"/>
    <w:rsid w:val="00D61BD2"/>
    <w:rsid w:val="00D625CF"/>
    <w:rsid w:val="00D64755"/>
    <w:rsid w:val="00D6494E"/>
    <w:rsid w:val="00D72C2F"/>
    <w:rsid w:val="00D75931"/>
    <w:rsid w:val="00D76735"/>
    <w:rsid w:val="00D76D56"/>
    <w:rsid w:val="00D77982"/>
    <w:rsid w:val="00D804C2"/>
    <w:rsid w:val="00D80634"/>
    <w:rsid w:val="00D84419"/>
    <w:rsid w:val="00D861CB"/>
    <w:rsid w:val="00D92112"/>
    <w:rsid w:val="00D93574"/>
    <w:rsid w:val="00D964E6"/>
    <w:rsid w:val="00D9788F"/>
    <w:rsid w:val="00D979A3"/>
    <w:rsid w:val="00DA0088"/>
    <w:rsid w:val="00DA1034"/>
    <w:rsid w:val="00DA4F1D"/>
    <w:rsid w:val="00DA5E15"/>
    <w:rsid w:val="00DA60B3"/>
    <w:rsid w:val="00DA7A93"/>
    <w:rsid w:val="00DB2A55"/>
    <w:rsid w:val="00DB3150"/>
    <w:rsid w:val="00DC1B7D"/>
    <w:rsid w:val="00DC2587"/>
    <w:rsid w:val="00DC3197"/>
    <w:rsid w:val="00DC3800"/>
    <w:rsid w:val="00DC5117"/>
    <w:rsid w:val="00DD0758"/>
    <w:rsid w:val="00DD38C6"/>
    <w:rsid w:val="00DD5F39"/>
    <w:rsid w:val="00DD6482"/>
    <w:rsid w:val="00DD662F"/>
    <w:rsid w:val="00DE04B9"/>
    <w:rsid w:val="00DF2F6B"/>
    <w:rsid w:val="00DF6F62"/>
    <w:rsid w:val="00E021D4"/>
    <w:rsid w:val="00E06786"/>
    <w:rsid w:val="00E10F4F"/>
    <w:rsid w:val="00E1286C"/>
    <w:rsid w:val="00E16777"/>
    <w:rsid w:val="00E1716D"/>
    <w:rsid w:val="00E22774"/>
    <w:rsid w:val="00E23791"/>
    <w:rsid w:val="00E24006"/>
    <w:rsid w:val="00E25C02"/>
    <w:rsid w:val="00E27B29"/>
    <w:rsid w:val="00E30957"/>
    <w:rsid w:val="00E330EE"/>
    <w:rsid w:val="00E4039B"/>
    <w:rsid w:val="00E43218"/>
    <w:rsid w:val="00E444DD"/>
    <w:rsid w:val="00E453DC"/>
    <w:rsid w:val="00E45F7A"/>
    <w:rsid w:val="00E462F0"/>
    <w:rsid w:val="00E4667A"/>
    <w:rsid w:val="00E47D07"/>
    <w:rsid w:val="00E55F4D"/>
    <w:rsid w:val="00E561A8"/>
    <w:rsid w:val="00E60040"/>
    <w:rsid w:val="00E62441"/>
    <w:rsid w:val="00E638A6"/>
    <w:rsid w:val="00E63985"/>
    <w:rsid w:val="00E64B8B"/>
    <w:rsid w:val="00E64E2D"/>
    <w:rsid w:val="00E663B9"/>
    <w:rsid w:val="00E6761F"/>
    <w:rsid w:val="00E702D0"/>
    <w:rsid w:val="00E71510"/>
    <w:rsid w:val="00E71FE4"/>
    <w:rsid w:val="00E72055"/>
    <w:rsid w:val="00E73233"/>
    <w:rsid w:val="00E73ED7"/>
    <w:rsid w:val="00E764DA"/>
    <w:rsid w:val="00E77096"/>
    <w:rsid w:val="00E77192"/>
    <w:rsid w:val="00E77DC5"/>
    <w:rsid w:val="00E81D05"/>
    <w:rsid w:val="00E848F8"/>
    <w:rsid w:val="00E91AFC"/>
    <w:rsid w:val="00E922ED"/>
    <w:rsid w:val="00E95ADC"/>
    <w:rsid w:val="00EA028A"/>
    <w:rsid w:val="00EA1191"/>
    <w:rsid w:val="00EA199C"/>
    <w:rsid w:val="00EA3B84"/>
    <w:rsid w:val="00EA6266"/>
    <w:rsid w:val="00EA7371"/>
    <w:rsid w:val="00EB1540"/>
    <w:rsid w:val="00EB1BE2"/>
    <w:rsid w:val="00EB2731"/>
    <w:rsid w:val="00EB2D8A"/>
    <w:rsid w:val="00EB468F"/>
    <w:rsid w:val="00EB791A"/>
    <w:rsid w:val="00EC0AE8"/>
    <w:rsid w:val="00EC210D"/>
    <w:rsid w:val="00EC4991"/>
    <w:rsid w:val="00EC59BA"/>
    <w:rsid w:val="00EC6238"/>
    <w:rsid w:val="00EC6ADC"/>
    <w:rsid w:val="00EC6C33"/>
    <w:rsid w:val="00ED34D6"/>
    <w:rsid w:val="00ED447A"/>
    <w:rsid w:val="00ED5140"/>
    <w:rsid w:val="00EE0001"/>
    <w:rsid w:val="00EE34F7"/>
    <w:rsid w:val="00EE4237"/>
    <w:rsid w:val="00EF0FD2"/>
    <w:rsid w:val="00EF6966"/>
    <w:rsid w:val="00F00712"/>
    <w:rsid w:val="00F0131C"/>
    <w:rsid w:val="00F01B1B"/>
    <w:rsid w:val="00F05E4F"/>
    <w:rsid w:val="00F064A8"/>
    <w:rsid w:val="00F06888"/>
    <w:rsid w:val="00F06CF9"/>
    <w:rsid w:val="00F10247"/>
    <w:rsid w:val="00F10A00"/>
    <w:rsid w:val="00F1124A"/>
    <w:rsid w:val="00F11820"/>
    <w:rsid w:val="00F1187B"/>
    <w:rsid w:val="00F15D2E"/>
    <w:rsid w:val="00F2089C"/>
    <w:rsid w:val="00F21643"/>
    <w:rsid w:val="00F24DCE"/>
    <w:rsid w:val="00F27B53"/>
    <w:rsid w:val="00F31264"/>
    <w:rsid w:val="00F31677"/>
    <w:rsid w:val="00F31DE5"/>
    <w:rsid w:val="00F32C0A"/>
    <w:rsid w:val="00F45C01"/>
    <w:rsid w:val="00F4702B"/>
    <w:rsid w:val="00F51FE6"/>
    <w:rsid w:val="00F60B09"/>
    <w:rsid w:val="00F60E2E"/>
    <w:rsid w:val="00F6370A"/>
    <w:rsid w:val="00F64B15"/>
    <w:rsid w:val="00F65739"/>
    <w:rsid w:val="00F7208D"/>
    <w:rsid w:val="00F80304"/>
    <w:rsid w:val="00F8208D"/>
    <w:rsid w:val="00F84BDF"/>
    <w:rsid w:val="00F86C76"/>
    <w:rsid w:val="00F87DD1"/>
    <w:rsid w:val="00F87FA3"/>
    <w:rsid w:val="00F930F7"/>
    <w:rsid w:val="00F93D21"/>
    <w:rsid w:val="00F95BA7"/>
    <w:rsid w:val="00F95C5C"/>
    <w:rsid w:val="00F97CAA"/>
    <w:rsid w:val="00FA465C"/>
    <w:rsid w:val="00FA5F2D"/>
    <w:rsid w:val="00FA61DB"/>
    <w:rsid w:val="00FA6B15"/>
    <w:rsid w:val="00FB458A"/>
    <w:rsid w:val="00FB4E9C"/>
    <w:rsid w:val="00FB523E"/>
    <w:rsid w:val="00FB6AF1"/>
    <w:rsid w:val="00FB79D3"/>
    <w:rsid w:val="00FC25A2"/>
    <w:rsid w:val="00FD3B0F"/>
    <w:rsid w:val="00FD5920"/>
    <w:rsid w:val="00FD6843"/>
    <w:rsid w:val="00FE0FC3"/>
    <w:rsid w:val="00FE234C"/>
    <w:rsid w:val="00FE3AA9"/>
    <w:rsid w:val="00FE538C"/>
    <w:rsid w:val="00FF31C7"/>
    <w:rsid w:val="00FF600B"/>
    <w:rsid w:val="00FF738A"/>
    <w:rsid w:val="00FF7F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CE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5E9"/>
  </w:style>
  <w:style w:type="paragraph" w:styleId="Cabealho1">
    <w:name w:val="heading 1"/>
    <w:basedOn w:val="Normal"/>
    <w:next w:val="Normal"/>
    <w:link w:val="Cabealho1Carter"/>
    <w:uiPriority w:val="9"/>
    <w:qFormat/>
    <w:rsid w:val="00034524"/>
    <w:pPr>
      <w:keepNext/>
      <w:keepLines/>
      <w:spacing w:before="240" w:after="240"/>
      <w:outlineLvl w:val="0"/>
    </w:pPr>
    <w:rPr>
      <w:rFonts w:asciiTheme="majorHAnsi" w:eastAsiaTheme="majorEastAsia" w:hAnsiTheme="majorHAnsi" w:cstheme="majorBidi"/>
      <w:color w:val="0E1128" w:themeColor="text2"/>
      <w:sz w:val="32"/>
      <w:szCs w:val="32"/>
    </w:rPr>
  </w:style>
  <w:style w:type="paragraph" w:styleId="Cabealho2">
    <w:name w:val="heading 2"/>
    <w:basedOn w:val="Normal"/>
    <w:next w:val="Normal"/>
    <w:link w:val="Cabealho2Carter"/>
    <w:uiPriority w:val="9"/>
    <w:unhideWhenUsed/>
    <w:qFormat/>
    <w:rsid w:val="001204A2"/>
    <w:pPr>
      <w:keepNext/>
      <w:keepLines/>
      <w:spacing w:before="40" w:after="0"/>
      <w:outlineLvl w:val="1"/>
    </w:pPr>
    <w:rPr>
      <w:rFonts w:asciiTheme="majorHAnsi" w:eastAsiaTheme="majorEastAsia" w:hAnsiTheme="majorHAnsi" w:cstheme="majorBidi"/>
      <w:caps/>
      <w:color w:val="0E1128" w:themeColor="text2"/>
      <w:szCs w:val="26"/>
    </w:rPr>
  </w:style>
  <w:style w:type="paragraph" w:styleId="Cabealho3">
    <w:name w:val="heading 3"/>
    <w:basedOn w:val="Normal"/>
    <w:next w:val="Normal"/>
    <w:link w:val="Cabealho3Carter"/>
    <w:uiPriority w:val="9"/>
    <w:semiHidden/>
    <w:rsid w:val="008273C6"/>
    <w:pPr>
      <w:keepNext/>
      <w:keepLines/>
      <w:spacing w:before="40" w:after="0"/>
      <w:outlineLvl w:val="2"/>
    </w:pPr>
    <w:rPr>
      <w:rFonts w:asciiTheme="majorHAnsi" w:eastAsiaTheme="majorEastAsia" w:hAnsiTheme="majorHAnsi" w:cstheme="majorBidi"/>
      <w:color w:val="004A54" w:themeColor="accent1" w:themeShade="7F"/>
    </w:rPr>
  </w:style>
  <w:style w:type="paragraph" w:styleId="Cabealho4">
    <w:name w:val="heading 4"/>
    <w:basedOn w:val="Normal"/>
    <w:next w:val="Normal"/>
    <w:link w:val="Cabealho4Carter"/>
    <w:uiPriority w:val="9"/>
    <w:semiHidden/>
    <w:unhideWhenUsed/>
    <w:qFormat/>
    <w:rsid w:val="00946835"/>
    <w:pPr>
      <w:keepNext/>
      <w:keepLines/>
      <w:spacing w:before="40" w:after="0"/>
      <w:outlineLvl w:val="3"/>
    </w:pPr>
    <w:rPr>
      <w:rFonts w:asciiTheme="majorHAnsi" w:eastAsiaTheme="majorEastAsia" w:hAnsiTheme="majorHAnsi" w:cstheme="majorBidi"/>
      <w:i/>
      <w:iCs/>
      <w:color w:val="006F7E" w:themeColor="accent1" w:themeShade="BF"/>
    </w:rPr>
  </w:style>
  <w:style w:type="paragraph" w:styleId="Cabealho5">
    <w:name w:val="heading 5"/>
    <w:basedOn w:val="Normal"/>
    <w:next w:val="Normal"/>
    <w:link w:val="Cabealho5Carter"/>
    <w:uiPriority w:val="9"/>
    <w:semiHidden/>
    <w:unhideWhenUsed/>
    <w:qFormat/>
    <w:rsid w:val="00216A97"/>
    <w:pPr>
      <w:keepNext/>
      <w:keepLines/>
      <w:spacing w:before="40" w:after="0"/>
      <w:outlineLvl w:val="4"/>
    </w:pPr>
    <w:rPr>
      <w:rFonts w:asciiTheme="majorHAnsi" w:eastAsiaTheme="majorEastAsia" w:hAnsiTheme="majorHAnsi" w:cstheme="majorBidi"/>
      <w:color w:val="006F7E" w:themeColor="accent1" w:themeShade="BF"/>
    </w:rPr>
  </w:style>
  <w:style w:type="paragraph" w:styleId="Cabealho8">
    <w:name w:val="heading 8"/>
    <w:basedOn w:val="Normal"/>
    <w:next w:val="Normal"/>
    <w:link w:val="Cabealho8Carter"/>
    <w:uiPriority w:val="9"/>
    <w:semiHidden/>
    <w:unhideWhenUsed/>
    <w:qFormat/>
    <w:rsid w:val="00216A97"/>
    <w:pPr>
      <w:keepNext/>
      <w:keepLines/>
      <w:spacing w:before="40" w:after="0"/>
      <w:outlineLvl w:val="7"/>
    </w:pPr>
    <w:rPr>
      <w:rFonts w:asciiTheme="majorHAnsi" w:eastAsiaTheme="majorEastAsia" w:hAnsiTheme="majorHAnsi" w:cstheme="majorBidi"/>
      <w:color w:val="1A2072"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A229F8"/>
    <w:rPr>
      <w:color w:val="808080"/>
    </w:rPr>
  </w:style>
  <w:style w:type="table" w:styleId="Tabelacomgrelha">
    <w:name w:val="Table Grid"/>
    <w:basedOn w:val="Tabelanormal"/>
    <w:uiPriority w:val="39"/>
    <w:rsid w:val="00784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Intenso">
    <w:name w:val="Intense Emphasis"/>
    <w:basedOn w:val="Tipodeletrapredefinidodopargrafo"/>
    <w:uiPriority w:val="21"/>
    <w:semiHidden/>
    <w:unhideWhenUsed/>
    <w:qFormat/>
    <w:rsid w:val="00174A50"/>
    <w:rPr>
      <w:i/>
      <w:iCs/>
      <w:color w:val="527321" w:themeColor="accent5" w:themeShade="BF"/>
    </w:rPr>
  </w:style>
  <w:style w:type="paragraph" w:styleId="CitaoIntensa">
    <w:name w:val="Intense Quote"/>
    <w:basedOn w:val="Normal"/>
    <w:next w:val="Normal"/>
    <w:link w:val="CitaoIntensaCarter"/>
    <w:uiPriority w:val="30"/>
    <w:semiHidden/>
    <w:unhideWhenUsed/>
    <w:qFormat/>
    <w:rsid w:val="00174A50"/>
    <w:pPr>
      <w:pBdr>
        <w:top w:val="single" w:sz="4" w:space="10" w:color="006F7E" w:themeColor="accent1" w:themeShade="BF"/>
        <w:bottom w:val="single" w:sz="4" w:space="10" w:color="006F7E" w:themeColor="accent1" w:themeShade="BF"/>
      </w:pBdr>
      <w:spacing w:before="360" w:after="360"/>
      <w:ind w:left="864" w:right="864"/>
      <w:jc w:val="center"/>
    </w:pPr>
    <w:rPr>
      <w:i/>
      <w:iCs/>
      <w:color w:val="527321" w:themeColor="accent5" w:themeShade="BF"/>
    </w:rPr>
  </w:style>
  <w:style w:type="character" w:customStyle="1" w:styleId="CitaoIntensaCarter">
    <w:name w:val="Citação Intensa Caráter"/>
    <w:basedOn w:val="Tipodeletrapredefinidodopargrafo"/>
    <w:link w:val="CitaoIntensa"/>
    <w:uiPriority w:val="30"/>
    <w:semiHidden/>
    <w:rsid w:val="00174A50"/>
    <w:rPr>
      <w:i/>
      <w:iCs/>
      <w:color w:val="527321" w:themeColor="accent5" w:themeShade="BF"/>
      <w:sz w:val="24"/>
    </w:rPr>
  </w:style>
  <w:style w:type="paragraph" w:styleId="Cabealho">
    <w:name w:val="header"/>
    <w:basedOn w:val="Normal"/>
    <w:link w:val="CabealhoCarter"/>
    <w:uiPriority w:val="99"/>
    <w:rsid w:val="002C5718"/>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BA55E9"/>
    <w:rPr>
      <w:lang w:val="en-US"/>
    </w:rPr>
  </w:style>
  <w:style w:type="paragraph" w:styleId="Rodap">
    <w:name w:val="footer"/>
    <w:basedOn w:val="Normal"/>
    <w:link w:val="RodapCarter"/>
    <w:uiPriority w:val="99"/>
    <w:rsid w:val="002C5718"/>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BA55E9"/>
    <w:rPr>
      <w:lang w:val="en-US"/>
    </w:rPr>
  </w:style>
  <w:style w:type="paragraph" w:styleId="Textodebalo">
    <w:name w:val="Balloon Text"/>
    <w:basedOn w:val="Normal"/>
    <w:link w:val="TextodebaloCarter"/>
    <w:uiPriority w:val="99"/>
    <w:semiHidden/>
    <w:unhideWhenUsed/>
    <w:rsid w:val="00A11478"/>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11478"/>
    <w:rPr>
      <w:rFonts w:ascii="Tahoma" w:hAnsi="Tahoma" w:cs="Tahoma"/>
      <w:sz w:val="16"/>
      <w:szCs w:val="16"/>
      <w:lang w:val="de-DE"/>
    </w:rPr>
  </w:style>
  <w:style w:type="paragraph" w:styleId="Inciodecarta">
    <w:name w:val="Salutation"/>
    <w:basedOn w:val="Avanonormal"/>
    <w:next w:val="Normal"/>
    <w:link w:val="InciodecartaCarter"/>
    <w:uiPriority w:val="10"/>
    <w:unhideWhenUsed/>
    <w:qFormat/>
    <w:rsid w:val="00034524"/>
    <w:pPr>
      <w:spacing w:after="240" w:line="276" w:lineRule="auto"/>
      <w:ind w:left="0"/>
    </w:pPr>
    <w:rPr>
      <w:rFonts w:asciiTheme="majorHAnsi" w:eastAsiaTheme="minorEastAsia" w:hAnsiTheme="majorHAnsi" w:cstheme="minorHAnsi"/>
      <w:color w:val="0E1128" w:themeColor="text2"/>
      <w:sz w:val="32"/>
      <w:szCs w:val="20"/>
      <w:lang w:eastAsia="ja-JP"/>
    </w:rPr>
  </w:style>
  <w:style w:type="character" w:customStyle="1" w:styleId="InciodecartaCarter">
    <w:name w:val="Início de carta Caráter"/>
    <w:basedOn w:val="Tipodeletrapredefinidodopargrafo"/>
    <w:link w:val="Inciodecarta"/>
    <w:uiPriority w:val="10"/>
    <w:rsid w:val="00034524"/>
    <w:rPr>
      <w:rFonts w:asciiTheme="majorHAnsi" w:eastAsiaTheme="minorEastAsia" w:hAnsiTheme="majorHAnsi" w:cstheme="minorHAnsi"/>
      <w:color w:val="0E1128" w:themeColor="text2"/>
      <w:sz w:val="32"/>
      <w:szCs w:val="20"/>
      <w:lang w:val="en-US" w:eastAsia="ja-JP"/>
    </w:rPr>
  </w:style>
  <w:style w:type="paragraph" w:styleId="Avanonormal">
    <w:name w:val="Normal Indent"/>
    <w:basedOn w:val="Normal"/>
    <w:uiPriority w:val="99"/>
    <w:semiHidden/>
    <w:unhideWhenUsed/>
    <w:rsid w:val="006A319B"/>
    <w:pPr>
      <w:ind w:left="708"/>
    </w:pPr>
  </w:style>
  <w:style w:type="character" w:customStyle="1" w:styleId="Cabealho1Carter">
    <w:name w:val="Cabeçalho 1 Caráter"/>
    <w:basedOn w:val="Tipodeletrapredefinidodopargrafo"/>
    <w:link w:val="Cabealho1"/>
    <w:uiPriority w:val="9"/>
    <w:rsid w:val="00034524"/>
    <w:rPr>
      <w:rFonts w:asciiTheme="majorHAnsi" w:eastAsiaTheme="majorEastAsia" w:hAnsiTheme="majorHAnsi" w:cstheme="majorBidi"/>
      <w:color w:val="0E1128" w:themeColor="text2"/>
      <w:sz w:val="32"/>
      <w:szCs w:val="32"/>
    </w:rPr>
  </w:style>
  <w:style w:type="character" w:customStyle="1" w:styleId="Cabealho2Carter">
    <w:name w:val="Cabeçalho 2 Caráter"/>
    <w:basedOn w:val="Tipodeletrapredefinidodopargrafo"/>
    <w:link w:val="Cabealho2"/>
    <w:uiPriority w:val="9"/>
    <w:rsid w:val="001204A2"/>
    <w:rPr>
      <w:rFonts w:asciiTheme="majorHAnsi" w:eastAsiaTheme="majorEastAsia" w:hAnsiTheme="majorHAnsi" w:cstheme="majorBidi"/>
      <w:caps/>
      <w:color w:val="0E1128" w:themeColor="text2"/>
      <w:sz w:val="24"/>
      <w:szCs w:val="26"/>
    </w:rPr>
  </w:style>
  <w:style w:type="character" w:styleId="RefernciaIntensa">
    <w:name w:val="Intense Reference"/>
    <w:basedOn w:val="Tipodeletrapredefinidodopargrafo"/>
    <w:uiPriority w:val="32"/>
    <w:semiHidden/>
    <w:unhideWhenUsed/>
    <w:qFormat/>
    <w:rsid w:val="00174A50"/>
    <w:rPr>
      <w:b/>
      <w:bCs/>
      <w:caps w:val="0"/>
      <w:smallCaps/>
      <w:color w:val="527321" w:themeColor="accent5" w:themeShade="BF"/>
      <w:spacing w:val="5"/>
    </w:rPr>
  </w:style>
  <w:style w:type="character" w:customStyle="1" w:styleId="Cabealho4Carter">
    <w:name w:val="Cabeçalho 4 Caráter"/>
    <w:basedOn w:val="Tipodeletrapredefinidodopargrafo"/>
    <w:link w:val="Cabealho4"/>
    <w:uiPriority w:val="9"/>
    <w:semiHidden/>
    <w:rsid w:val="00946835"/>
    <w:rPr>
      <w:rFonts w:asciiTheme="majorHAnsi" w:eastAsiaTheme="majorEastAsia" w:hAnsiTheme="majorHAnsi" w:cstheme="majorBidi"/>
      <w:i/>
      <w:iCs/>
      <w:color w:val="006F7E" w:themeColor="accent1" w:themeShade="BF"/>
      <w:sz w:val="24"/>
    </w:rPr>
  </w:style>
  <w:style w:type="character" w:customStyle="1" w:styleId="Cabealho5Carter">
    <w:name w:val="Cabeçalho 5 Caráter"/>
    <w:basedOn w:val="Tipodeletrapredefinidodopargrafo"/>
    <w:link w:val="Cabealho5"/>
    <w:uiPriority w:val="9"/>
    <w:semiHidden/>
    <w:rsid w:val="00216A97"/>
    <w:rPr>
      <w:rFonts w:asciiTheme="majorHAnsi" w:eastAsiaTheme="majorEastAsia" w:hAnsiTheme="majorHAnsi" w:cstheme="majorBidi"/>
      <w:color w:val="006F7E" w:themeColor="accent1" w:themeShade="BF"/>
      <w:sz w:val="24"/>
    </w:rPr>
  </w:style>
  <w:style w:type="character" w:customStyle="1" w:styleId="Cabealho8Carter">
    <w:name w:val="Cabeçalho 8 Caráter"/>
    <w:basedOn w:val="Tipodeletrapredefinidodopargrafo"/>
    <w:link w:val="Cabealho8"/>
    <w:uiPriority w:val="9"/>
    <w:semiHidden/>
    <w:rsid w:val="00216A97"/>
    <w:rPr>
      <w:rFonts w:asciiTheme="majorHAnsi" w:eastAsiaTheme="majorEastAsia" w:hAnsiTheme="majorHAnsi" w:cstheme="majorBidi"/>
      <w:color w:val="1A2072" w:themeColor="text1" w:themeTint="D8"/>
      <w:sz w:val="21"/>
      <w:szCs w:val="21"/>
    </w:rPr>
  </w:style>
  <w:style w:type="paragraph" w:styleId="Textodebloco">
    <w:name w:val="Block Text"/>
    <w:basedOn w:val="Normal"/>
    <w:uiPriority w:val="99"/>
    <w:semiHidden/>
    <w:unhideWhenUsed/>
    <w:rsid w:val="00216A97"/>
    <w:pPr>
      <w:pBdr>
        <w:top w:val="single" w:sz="2" w:space="10" w:color="006F7E" w:themeColor="accent1" w:themeShade="BF" w:shadow="1"/>
        <w:left w:val="single" w:sz="2" w:space="10" w:color="006F7E" w:themeColor="accent1" w:themeShade="BF" w:shadow="1"/>
        <w:bottom w:val="single" w:sz="2" w:space="10" w:color="006F7E" w:themeColor="accent1" w:themeShade="BF" w:shadow="1"/>
        <w:right w:val="single" w:sz="2" w:space="10" w:color="006F7E" w:themeColor="accent1" w:themeShade="BF" w:shadow="1"/>
      </w:pBdr>
      <w:ind w:left="1152" w:right="1152"/>
    </w:pPr>
    <w:rPr>
      <w:rFonts w:eastAsiaTheme="minorEastAsia"/>
      <w:i/>
      <w:iCs/>
      <w:color w:val="006F7E" w:themeColor="accent1" w:themeShade="BF"/>
    </w:rPr>
  </w:style>
  <w:style w:type="character" w:styleId="Hiperligaovisitada">
    <w:name w:val="FollowedHyperlink"/>
    <w:basedOn w:val="Tipodeletrapredefinidodopargrafo"/>
    <w:uiPriority w:val="99"/>
    <w:semiHidden/>
    <w:unhideWhenUsed/>
    <w:rsid w:val="00216A97"/>
    <w:rPr>
      <w:color w:val="374D16" w:themeColor="accent5" w:themeShade="80"/>
      <w:u w:val="single"/>
    </w:rPr>
  </w:style>
  <w:style w:type="character" w:styleId="Hiperligao">
    <w:name w:val="Hyperlink"/>
    <w:basedOn w:val="Tipodeletrapredefinidodopargrafo"/>
    <w:uiPriority w:val="99"/>
    <w:unhideWhenUsed/>
    <w:rsid w:val="00216A97"/>
    <w:rPr>
      <w:color w:val="4A671E" w:themeColor="accent4" w:themeShade="80"/>
      <w:u w:val="single"/>
    </w:rPr>
  </w:style>
  <w:style w:type="character" w:customStyle="1" w:styleId="MenoNoResolvida1">
    <w:name w:val="Menção Não Resolvida1"/>
    <w:basedOn w:val="Tipodeletrapredefinidodopargrafo"/>
    <w:uiPriority w:val="99"/>
    <w:semiHidden/>
    <w:unhideWhenUsed/>
    <w:rsid w:val="00216A97"/>
    <w:rPr>
      <w:color w:val="6F7378" w:themeColor="background2" w:themeShade="80"/>
      <w:shd w:val="clear" w:color="auto" w:fill="E6E6E6"/>
    </w:rPr>
  </w:style>
  <w:style w:type="paragraph" w:customStyle="1" w:styleId="InformaesdeContacto">
    <w:name w:val="Informações de Contacto"/>
    <w:basedOn w:val="Normal"/>
    <w:uiPriority w:val="12"/>
    <w:qFormat/>
    <w:rsid w:val="001204A2"/>
    <w:pPr>
      <w:spacing w:after="0" w:line="240" w:lineRule="auto"/>
      <w:ind w:left="720"/>
      <w:contextualSpacing/>
    </w:pPr>
    <w:rPr>
      <w:sz w:val="20"/>
    </w:rPr>
  </w:style>
  <w:style w:type="paragraph" w:customStyle="1" w:styleId="Imagem">
    <w:name w:val="Imagem"/>
    <w:basedOn w:val="Normal"/>
    <w:uiPriority w:val="1"/>
    <w:semiHidden/>
    <w:rsid w:val="00552BE7"/>
    <w:pPr>
      <w:ind w:left="720"/>
    </w:pPr>
    <w:rPr>
      <w:noProof/>
    </w:rPr>
  </w:style>
  <w:style w:type="paragraph" w:styleId="Rematedecarta">
    <w:name w:val="Closing"/>
    <w:basedOn w:val="Normal"/>
    <w:link w:val="RematedecartaCarter"/>
    <w:uiPriority w:val="99"/>
    <w:unhideWhenUsed/>
    <w:qFormat/>
    <w:rsid w:val="00034524"/>
    <w:pPr>
      <w:spacing w:before="240" w:after="240" w:line="240" w:lineRule="auto"/>
    </w:pPr>
  </w:style>
  <w:style w:type="character" w:customStyle="1" w:styleId="RematedecartaCarter">
    <w:name w:val="Remate de carta Caráter"/>
    <w:basedOn w:val="Tipodeletrapredefinidodopargrafo"/>
    <w:link w:val="Rematedecarta"/>
    <w:uiPriority w:val="99"/>
    <w:rsid w:val="00034524"/>
  </w:style>
  <w:style w:type="paragraph" w:styleId="Assinatura">
    <w:name w:val="Signature"/>
    <w:basedOn w:val="Normal"/>
    <w:link w:val="AssinaturaCarter"/>
    <w:uiPriority w:val="11"/>
    <w:unhideWhenUsed/>
    <w:qFormat/>
    <w:rsid w:val="00EF0FD2"/>
    <w:pPr>
      <w:spacing w:after="0" w:line="240" w:lineRule="auto"/>
    </w:pPr>
    <w:rPr>
      <w:rFonts w:asciiTheme="majorHAnsi" w:hAnsiTheme="majorHAnsi"/>
      <w:color w:val="0E1128" w:themeColor="text2"/>
      <w:sz w:val="32"/>
    </w:rPr>
  </w:style>
  <w:style w:type="character" w:customStyle="1" w:styleId="AssinaturaCarter">
    <w:name w:val="Assinatura Caráter"/>
    <w:basedOn w:val="Tipodeletrapredefinidodopargrafo"/>
    <w:link w:val="Assinatura"/>
    <w:uiPriority w:val="11"/>
    <w:rsid w:val="00EF0FD2"/>
    <w:rPr>
      <w:rFonts w:asciiTheme="majorHAnsi" w:hAnsiTheme="majorHAnsi"/>
      <w:color w:val="0E1128" w:themeColor="text2"/>
      <w:sz w:val="32"/>
    </w:rPr>
  </w:style>
  <w:style w:type="paragraph" w:styleId="Data">
    <w:name w:val="Date"/>
    <w:basedOn w:val="Normal"/>
    <w:next w:val="Normal"/>
    <w:link w:val="DataCarter"/>
    <w:uiPriority w:val="99"/>
    <w:qFormat/>
    <w:rsid w:val="00085CD0"/>
    <w:pPr>
      <w:jc w:val="right"/>
    </w:pPr>
    <w:rPr>
      <w:rFonts w:asciiTheme="majorHAnsi" w:hAnsiTheme="majorHAnsi"/>
      <w:sz w:val="32"/>
    </w:rPr>
  </w:style>
  <w:style w:type="character" w:customStyle="1" w:styleId="DataCarter">
    <w:name w:val="Data Caráter"/>
    <w:basedOn w:val="Tipodeletrapredefinidodopargrafo"/>
    <w:link w:val="Data"/>
    <w:uiPriority w:val="99"/>
    <w:rsid w:val="00085CD0"/>
    <w:rPr>
      <w:rFonts w:asciiTheme="majorHAnsi" w:hAnsiTheme="majorHAnsi"/>
      <w:sz w:val="32"/>
    </w:rPr>
  </w:style>
  <w:style w:type="paragraph" w:styleId="Cabealhodondice">
    <w:name w:val="TOC Heading"/>
    <w:basedOn w:val="Cabealho1"/>
    <w:next w:val="Normal"/>
    <w:uiPriority w:val="39"/>
    <w:unhideWhenUsed/>
    <w:qFormat/>
    <w:rsid w:val="008E03F9"/>
    <w:pPr>
      <w:spacing w:after="0"/>
      <w:outlineLvl w:val="9"/>
    </w:pPr>
    <w:rPr>
      <w:color w:val="006F7E" w:themeColor="accent1" w:themeShade="BF"/>
      <w:lang w:eastAsia="pt-PT"/>
    </w:rPr>
  </w:style>
  <w:style w:type="paragraph" w:styleId="ndice1">
    <w:name w:val="toc 1"/>
    <w:basedOn w:val="Normal"/>
    <w:next w:val="Normal"/>
    <w:autoRedefine/>
    <w:uiPriority w:val="39"/>
    <w:unhideWhenUsed/>
    <w:rsid w:val="005E6586"/>
    <w:pPr>
      <w:spacing w:after="100"/>
    </w:pPr>
  </w:style>
  <w:style w:type="paragraph" w:styleId="ndice2">
    <w:name w:val="toc 2"/>
    <w:basedOn w:val="Normal"/>
    <w:next w:val="Normal"/>
    <w:autoRedefine/>
    <w:uiPriority w:val="39"/>
    <w:unhideWhenUsed/>
    <w:rsid w:val="00C924A0"/>
    <w:pPr>
      <w:spacing w:after="100"/>
      <w:ind w:left="240"/>
    </w:pPr>
  </w:style>
  <w:style w:type="paragraph" w:styleId="PargrafodaLista">
    <w:name w:val="List Paragraph"/>
    <w:basedOn w:val="Normal"/>
    <w:uiPriority w:val="34"/>
    <w:unhideWhenUsed/>
    <w:qFormat/>
    <w:rsid w:val="006A3AA9"/>
    <w:pPr>
      <w:ind w:left="720"/>
      <w:contextualSpacing/>
    </w:pPr>
  </w:style>
  <w:style w:type="paragraph" w:styleId="Legenda">
    <w:name w:val="caption"/>
    <w:basedOn w:val="Normal"/>
    <w:next w:val="Normal"/>
    <w:uiPriority w:val="35"/>
    <w:unhideWhenUsed/>
    <w:qFormat/>
    <w:rsid w:val="007F6757"/>
    <w:pPr>
      <w:spacing w:after="200" w:line="240" w:lineRule="auto"/>
    </w:pPr>
    <w:rPr>
      <w:i/>
      <w:iCs/>
      <w:color w:val="0E1128" w:themeColor="text2"/>
      <w:sz w:val="18"/>
      <w:szCs w:val="18"/>
    </w:rPr>
  </w:style>
  <w:style w:type="character" w:styleId="Refdecomentrio">
    <w:name w:val="annotation reference"/>
    <w:basedOn w:val="Tipodeletrapredefinidodopargrafo"/>
    <w:uiPriority w:val="99"/>
    <w:semiHidden/>
    <w:unhideWhenUsed/>
    <w:rsid w:val="008C46F5"/>
    <w:rPr>
      <w:sz w:val="16"/>
      <w:szCs w:val="16"/>
    </w:rPr>
  </w:style>
  <w:style w:type="paragraph" w:styleId="Textodecomentrio">
    <w:name w:val="annotation text"/>
    <w:basedOn w:val="Normal"/>
    <w:link w:val="TextodecomentrioCarter"/>
    <w:uiPriority w:val="99"/>
    <w:semiHidden/>
    <w:unhideWhenUsed/>
    <w:rsid w:val="008C46F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8C46F5"/>
    <w:rPr>
      <w:sz w:val="20"/>
      <w:szCs w:val="20"/>
    </w:rPr>
  </w:style>
  <w:style w:type="paragraph" w:styleId="Assuntodecomentrio">
    <w:name w:val="annotation subject"/>
    <w:basedOn w:val="Textodecomentrio"/>
    <w:next w:val="Textodecomentrio"/>
    <w:link w:val="AssuntodecomentrioCarter"/>
    <w:uiPriority w:val="99"/>
    <w:semiHidden/>
    <w:unhideWhenUsed/>
    <w:rsid w:val="008C46F5"/>
    <w:rPr>
      <w:b/>
      <w:bCs/>
    </w:rPr>
  </w:style>
  <w:style w:type="character" w:customStyle="1" w:styleId="AssuntodecomentrioCarter">
    <w:name w:val="Assunto de comentário Caráter"/>
    <w:basedOn w:val="TextodecomentrioCarter"/>
    <w:link w:val="Assuntodecomentrio"/>
    <w:uiPriority w:val="99"/>
    <w:semiHidden/>
    <w:rsid w:val="008C46F5"/>
    <w:rPr>
      <w:b/>
      <w:bCs/>
      <w:sz w:val="20"/>
      <w:szCs w:val="20"/>
    </w:rPr>
  </w:style>
  <w:style w:type="character" w:customStyle="1" w:styleId="Cabealho3Carter">
    <w:name w:val="Cabeçalho 3 Caráter"/>
    <w:basedOn w:val="Tipodeletrapredefinidodopargrafo"/>
    <w:link w:val="Cabealho3"/>
    <w:uiPriority w:val="9"/>
    <w:semiHidden/>
    <w:rsid w:val="008273C6"/>
    <w:rPr>
      <w:rFonts w:asciiTheme="majorHAnsi" w:eastAsiaTheme="majorEastAsia" w:hAnsiTheme="majorHAnsi" w:cstheme="majorBidi"/>
      <w:color w:val="004A54" w:themeColor="accent1" w:themeShade="7F"/>
    </w:rPr>
  </w:style>
  <w:style w:type="paragraph" w:styleId="ndice3">
    <w:name w:val="toc 3"/>
    <w:basedOn w:val="Normal"/>
    <w:next w:val="Normal"/>
    <w:autoRedefine/>
    <w:uiPriority w:val="39"/>
    <w:unhideWhenUsed/>
    <w:rsid w:val="00CC6D95"/>
    <w:pPr>
      <w:spacing w:after="100"/>
      <w:ind w:left="480"/>
    </w:pPr>
  </w:style>
  <w:style w:type="paragraph" w:customStyle="1" w:styleId="ncoraGrfica">
    <w:name w:val="Âncora Gráfica"/>
    <w:basedOn w:val="Normal"/>
    <w:uiPriority w:val="7"/>
    <w:qFormat/>
    <w:rsid w:val="00747D58"/>
    <w:pPr>
      <w:spacing w:after="0" w:line="240" w:lineRule="auto"/>
    </w:pPr>
    <w:rPr>
      <w:sz w:val="10"/>
    </w:rPr>
  </w:style>
  <w:style w:type="character" w:customStyle="1" w:styleId="MenoNoResolvida2">
    <w:name w:val="Menção Não Resolvida2"/>
    <w:basedOn w:val="Tipodeletrapredefinidodopargrafo"/>
    <w:uiPriority w:val="99"/>
    <w:semiHidden/>
    <w:unhideWhenUsed/>
    <w:rsid w:val="008402B2"/>
    <w:rPr>
      <w:color w:val="605E5C"/>
      <w:shd w:val="clear" w:color="auto" w:fill="E1DFDD"/>
    </w:rPr>
  </w:style>
  <w:style w:type="paragraph" w:styleId="HTMLpr-formatado">
    <w:name w:val="HTML Preformatted"/>
    <w:basedOn w:val="Normal"/>
    <w:link w:val="HTMLpr-formatadoCarter"/>
    <w:uiPriority w:val="99"/>
    <w:semiHidden/>
    <w:unhideWhenUsed/>
    <w:rsid w:val="003E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3E61AF"/>
    <w:rPr>
      <w:rFonts w:ascii="Courier New" w:eastAsia="Times New Roman" w:hAnsi="Courier New" w:cs="Courier New"/>
      <w:sz w:val="20"/>
      <w:szCs w:val="20"/>
      <w:lang w:eastAsia="pt-PT"/>
    </w:rPr>
  </w:style>
  <w:style w:type="character" w:styleId="CdigoHTML">
    <w:name w:val="HTML Code"/>
    <w:basedOn w:val="Tipodeletrapredefinidodopargrafo"/>
    <w:uiPriority w:val="99"/>
    <w:semiHidden/>
    <w:unhideWhenUsed/>
    <w:rsid w:val="009F78BF"/>
    <w:rPr>
      <w:rFonts w:ascii="Courier New" w:eastAsia="Times New Roman" w:hAnsi="Courier New" w:cs="Courier New"/>
      <w:sz w:val="20"/>
      <w:szCs w:val="20"/>
    </w:rPr>
  </w:style>
  <w:style w:type="character" w:customStyle="1" w:styleId="hljs-meta">
    <w:name w:val="hljs-meta"/>
    <w:basedOn w:val="Tipodeletrapredefinidodopargrafo"/>
    <w:rsid w:val="009F78BF"/>
  </w:style>
  <w:style w:type="character" w:customStyle="1" w:styleId="hljs-string">
    <w:name w:val="hljs-string"/>
    <w:basedOn w:val="Tipodeletrapredefinidodopargrafo"/>
    <w:rsid w:val="009F7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74682">
      <w:bodyDiv w:val="1"/>
      <w:marLeft w:val="0"/>
      <w:marRight w:val="0"/>
      <w:marTop w:val="0"/>
      <w:marBottom w:val="0"/>
      <w:divBdr>
        <w:top w:val="none" w:sz="0" w:space="0" w:color="auto"/>
        <w:left w:val="none" w:sz="0" w:space="0" w:color="auto"/>
        <w:bottom w:val="none" w:sz="0" w:space="0" w:color="auto"/>
        <w:right w:val="none" w:sz="0" w:space="0" w:color="auto"/>
      </w:divBdr>
    </w:div>
    <w:div w:id="289674655">
      <w:bodyDiv w:val="1"/>
      <w:marLeft w:val="0"/>
      <w:marRight w:val="0"/>
      <w:marTop w:val="0"/>
      <w:marBottom w:val="0"/>
      <w:divBdr>
        <w:top w:val="none" w:sz="0" w:space="0" w:color="auto"/>
        <w:left w:val="none" w:sz="0" w:space="0" w:color="auto"/>
        <w:bottom w:val="none" w:sz="0" w:space="0" w:color="auto"/>
        <w:right w:val="none" w:sz="0" w:space="0" w:color="auto"/>
      </w:divBdr>
    </w:div>
    <w:div w:id="304429355">
      <w:bodyDiv w:val="1"/>
      <w:marLeft w:val="0"/>
      <w:marRight w:val="0"/>
      <w:marTop w:val="0"/>
      <w:marBottom w:val="0"/>
      <w:divBdr>
        <w:top w:val="none" w:sz="0" w:space="0" w:color="auto"/>
        <w:left w:val="none" w:sz="0" w:space="0" w:color="auto"/>
        <w:bottom w:val="none" w:sz="0" w:space="0" w:color="auto"/>
        <w:right w:val="none" w:sz="0" w:space="0" w:color="auto"/>
      </w:divBdr>
    </w:div>
    <w:div w:id="369647189">
      <w:bodyDiv w:val="1"/>
      <w:marLeft w:val="0"/>
      <w:marRight w:val="0"/>
      <w:marTop w:val="0"/>
      <w:marBottom w:val="0"/>
      <w:divBdr>
        <w:top w:val="none" w:sz="0" w:space="0" w:color="auto"/>
        <w:left w:val="none" w:sz="0" w:space="0" w:color="auto"/>
        <w:bottom w:val="none" w:sz="0" w:space="0" w:color="auto"/>
        <w:right w:val="none" w:sz="0" w:space="0" w:color="auto"/>
      </w:divBdr>
    </w:div>
    <w:div w:id="381486582">
      <w:bodyDiv w:val="1"/>
      <w:marLeft w:val="0"/>
      <w:marRight w:val="0"/>
      <w:marTop w:val="0"/>
      <w:marBottom w:val="0"/>
      <w:divBdr>
        <w:top w:val="none" w:sz="0" w:space="0" w:color="auto"/>
        <w:left w:val="none" w:sz="0" w:space="0" w:color="auto"/>
        <w:bottom w:val="none" w:sz="0" w:space="0" w:color="auto"/>
        <w:right w:val="none" w:sz="0" w:space="0" w:color="auto"/>
      </w:divBdr>
    </w:div>
    <w:div w:id="405222716">
      <w:bodyDiv w:val="1"/>
      <w:marLeft w:val="0"/>
      <w:marRight w:val="0"/>
      <w:marTop w:val="0"/>
      <w:marBottom w:val="0"/>
      <w:divBdr>
        <w:top w:val="none" w:sz="0" w:space="0" w:color="auto"/>
        <w:left w:val="none" w:sz="0" w:space="0" w:color="auto"/>
        <w:bottom w:val="none" w:sz="0" w:space="0" w:color="auto"/>
        <w:right w:val="none" w:sz="0" w:space="0" w:color="auto"/>
      </w:divBdr>
    </w:div>
    <w:div w:id="408236257">
      <w:bodyDiv w:val="1"/>
      <w:marLeft w:val="0"/>
      <w:marRight w:val="0"/>
      <w:marTop w:val="0"/>
      <w:marBottom w:val="0"/>
      <w:divBdr>
        <w:top w:val="none" w:sz="0" w:space="0" w:color="auto"/>
        <w:left w:val="none" w:sz="0" w:space="0" w:color="auto"/>
        <w:bottom w:val="none" w:sz="0" w:space="0" w:color="auto"/>
        <w:right w:val="none" w:sz="0" w:space="0" w:color="auto"/>
      </w:divBdr>
    </w:div>
    <w:div w:id="464082651">
      <w:bodyDiv w:val="1"/>
      <w:marLeft w:val="0"/>
      <w:marRight w:val="0"/>
      <w:marTop w:val="0"/>
      <w:marBottom w:val="0"/>
      <w:divBdr>
        <w:top w:val="none" w:sz="0" w:space="0" w:color="auto"/>
        <w:left w:val="none" w:sz="0" w:space="0" w:color="auto"/>
        <w:bottom w:val="none" w:sz="0" w:space="0" w:color="auto"/>
        <w:right w:val="none" w:sz="0" w:space="0" w:color="auto"/>
      </w:divBdr>
    </w:div>
    <w:div w:id="470559522">
      <w:bodyDiv w:val="1"/>
      <w:marLeft w:val="0"/>
      <w:marRight w:val="0"/>
      <w:marTop w:val="0"/>
      <w:marBottom w:val="0"/>
      <w:divBdr>
        <w:top w:val="none" w:sz="0" w:space="0" w:color="auto"/>
        <w:left w:val="none" w:sz="0" w:space="0" w:color="auto"/>
        <w:bottom w:val="none" w:sz="0" w:space="0" w:color="auto"/>
        <w:right w:val="none" w:sz="0" w:space="0" w:color="auto"/>
      </w:divBdr>
      <w:divsChild>
        <w:div w:id="1596090262">
          <w:marLeft w:val="0"/>
          <w:marRight w:val="0"/>
          <w:marTop w:val="0"/>
          <w:marBottom w:val="0"/>
          <w:divBdr>
            <w:top w:val="none" w:sz="0" w:space="0" w:color="auto"/>
            <w:left w:val="none" w:sz="0" w:space="0" w:color="auto"/>
            <w:bottom w:val="none" w:sz="0" w:space="0" w:color="auto"/>
            <w:right w:val="none" w:sz="0" w:space="0" w:color="auto"/>
          </w:divBdr>
          <w:divsChild>
            <w:div w:id="611590602">
              <w:marLeft w:val="0"/>
              <w:marRight w:val="0"/>
              <w:marTop w:val="0"/>
              <w:marBottom w:val="0"/>
              <w:divBdr>
                <w:top w:val="none" w:sz="0" w:space="0" w:color="auto"/>
                <w:left w:val="none" w:sz="0" w:space="0" w:color="auto"/>
                <w:bottom w:val="none" w:sz="0" w:space="0" w:color="auto"/>
                <w:right w:val="none" w:sz="0" w:space="0" w:color="auto"/>
              </w:divBdr>
              <w:divsChild>
                <w:div w:id="639843807">
                  <w:marLeft w:val="0"/>
                  <w:marRight w:val="0"/>
                  <w:marTop w:val="0"/>
                  <w:marBottom w:val="0"/>
                  <w:divBdr>
                    <w:top w:val="none" w:sz="0" w:space="0" w:color="auto"/>
                    <w:left w:val="none" w:sz="0" w:space="0" w:color="auto"/>
                    <w:bottom w:val="none" w:sz="0" w:space="0" w:color="auto"/>
                    <w:right w:val="none" w:sz="0" w:space="0" w:color="auto"/>
                  </w:divBdr>
                  <w:divsChild>
                    <w:div w:id="258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2441">
      <w:bodyDiv w:val="1"/>
      <w:marLeft w:val="0"/>
      <w:marRight w:val="0"/>
      <w:marTop w:val="0"/>
      <w:marBottom w:val="0"/>
      <w:divBdr>
        <w:top w:val="none" w:sz="0" w:space="0" w:color="auto"/>
        <w:left w:val="none" w:sz="0" w:space="0" w:color="auto"/>
        <w:bottom w:val="none" w:sz="0" w:space="0" w:color="auto"/>
        <w:right w:val="none" w:sz="0" w:space="0" w:color="auto"/>
      </w:divBdr>
    </w:div>
    <w:div w:id="801576527">
      <w:bodyDiv w:val="1"/>
      <w:marLeft w:val="0"/>
      <w:marRight w:val="0"/>
      <w:marTop w:val="0"/>
      <w:marBottom w:val="0"/>
      <w:divBdr>
        <w:top w:val="none" w:sz="0" w:space="0" w:color="auto"/>
        <w:left w:val="none" w:sz="0" w:space="0" w:color="auto"/>
        <w:bottom w:val="none" w:sz="0" w:space="0" w:color="auto"/>
        <w:right w:val="none" w:sz="0" w:space="0" w:color="auto"/>
      </w:divBdr>
    </w:div>
    <w:div w:id="806093381">
      <w:bodyDiv w:val="1"/>
      <w:marLeft w:val="0"/>
      <w:marRight w:val="0"/>
      <w:marTop w:val="0"/>
      <w:marBottom w:val="0"/>
      <w:divBdr>
        <w:top w:val="none" w:sz="0" w:space="0" w:color="auto"/>
        <w:left w:val="none" w:sz="0" w:space="0" w:color="auto"/>
        <w:bottom w:val="none" w:sz="0" w:space="0" w:color="auto"/>
        <w:right w:val="none" w:sz="0" w:space="0" w:color="auto"/>
      </w:divBdr>
    </w:div>
    <w:div w:id="985089383">
      <w:bodyDiv w:val="1"/>
      <w:marLeft w:val="0"/>
      <w:marRight w:val="0"/>
      <w:marTop w:val="0"/>
      <w:marBottom w:val="0"/>
      <w:divBdr>
        <w:top w:val="none" w:sz="0" w:space="0" w:color="auto"/>
        <w:left w:val="none" w:sz="0" w:space="0" w:color="auto"/>
        <w:bottom w:val="none" w:sz="0" w:space="0" w:color="auto"/>
        <w:right w:val="none" w:sz="0" w:space="0" w:color="auto"/>
      </w:divBdr>
    </w:div>
    <w:div w:id="1073312367">
      <w:bodyDiv w:val="1"/>
      <w:marLeft w:val="0"/>
      <w:marRight w:val="0"/>
      <w:marTop w:val="0"/>
      <w:marBottom w:val="0"/>
      <w:divBdr>
        <w:top w:val="none" w:sz="0" w:space="0" w:color="auto"/>
        <w:left w:val="none" w:sz="0" w:space="0" w:color="auto"/>
        <w:bottom w:val="none" w:sz="0" w:space="0" w:color="auto"/>
        <w:right w:val="none" w:sz="0" w:space="0" w:color="auto"/>
      </w:divBdr>
    </w:div>
    <w:div w:id="1098138791">
      <w:bodyDiv w:val="1"/>
      <w:marLeft w:val="0"/>
      <w:marRight w:val="0"/>
      <w:marTop w:val="0"/>
      <w:marBottom w:val="0"/>
      <w:divBdr>
        <w:top w:val="none" w:sz="0" w:space="0" w:color="auto"/>
        <w:left w:val="none" w:sz="0" w:space="0" w:color="auto"/>
        <w:bottom w:val="none" w:sz="0" w:space="0" w:color="auto"/>
        <w:right w:val="none" w:sz="0" w:space="0" w:color="auto"/>
      </w:divBdr>
    </w:div>
    <w:div w:id="1108279976">
      <w:bodyDiv w:val="1"/>
      <w:marLeft w:val="0"/>
      <w:marRight w:val="0"/>
      <w:marTop w:val="0"/>
      <w:marBottom w:val="0"/>
      <w:divBdr>
        <w:top w:val="none" w:sz="0" w:space="0" w:color="auto"/>
        <w:left w:val="none" w:sz="0" w:space="0" w:color="auto"/>
        <w:bottom w:val="none" w:sz="0" w:space="0" w:color="auto"/>
        <w:right w:val="none" w:sz="0" w:space="0" w:color="auto"/>
      </w:divBdr>
    </w:div>
    <w:div w:id="1119298464">
      <w:bodyDiv w:val="1"/>
      <w:marLeft w:val="0"/>
      <w:marRight w:val="0"/>
      <w:marTop w:val="0"/>
      <w:marBottom w:val="0"/>
      <w:divBdr>
        <w:top w:val="none" w:sz="0" w:space="0" w:color="auto"/>
        <w:left w:val="none" w:sz="0" w:space="0" w:color="auto"/>
        <w:bottom w:val="none" w:sz="0" w:space="0" w:color="auto"/>
        <w:right w:val="none" w:sz="0" w:space="0" w:color="auto"/>
      </w:divBdr>
    </w:div>
    <w:div w:id="1156454564">
      <w:bodyDiv w:val="1"/>
      <w:marLeft w:val="0"/>
      <w:marRight w:val="0"/>
      <w:marTop w:val="0"/>
      <w:marBottom w:val="0"/>
      <w:divBdr>
        <w:top w:val="none" w:sz="0" w:space="0" w:color="auto"/>
        <w:left w:val="none" w:sz="0" w:space="0" w:color="auto"/>
        <w:bottom w:val="none" w:sz="0" w:space="0" w:color="auto"/>
        <w:right w:val="none" w:sz="0" w:space="0" w:color="auto"/>
      </w:divBdr>
    </w:div>
    <w:div w:id="1204172029">
      <w:bodyDiv w:val="1"/>
      <w:marLeft w:val="0"/>
      <w:marRight w:val="0"/>
      <w:marTop w:val="0"/>
      <w:marBottom w:val="0"/>
      <w:divBdr>
        <w:top w:val="none" w:sz="0" w:space="0" w:color="auto"/>
        <w:left w:val="none" w:sz="0" w:space="0" w:color="auto"/>
        <w:bottom w:val="none" w:sz="0" w:space="0" w:color="auto"/>
        <w:right w:val="none" w:sz="0" w:space="0" w:color="auto"/>
      </w:divBdr>
    </w:div>
    <w:div w:id="1318730805">
      <w:bodyDiv w:val="1"/>
      <w:marLeft w:val="0"/>
      <w:marRight w:val="0"/>
      <w:marTop w:val="0"/>
      <w:marBottom w:val="0"/>
      <w:divBdr>
        <w:top w:val="none" w:sz="0" w:space="0" w:color="auto"/>
        <w:left w:val="none" w:sz="0" w:space="0" w:color="auto"/>
        <w:bottom w:val="none" w:sz="0" w:space="0" w:color="auto"/>
        <w:right w:val="none" w:sz="0" w:space="0" w:color="auto"/>
      </w:divBdr>
    </w:div>
    <w:div w:id="1405254034">
      <w:bodyDiv w:val="1"/>
      <w:marLeft w:val="0"/>
      <w:marRight w:val="0"/>
      <w:marTop w:val="0"/>
      <w:marBottom w:val="0"/>
      <w:divBdr>
        <w:top w:val="none" w:sz="0" w:space="0" w:color="auto"/>
        <w:left w:val="none" w:sz="0" w:space="0" w:color="auto"/>
        <w:bottom w:val="none" w:sz="0" w:space="0" w:color="auto"/>
        <w:right w:val="none" w:sz="0" w:space="0" w:color="auto"/>
      </w:divBdr>
    </w:div>
    <w:div w:id="1686588054">
      <w:bodyDiv w:val="1"/>
      <w:marLeft w:val="0"/>
      <w:marRight w:val="0"/>
      <w:marTop w:val="0"/>
      <w:marBottom w:val="0"/>
      <w:divBdr>
        <w:top w:val="none" w:sz="0" w:space="0" w:color="auto"/>
        <w:left w:val="none" w:sz="0" w:space="0" w:color="auto"/>
        <w:bottom w:val="none" w:sz="0" w:space="0" w:color="auto"/>
        <w:right w:val="none" w:sz="0" w:space="0" w:color="auto"/>
      </w:divBdr>
      <w:divsChild>
        <w:div w:id="898830771">
          <w:marLeft w:val="0"/>
          <w:marRight w:val="0"/>
          <w:marTop w:val="0"/>
          <w:marBottom w:val="120"/>
          <w:divBdr>
            <w:top w:val="none" w:sz="0" w:space="0" w:color="auto"/>
            <w:left w:val="none" w:sz="0" w:space="0" w:color="auto"/>
            <w:bottom w:val="none" w:sz="0" w:space="0" w:color="auto"/>
            <w:right w:val="none" w:sz="0" w:space="0" w:color="auto"/>
          </w:divBdr>
          <w:divsChild>
            <w:div w:id="2872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5095">
      <w:bodyDiv w:val="1"/>
      <w:marLeft w:val="0"/>
      <w:marRight w:val="0"/>
      <w:marTop w:val="0"/>
      <w:marBottom w:val="0"/>
      <w:divBdr>
        <w:top w:val="none" w:sz="0" w:space="0" w:color="auto"/>
        <w:left w:val="none" w:sz="0" w:space="0" w:color="auto"/>
        <w:bottom w:val="none" w:sz="0" w:space="0" w:color="auto"/>
        <w:right w:val="none" w:sz="0" w:space="0" w:color="auto"/>
      </w:divBdr>
    </w:div>
    <w:div w:id="1943806421">
      <w:bodyDiv w:val="1"/>
      <w:marLeft w:val="0"/>
      <w:marRight w:val="0"/>
      <w:marTop w:val="0"/>
      <w:marBottom w:val="0"/>
      <w:divBdr>
        <w:top w:val="none" w:sz="0" w:space="0" w:color="auto"/>
        <w:left w:val="none" w:sz="0" w:space="0" w:color="auto"/>
        <w:bottom w:val="none" w:sz="0" w:space="0" w:color="auto"/>
        <w:right w:val="none" w:sz="0" w:space="0" w:color="auto"/>
      </w:divBdr>
    </w:div>
    <w:div w:id="19579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ons\AppData\Roaming\Microsoft\Templates\Carta%20empresarial%20(design%20Floresta).dotx" TargetMode="External"/></Relationships>
</file>

<file path=word/theme/theme1.xml><?xml version="1.0" encoding="utf-8"?>
<a:theme xmlns:a="http://schemas.openxmlformats.org/drawingml/2006/main" name="Office Theme">
  <a:themeElements>
    <a:clrScheme name="Custom 56">
      <a:dk1>
        <a:srgbClr val="0E113C"/>
      </a:dk1>
      <a:lt1>
        <a:srgbClr val="FFFFFF"/>
      </a:lt1>
      <a:dk2>
        <a:srgbClr val="0E1128"/>
      </a:dk2>
      <a:lt2>
        <a:srgbClr val="E6E7E8"/>
      </a:lt2>
      <a:accent1>
        <a:srgbClr val="0096A9"/>
      </a:accent1>
      <a:accent2>
        <a:srgbClr val="3BB76A"/>
      </a:accent2>
      <a:accent3>
        <a:srgbClr val="24739C"/>
      </a:accent3>
      <a:accent4>
        <a:srgbClr val="93C842"/>
      </a:accent4>
      <a:accent5>
        <a:srgbClr val="6F9A2C"/>
      </a:accent5>
      <a:accent6>
        <a:srgbClr val="0096A9"/>
      </a:accent6>
      <a:hlink>
        <a:srgbClr val="93C842"/>
      </a:hlink>
      <a:folHlink>
        <a:srgbClr val="93C842"/>
      </a:folHlink>
    </a:clrScheme>
    <a:fontScheme name="Custom 15">
      <a:majorFont>
        <a:latin typeface="Berlin Sans FB"/>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7a90efe-2c56-4308-ad48-96a3384ba8e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24E371BB9942A4CA57FFE8EDBB201F1" ma:contentTypeVersion="13" ma:contentTypeDescription="Criar um novo documento." ma:contentTypeScope="" ma:versionID="9703b895098fafabe02383e2384de8c3">
  <xsd:schema xmlns:xsd="http://www.w3.org/2001/XMLSchema" xmlns:xs="http://www.w3.org/2001/XMLSchema" xmlns:p="http://schemas.microsoft.com/office/2006/metadata/properties" xmlns:ns3="e7a90efe-2c56-4308-ad48-96a3384ba8e3" xmlns:ns4="716870cd-b07a-4612-8fe9-cc8c33d8eeec" targetNamespace="http://schemas.microsoft.com/office/2006/metadata/properties" ma:root="true" ma:fieldsID="991dbafbbb0b85d55f4b099cf28494e6" ns3:_="" ns4:_="">
    <xsd:import namespace="e7a90efe-2c56-4308-ad48-96a3384ba8e3"/>
    <xsd:import namespace="716870cd-b07a-4612-8fe9-cc8c33d8eee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a90efe-2c56-4308-ad48-96a3384ba8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6870cd-b07a-4612-8fe9-cc8c33d8eeec"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F0BB1-413E-4994-967E-D84D13BE14EA}">
  <ds:schemaRefs>
    <ds:schemaRef ds:uri="http://schemas.microsoft.com/office/2006/metadata/properties"/>
    <ds:schemaRef ds:uri="http://schemas.microsoft.com/office/infopath/2007/PartnerControls"/>
    <ds:schemaRef ds:uri="e7a90efe-2c56-4308-ad48-96a3384ba8e3"/>
  </ds:schemaRefs>
</ds:datastoreItem>
</file>

<file path=customXml/itemProps2.xml><?xml version="1.0" encoding="utf-8"?>
<ds:datastoreItem xmlns:ds="http://schemas.openxmlformats.org/officeDocument/2006/customXml" ds:itemID="{D8F578BD-D102-4998-B3CD-F2257DCA94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a90efe-2c56-4308-ad48-96a3384ba8e3"/>
    <ds:schemaRef ds:uri="716870cd-b07a-4612-8fe9-cc8c33d8ee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88DEF0-6E4F-4314-A73E-887A48FDCBA3}">
  <ds:schemaRefs>
    <ds:schemaRef ds:uri="http://schemas.microsoft.com/sharepoint/v3/contenttype/forms"/>
  </ds:schemaRefs>
</ds:datastoreItem>
</file>

<file path=customXml/itemProps4.xml><?xml version="1.0" encoding="utf-8"?>
<ds:datastoreItem xmlns:ds="http://schemas.openxmlformats.org/officeDocument/2006/customXml" ds:itemID="{04AD57B5-690E-43B9-BE70-2DB0D17BB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empresarial (design Floresta)</Template>
  <TotalTime>0</TotalTime>
  <Pages>1</Pages>
  <Words>4964</Words>
  <Characters>26806</Characters>
  <Application>Microsoft Office Word</Application>
  <DocSecurity>0</DocSecurity>
  <Lines>223</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2022-06-20T08:26:00Z</dcterms:created>
  <dcterms:modified xsi:type="dcterms:W3CDTF">2022-06-28T10:19:00Z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0x010100424E371BB9942A4CA57FFE8EDBB201F1</vt:lpwstr>
  </property>
</Properties>
</file>