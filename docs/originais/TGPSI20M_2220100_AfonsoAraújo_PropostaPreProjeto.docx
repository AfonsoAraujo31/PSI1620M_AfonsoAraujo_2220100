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7B0F58" w14:textId="3D6FF626" w:rsidR="000965E0" w:rsidRPr="00B23848" w:rsidRDefault="00324D09" w:rsidP="000965E0">
      <w:r>
        <w:rPr>
          <w:noProof/>
        </w:rPr>
        <mc:AlternateContent>
          <mc:Choice Requires="wps">
            <w:drawing>
              <wp:anchor distT="45720" distB="45720" distL="114300" distR="114300" simplePos="0" relativeHeight="251737088" behindDoc="1" locked="0" layoutInCell="1" allowOverlap="1" wp14:anchorId="4678BC8F" wp14:editId="219FA9E4">
                <wp:simplePos x="0" y="0"/>
                <wp:positionH relativeFrom="margin">
                  <wp:posOffset>2557780</wp:posOffset>
                </wp:positionH>
                <wp:positionV relativeFrom="paragraph">
                  <wp:posOffset>7938770</wp:posOffset>
                </wp:positionV>
                <wp:extent cx="4206240" cy="1049020"/>
                <wp:effectExtent l="0" t="0" r="0" b="0"/>
                <wp:wrapTight wrapText="bothSides">
                  <wp:wrapPolygon edited="0">
                    <wp:start x="293" y="0"/>
                    <wp:lineTo x="293" y="21182"/>
                    <wp:lineTo x="21228" y="21182"/>
                    <wp:lineTo x="21228" y="0"/>
                    <wp:lineTo x="293" y="0"/>
                  </wp:wrapPolygon>
                </wp:wrapTight>
                <wp:docPr id="20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6240" cy="1049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095DCB" w14:textId="51FD4BC4" w:rsidR="00F1187B" w:rsidRPr="002566E2" w:rsidRDefault="00F1187B" w:rsidP="00324D09">
                            <w:pPr>
                              <w:ind w:firstLine="720"/>
                              <w:jc w:val="both"/>
                            </w:pPr>
                            <w:r>
                              <w:t>DLS-ALFEITE consiste num programa que ajuda a gerir o Departamento Logístico Sanitário do Alfeite. O DLS-ALFEITE irá ajudar na organização de cada Departamento Sanitário, desde o Setor de Medicamentos até ao de Dispositivos Médicos.</w:t>
                            </w:r>
                          </w:p>
                          <w:p w14:paraId="6E000F9C" w14:textId="20C00F49" w:rsidR="00F1187B" w:rsidRPr="00F1187B" w:rsidRDefault="00F1187B" w:rsidP="00F1187B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30347C"/>
                                <w:sz w:val="44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78BC8F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201.4pt;margin-top:625.1pt;width:331.2pt;height:82.6pt;z-index:-251579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" filled="f" stroked="f">
                <v:textbox>
                  <w:txbxContent>
                    <w:p w14:paraId="3D095DCB" w14:textId="51FD4BC4" w:rsidR="00F1187B" w:rsidRPr="002566E2" w:rsidRDefault="00F1187B" w:rsidP="00324D09">
                      <w:pPr>
                        <w:ind w:firstLine="720"/>
                        <w:jc w:val="both"/>
                      </w:pPr>
                      <w:r>
                        <w:t>DLS-ALFEITE consiste num programa que ajuda a gerir o Departamento Logístico Sanitário do Alfeite. O DLS-ALFEITE irá ajudar na organização de cada Departamento Sanitário, desde o Setor de Medicamentos até ao de Dispositivos Médicos.</w:t>
                      </w:r>
                    </w:p>
                    <w:p w14:paraId="6E000F9C" w14:textId="20C00F49" w:rsidR="00F1187B" w:rsidRPr="00F1187B" w:rsidRDefault="00F1187B" w:rsidP="00F1187B">
                      <w:pPr>
                        <w:rPr>
                          <w:rFonts w:ascii="Times New Roman" w:hAnsi="Times New Roman" w:cs="Times New Roman"/>
                          <w:b/>
                          <w:color w:val="30347C"/>
                          <w:sz w:val="44"/>
                          <w:szCs w:val="76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1187B"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728896" behindDoc="1" locked="0" layoutInCell="1" allowOverlap="1" wp14:anchorId="1DCC53E2" wp14:editId="3997E636">
                <wp:simplePos x="0" y="0"/>
                <wp:positionH relativeFrom="margin">
                  <wp:posOffset>-788118</wp:posOffset>
                </wp:positionH>
                <wp:positionV relativeFrom="page">
                  <wp:posOffset>-508883</wp:posOffset>
                </wp:positionV>
                <wp:extent cx="8267700" cy="11386185"/>
                <wp:effectExtent l="0" t="0" r="0" b="5715"/>
                <wp:wrapNone/>
                <wp:docPr id="195" name="Grupo 195">
                  <a:extLst xmlns:a="http://schemas.openxmlformats.org/drawingml/2006/main">
                    <a:ext uri="{FF2B5EF4-FFF2-40B4-BE49-F238E27FC236}">
                      <a16:creationId xmlns:a16="http://schemas.microsoft.com/office/drawing/2014/main" id="{405C8564-9AA1-3741-A518-06A1556F88BC}"/>
                    </a:ext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67700" cy="11386185"/>
                          <a:chOff x="-310888" y="0"/>
                          <a:chExt cx="8082020" cy="10053322"/>
                        </a:xfrm>
                      </wpg:grpSpPr>
                      <wps:wsp>
                        <wps:cNvPr id="69" name="Forma"/>
                        <wps:cNvSpPr/>
                        <wps:spPr>
                          <a:xfrm>
                            <a:off x="-186524" y="2552701"/>
                            <a:ext cx="6032335" cy="7500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687"/>
                                </a:moveTo>
                                <a:lnTo>
                                  <a:pt x="0" y="21600"/>
                                </a:lnTo>
                                <a:lnTo>
                                  <a:pt x="1769" y="21600"/>
                                </a:lnTo>
                                <a:lnTo>
                                  <a:pt x="21600" y="6148"/>
                                </a:lnTo>
                                <a:lnTo>
                                  <a:pt x="137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85000"/>
                            </a:schemeClr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0" name="Triangle"/>
                        <wps:cNvSpPr/>
                        <wps:spPr>
                          <a:xfrm>
                            <a:off x="-279797" y="2044700"/>
                            <a:ext cx="4187587" cy="78168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21600" y="108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71" name="Forma"/>
                        <wps:cNvSpPr/>
                        <wps:spPr>
                          <a:xfrm>
                            <a:off x="-310888" y="0"/>
                            <a:ext cx="8082020" cy="903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467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3032"/>
                                </a:lnTo>
                                <a:lnTo>
                                  <a:pt x="21600" y="0"/>
                                </a:lnTo>
                                <a:lnTo>
                                  <a:pt x="170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0347C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4932E2" id="Grupo 195" o:spid="_x0000_s1026" style="position:absolute;margin-left:-62.05pt;margin-top:-40.05pt;width:651pt;height:896.55pt;z-index:-251587584;mso-position-horizontal-relative:margin;mso-position-vertical-relative:page;mso-width-relative:margin;mso-height-relative:margin" coordorigin="-3108" coordsize="80820,10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">
                <v:shape id="Forma" o:spid="_x0000_s1027" style="position:absolute;left:-1865;top:25527;width:60323;height:7500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" path="m,10687l,21600r1769,l21600,6148,13712,,,10687xe" fillcolor="#d8d8d8 [2732]" stroked="f" strokeweight="1pt">
                  <v:stroke miterlimit="4" joinstyle="miter"/>
                  <v:path arrowok="t" o:extrusionok="f" o:connecttype="custom" o:connectlocs="3016168,3750311;3016168,3750311;3016168,3750311;3016168,3750311" o:connectangles="0,90,180,270"/>
                </v:shape>
                <v:shape id="Triangle" o:spid="_x0000_s1028" style="position:absolute;left:-2797;top:20447;width:41874;height:7816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" path="m,21600l21600,10802,,,,21600xe" fillcolor="#97cbe7 [1302]" stroked="f" strokeweight="1pt">
                  <v:stroke miterlimit="4" joinstyle="miter"/>
                  <v:path arrowok="t" o:extrusionok="f" o:connecttype="custom" o:connectlocs="2093794,3908426;2093794,3908426;2093794,3908426;2093794,3908426" o:connectangles="0,90,180,270"/>
                </v:shape>
                <v:shape id="Forma" o:spid="_x0000_s1029" style="position:absolute;left:-3108;width:80819;height:903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" path="m,14678r,6922l21600,3032,21600,,17075,,,14678xe" fillcolor="#30347c" stroked="f" strokeweight="1pt">
                  <v:stroke miterlimit="4" joinstyle="miter"/>
                  <v:path arrowok="t" o:extrusionok="f" o:connecttype="custom" o:connectlocs="4041010,4519931;4041010,4519931;4041010,4519931;4041010,4519931" o:connectangles="0,90,180,270"/>
                </v:shape>
                <w10:wrap anchorx="margin" anchory="page"/>
              </v:group>
            </w:pict>
          </mc:Fallback>
        </mc:AlternateContent>
      </w:r>
    </w:p>
    <w:tbl>
      <w:tblPr>
        <w:tblpPr w:leftFromText="141" w:rightFromText="141" w:vertAnchor="text" w:tblpY="1"/>
        <w:tblOverlap w:val="never"/>
        <w:tblW w:w="0" w:type="auto"/>
        <w:tblLayout w:type="fixed"/>
        <w:tblLook w:val="0600" w:firstRow="0" w:lastRow="0" w:firstColumn="0" w:lastColumn="0" w:noHBand="1" w:noVBand="1"/>
      </w:tblPr>
      <w:tblGrid>
        <w:gridCol w:w="5395"/>
      </w:tblGrid>
      <w:tr w:rsidR="00747D58" w14:paraId="1130ACF7" w14:textId="77777777" w:rsidTr="00747D58">
        <w:tc>
          <w:tcPr>
            <w:tcW w:w="5395" w:type="dxa"/>
          </w:tcPr>
          <w:p w14:paraId="42BABEA6" w14:textId="36745BC3" w:rsidR="00747D58" w:rsidRDefault="00747D58" w:rsidP="00747D58">
            <w:pPr>
              <w:pStyle w:val="ncoraGrfica"/>
            </w:pPr>
          </w:p>
        </w:tc>
      </w:tr>
      <w:tr w:rsidR="00747D58" w14:paraId="2127D6EB" w14:textId="77777777" w:rsidTr="00747D58">
        <w:trPr>
          <w:trHeight w:val="2719"/>
        </w:trPr>
        <w:tc>
          <w:tcPr>
            <w:tcW w:w="5395" w:type="dxa"/>
            <w:hideMark/>
          </w:tcPr>
          <w:p w14:paraId="13683E39" w14:textId="2334758E" w:rsidR="00747D58" w:rsidRDefault="000573E1" w:rsidP="00747D58">
            <w:pPr>
              <w:pStyle w:val="Ttulo1"/>
            </w:pPr>
            <w:bookmarkStart w:id="0" w:name="_Toc102581649"/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37755" behindDoc="0" locked="0" layoutInCell="1" allowOverlap="1" wp14:anchorId="485BE4A1" wp14:editId="6B93F2AA">
                      <wp:simplePos x="0" y="0"/>
                      <wp:positionH relativeFrom="column">
                        <wp:posOffset>182880</wp:posOffset>
                      </wp:positionH>
                      <wp:positionV relativeFrom="paragraph">
                        <wp:posOffset>494969</wp:posOffset>
                      </wp:positionV>
                      <wp:extent cx="2870200" cy="1404620"/>
                      <wp:effectExtent l="0" t="0" r="6350" b="0"/>
                      <wp:wrapSquare wrapText="bothSides"/>
                      <wp:docPr id="197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7020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469E519" w14:textId="68A3F797" w:rsidR="000573E1" w:rsidRPr="000573E1" w:rsidRDefault="000573E1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color w:val="30347C"/>
                                      <w:sz w:val="28"/>
                                      <w:szCs w:val="76"/>
                                    </w:rPr>
                                  </w:pPr>
                                  <w:r w:rsidRPr="000573E1">
                                    <w:rPr>
                                      <w:rFonts w:ascii="Times New Roman" w:hAnsi="Times New Roman" w:cs="Times New Roman"/>
                                      <w:b/>
                                      <w:color w:val="30347C"/>
                                      <w:sz w:val="28"/>
                                      <w:szCs w:val="76"/>
                                    </w:rPr>
                                    <w:t>Departamento Logístico do Alfeite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485BE4A1" id="_x0000_s1027" type="#_x0000_t202" style="position:absolute;margin-left:14.4pt;margin-top:38.95pt;width:226pt;height:110.6pt;z-index:251637755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" stroked="f">
                      <v:textbox style="mso-fit-shape-to-text:t">
                        <w:txbxContent>
                          <w:p w14:paraId="6469E519" w14:textId="68A3F797" w:rsidR="000573E1" w:rsidRPr="000573E1" w:rsidRDefault="000573E1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30347C"/>
                                <w:sz w:val="28"/>
                                <w:szCs w:val="76"/>
                              </w:rPr>
                            </w:pPr>
                            <w:r w:rsidRPr="000573E1">
                              <w:rPr>
                                <w:rFonts w:ascii="Times New Roman" w:hAnsi="Times New Roman" w:cs="Times New Roman"/>
                                <w:b/>
                                <w:color w:val="30347C"/>
                                <w:sz w:val="28"/>
                                <w:szCs w:val="76"/>
                              </w:rPr>
                              <w:t>Departamento Logístico do Alfeite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30944" behindDoc="0" locked="0" layoutInCell="1" allowOverlap="1" wp14:anchorId="424C10F3" wp14:editId="13235355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0</wp:posOffset>
                      </wp:positionV>
                      <wp:extent cx="3467100" cy="836295"/>
                      <wp:effectExtent l="0" t="0" r="0" b="1905"/>
                      <wp:wrapSquare wrapText="bothSides"/>
                      <wp:docPr id="196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67100" cy="83629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88218B1" w14:textId="5F12F6C8" w:rsidR="000573E1" w:rsidRPr="000573E1" w:rsidRDefault="000573E1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color w:val="30347C"/>
                                      <w:sz w:val="76"/>
                                      <w:szCs w:val="76"/>
                                    </w:rPr>
                                  </w:pPr>
                                  <w:r w:rsidRPr="000573E1">
                                    <w:rPr>
                                      <w:rFonts w:ascii="Times New Roman" w:hAnsi="Times New Roman" w:cs="Times New Roman"/>
                                      <w:b/>
                                      <w:color w:val="30347C"/>
                                      <w:sz w:val="76"/>
                                      <w:szCs w:val="76"/>
                                    </w:rPr>
                                    <w:t>DLS-ALFEITE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4C10F3" id="_x0000_s1028" type="#_x0000_t202" style="position:absolute;margin-left:-5.4pt;margin-top:0;width:273pt;height:65.85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" filled="f" stroked="f">
                      <v:textbox>
                        <w:txbxContent>
                          <w:p w14:paraId="588218B1" w14:textId="5F12F6C8" w:rsidR="000573E1" w:rsidRPr="000573E1" w:rsidRDefault="000573E1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30347C"/>
                                <w:sz w:val="76"/>
                                <w:szCs w:val="76"/>
                              </w:rPr>
                            </w:pPr>
                            <w:r w:rsidRPr="000573E1">
                              <w:rPr>
                                <w:rFonts w:ascii="Times New Roman" w:hAnsi="Times New Roman" w:cs="Times New Roman"/>
                                <w:b/>
                                <w:color w:val="30347C"/>
                                <w:sz w:val="76"/>
                                <w:szCs w:val="76"/>
                              </w:rPr>
                              <w:t>DLS-ALFEITE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bookmarkEnd w:id="0"/>
          </w:p>
        </w:tc>
      </w:tr>
      <w:tr w:rsidR="00747D58" w14:paraId="34B8B171" w14:textId="77777777" w:rsidTr="00747D58">
        <w:trPr>
          <w:trHeight w:val="8059"/>
        </w:trPr>
        <w:tc>
          <w:tcPr>
            <w:tcW w:w="5395" w:type="dxa"/>
            <w:hideMark/>
          </w:tcPr>
          <w:p w14:paraId="106CB06B" w14:textId="6568C2F4" w:rsidR="00747D58" w:rsidRDefault="00747D58" w:rsidP="00747D58"/>
        </w:tc>
      </w:tr>
      <w:tr w:rsidR="00747D58" w14:paraId="302CB452" w14:textId="77777777" w:rsidTr="00747D58">
        <w:trPr>
          <w:trHeight w:val="1299"/>
        </w:trPr>
        <w:tc>
          <w:tcPr>
            <w:tcW w:w="5395" w:type="dxa"/>
          </w:tcPr>
          <w:p w14:paraId="2C7C1B36" w14:textId="77777777" w:rsidR="00747D58" w:rsidRDefault="00747D58" w:rsidP="00747D58"/>
        </w:tc>
      </w:tr>
      <w:tr w:rsidR="00747D58" w14:paraId="4ACA0773" w14:textId="77777777" w:rsidTr="00747D58">
        <w:trPr>
          <w:trHeight w:val="1402"/>
        </w:trPr>
        <w:tc>
          <w:tcPr>
            <w:tcW w:w="5395" w:type="dxa"/>
          </w:tcPr>
          <w:p w14:paraId="3E0E6F21" w14:textId="47879F6F" w:rsidR="00747D58" w:rsidRDefault="00747D58" w:rsidP="00747D58"/>
        </w:tc>
      </w:tr>
    </w:tbl>
    <w:p w14:paraId="3267624E" w14:textId="70EFDFF7" w:rsidR="008E03F9" w:rsidRPr="008E03F9" w:rsidRDefault="00324D09" w:rsidP="008E03F9">
      <w:pPr>
        <w:rPr>
          <w:rFonts w:asciiTheme="majorHAnsi" w:eastAsiaTheme="majorEastAsia" w:hAnsiTheme="majorHAnsi" w:cstheme="majorBidi"/>
          <w:color w:val="0E1128" w:themeColor="text2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9136" behindDoc="1" locked="0" layoutInCell="1" allowOverlap="1" wp14:anchorId="7035D1EE" wp14:editId="11EB7360">
                <wp:simplePos x="0" y="0"/>
                <wp:positionH relativeFrom="margin">
                  <wp:posOffset>3994150</wp:posOffset>
                </wp:positionH>
                <wp:positionV relativeFrom="paragraph">
                  <wp:posOffset>8703697</wp:posOffset>
                </wp:positionV>
                <wp:extent cx="2798445" cy="254000"/>
                <wp:effectExtent l="0" t="0" r="0" b="0"/>
                <wp:wrapTight wrapText="bothSides">
                  <wp:wrapPolygon edited="0">
                    <wp:start x="441" y="0"/>
                    <wp:lineTo x="441" y="19440"/>
                    <wp:lineTo x="21027" y="19440"/>
                    <wp:lineTo x="21027" y="0"/>
                    <wp:lineTo x="441" y="0"/>
                  </wp:wrapPolygon>
                </wp:wrapTight>
                <wp:docPr id="20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8445" cy="254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8BEEDC" w14:textId="20C03D73" w:rsidR="00324D09" w:rsidRPr="002566E2" w:rsidRDefault="00324D09" w:rsidP="00324D09">
                            <w:pPr>
                              <w:jc w:val="both"/>
                            </w:pPr>
                            <w:r>
                              <w:t>Afonso Araújo | PSI2PRJ | 04/05/2022</w:t>
                            </w:r>
                          </w:p>
                          <w:p w14:paraId="7AE396A3" w14:textId="77777777" w:rsidR="00324D09" w:rsidRPr="00F1187B" w:rsidRDefault="00324D09" w:rsidP="00324D09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30347C"/>
                                <w:sz w:val="44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5D1EE" id="_x0000_s1029" type="#_x0000_t202" style="position:absolute;margin-left:314.5pt;margin-top:685.35pt;width:220.35pt;height:20pt;z-index:-251577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" filled="f" stroked="f">
                <v:textbox>
                  <w:txbxContent>
                    <w:p w14:paraId="008BEEDC" w14:textId="20C03D73" w:rsidR="00324D09" w:rsidRPr="002566E2" w:rsidRDefault="00324D09" w:rsidP="00324D09">
                      <w:pPr>
                        <w:jc w:val="both"/>
                      </w:pPr>
                      <w:r>
                        <w:t>Afonso Araújo | PSI2PRJ | 04/05/2022</w:t>
                      </w:r>
                    </w:p>
                    <w:p w14:paraId="7AE396A3" w14:textId="77777777" w:rsidR="00324D09" w:rsidRPr="00F1187B" w:rsidRDefault="00324D09" w:rsidP="00324D09">
                      <w:pPr>
                        <w:rPr>
                          <w:rFonts w:ascii="Times New Roman" w:hAnsi="Times New Roman" w:cs="Times New Roman"/>
                          <w:b/>
                          <w:color w:val="30347C"/>
                          <w:sz w:val="44"/>
                          <w:szCs w:val="76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747D58">
        <w:br w:type="textWrapping" w:clear="all"/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-17312213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455672" w14:textId="2F525165" w:rsidR="005E6586" w:rsidRPr="00701929" w:rsidRDefault="00C924A0">
          <w:pPr>
            <w:pStyle w:val="Cabealhodondice"/>
            <w:rPr>
              <w:color w:val="2B357C" w:themeColor="text2" w:themeTint="BF"/>
              <w:sz w:val="40"/>
              <w:szCs w:val="40"/>
            </w:rPr>
          </w:pPr>
          <w:r w:rsidRPr="00701929">
            <w:rPr>
              <w:color w:val="2B357C" w:themeColor="text2" w:themeTint="BF"/>
              <w:sz w:val="40"/>
              <w:szCs w:val="40"/>
            </w:rPr>
            <w:t>Índice</w:t>
          </w:r>
        </w:p>
        <w:p w14:paraId="7209FC95" w14:textId="5D5148D3" w:rsidR="00D979A3" w:rsidRDefault="005E6586">
          <w:pPr>
            <w:pStyle w:val="ndice1"/>
            <w:tabs>
              <w:tab w:val="right" w:leader="dot" w:pos="10140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581649" w:history="1">
            <w:r w:rsidR="00D979A3">
              <w:rPr>
                <w:noProof/>
                <w:webHidden/>
              </w:rPr>
              <w:tab/>
            </w:r>
            <w:r w:rsidR="00D979A3">
              <w:rPr>
                <w:noProof/>
                <w:webHidden/>
              </w:rPr>
              <w:fldChar w:fldCharType="begin"/>
            </w:r>
            <w:r w:rsidR="00D979A3">
              <w:rPr>
                <w:noProof/>
                <w:webHidden/>
              </w:rPr>
              <w:instrText xml:space="preserve"> PAGEREF _Toc102581649 \h </w:instrText>
            </w:r>
            <w:r w:rsidR="00D979A3">
              <w:rPr>
                <w:noProof/>
                <w:webHidden/>
              </w:rPr>
            </w:r>
            <w:r w:rsidR="00D979A3">
              <w:rPr>
                <w:noProof/>
                <w:webHidden/>
              </w:rPr>
              <w:fldChar w:fldCharType="separate"/>
            </w:r>
            <w:r w:rsidR="00C234D7">
              <w:rPr>
                <w:noProof/>
                <w:webHidden/>
              </w:rPr>
              <w:t>1</w:t>
            </w:r>
            <w:r w:rsidR="00D979A3">
              <w:rPr>
                <w:noProof/>
                <w:webHidden/>
              </w:rPr>
              <w:fldChar w:fldCharType="end"/>
            </w:r>
          </w:hyperlink>
        </w:p>
        <w:p w14:paraId="042BE2BC" w14:textId="6EB83FF4" w:rsidR="00D979A3" w:rsidRDefault="00D979A3">
          <w:pPr>
            <w:pStyle w:val="ndice1"/>
            <w:tabs>
              <w:tab w:val="right" w:leader="dot" w:pos="10140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102581650" w:history="1">
            <w:r w:rsidRPr="00A16BC8">
              <w:rPr>
                <w:rStyle w:val="Hiperligao"/>
                <w:noProof/>
              </w:rPr>
              <w:t>Contextualização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_Toc102581650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34D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5EA7D" w14:textId="4BDDCCAF" w:rsidR="00D979A3" w:rsidRDefault="00D979A3">
          <w:pPr>
            <w:pStyle w:val="ndice2"/>
            <w:tabs>
              <w:tab w:val="right" w:leader="dot" w:pos="10140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102581651" w:history="1">
            <w:r w:rsidRPr="00A16BC8">
              <w:rPr>
                <w:rStyle w:val="Hiperligao"/>
                <w:noProof/>
              </w:rPr>
              <w:t>Tema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_Toc102581651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34D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18CFC" w14:textId="49E4A70D" w:rsidR="00D979A3" w:rsidRDefault="00D979A3">
          <w:pPr>
            <w:pStyle w:val="ndice2"/>
            <w:tabs>
              <w:tab w:val="right" w:leader="dot" w:pos="10140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102581652" w:history="1">
            <w:r w:rsidRPr="00A16BC8">
              <w:rPr>
                <w:rStyle w:val="Hiperligao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_Toc102581652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34D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A75A3" w14:textId="0DED48E0" w:rsidR="00D979A3" w:rsidRDefault="00D979A3">
          <w:pPr>
            <w:pStyle w:val="ndice1"/>
            <w:tabs>
              <w:tab w:val="right" w:leader="dot" w:pos="10140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102581653" w:history="1">
            <w:r w:rsidRPr="00A16BC8">
              <w:rPr>
                <w:rStyle w:val="Hiperligao"/>
                <w:noProof/>
              </w:rPr>
              <w:t>Objetivos e âmbito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_Toc102581653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34D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FE31B" w14:textId="31A5F50C" w:rsidR="00D979A3" w:rsidRDefault="00D979A3">
          <w:pPr>
            <w:pStyle w:val="ndice1"/>
            <w:tabs>
              <w:tab w:val="right" w:leader="dot" w:pos="10140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102581654" w:history="1">
            <w:r w:rsidRPr="00A16BC8">
              <w:rPr>
                <w:rStyle w:val="Hiperligao"/>
                <w:noProof/>
              </w:rPr>
              <w:t>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_Toc102581654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34D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84413" w14:textId="63CF7406" w:rsidR="00D979A3" w:rsidRDefault="00D979A3">
          <w:pPr>
            <w:pStyle w:val="ndice2"/>
            <w:tabs>
              <w:tab w:val="right" w:leader="dot" w:pos="10140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102581655" w:history="1">
            <w:r w:rsidRPr="00A16BC8">
              <w:rPr>
                <w:rStyle w:val="Hiperligao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_Toc102581655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34D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84866" w14:textId="0D4037EA" w:rsidR="00D979A3" w:rsidRDefault="00D979A3">
          <w:pPr>
            <w:pStyle w:val="ndice2"/>
            <w:tabs>
              <w:tab w:val="right" w:leader="dot" w:pos="10140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102581656" w:history="1">
            <w:r w:rsidRPr="00A16BC8">
              <w:rPr>
                <w:rStyle w:val="Hiperligao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_Toc102581656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34D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E2D12" w14:textId="69EB7CFC" w:rsidR="00D979A3" w:rsidRDefault="00D979A3">
          <w:pPr>
            <w:pStyle w:val="ndice1"/>
            <w:tabs>
              <w:tab w:val="right" w:leader="dot" w:pos="10140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102581657" w:history="1">
            <w:r w:rsidRPr="00A16BC8">
              <w:rPr>
                <w:rStyle w:val="Hiperligao"/>
                <w:noProof/>
              </w:rPr>
              <w:t>Protótipo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_Toc102581657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34D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3F856" w14:textId="0DF70AAF" w:rsidR="00D979A3" w:rsidRDefault="00D979A3">
          <w:pPr>
            <w:pStyle w:val="ndice2"/>
            <w:tabs>
              <w:tab w:val="right" w:leader="dot" w:pos="10140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102581658" w:history="1">
            <w:r w:rsidRPr="00A16BC8">
              <w:rPr>
                <w:rStyle w:val="Hiperligao"/>
                <w:noProof/>
              </w:rPr>
              <w:t>Interfaces de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_Toc102581658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34D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ACB31" w14:textId="0FE4A9F3" w:rsidR="00D979A3" w:rsidRDefault="00D979A3">
          <w:pPr>
            <w:pStyle w:val="ndice3"/>
            <w:tabs>
              <w:tab w:val="right" w:leader="dot" w:pos="10140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102581659" w:history="1">
            <w:r w:rsidRPr="00A16BC8">
              <w:rPr>
                <w:rStyle w:val="Hiperligao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_Toc102581659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34D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1E95F" w14:textId="278EC3F2" w:rsidR="00D979A3" w:rsidRDefault="00D979A3">
          <w:pPr>
            <w:pStyle w:val="ndice3"/>
            <w:tabs>
              <w:tab w:val="right" w:leader="dot" w:pos="10140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102581660" w:history="1">
            <w:r w:rsidRPr="00A16BC8">
              <w:rPr>
                <w:rStyle w:val="Hiperligao"/>
                <w:noProof/>
              </w:rPr>
              <w:t>Setor Medicamentos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_Toc102581660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34D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2C1CC" w14:textId="331C1E50" w:rsidR="00D979A3" w:rsidRDefault="00D979A3">
          <w:pPr>
            <w:pStyle w:val="ndice3"/>
            <w:tabs>
              <w:tab w:val="right" w:leader="dot" w:pos="10140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102581661" w:history="1">
            <w:r w:rsidRPr="00A16BC8">
              <w:rPr>
                <w:rStyle w:val="Hiperligao"/>
                <w:noProof/>
              </w:rPr>
              <w:t>Setor Equipamentos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_Toc102581661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34D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17240" w14:textId="63F42C79" w:rsidR="00D979A3" w:rsidRDefault="00D979A3">
          <w:pPr>
            <w:pStyle w:val="ndice3"/>
            <w:tabs>
              <w:tab w:val="right" w:leader="dot" w:pos="10140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102581662" w:history="1">
            <w:r w:rsidRPr="00A16BC8">
              <w:rPr>
                <w:rStyle w:val="Hiperligao"/>
                <w:noProof/>
              </w:rPr>
              <w:t>Setor Inflamáveis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_Toc102581662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34D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8AB23" w14:textId="254AF778" w:rsidR="00D979A3" w:rsidRDefault="00D979A3">
          <w:pPr>
            <w:pStyle w:val="ndice2"/>
            <w:tabs>
              <w:tab w:val="right" w:leader="dot" w:pos="10140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102581663" w:history="1">
            <w:r w:rsidRPr="00A16BC8">
              <w:rPr>
                <w:rStyle w:val="Hiperligao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_Toc102581663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34D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A25CC" w14:textId="6E4EB039" w:rsidR="00D979A3" w:rsidRDefault="00D979A3">
          <w:pPr>
            <w:pStyle w:val="ndice3"/>
            <w:tabs>
              <w:tab w:val="right" w:leader="dot" w:pos="10140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102581664" w:history="1">
            <w:r w:rsidRPr="00A16BC8">
              <w:rPr>
                <w:rStyle w:val="Hiperligao"/>
                <w:noProof/>
              </w:rPr>
              <w:t>Diagrama da Base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_Toc102581664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34D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8E9E9" w14:textId="26A4A080" w:rsidR="00D979A3" w:rsidRDefault="00D979A3">
          <w:pPr>
            <w:pStyle w:val="ndice3"/>
            <w:tabs>
              <w:tab w:val="right" w:leader="dot" w:pos="10140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102581665" w:history="1">
            <w:r w:rsidRPr="00A16BC8">
              <w:rPr>
                <w:rStyle w:val="Hiperligao"/>
                <w:noProof/>
              </w:rPr>
              <w:t>Diagrama de Entidade Relação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_Toc102581665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34D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27193" w14:textId="73C237A7" w:rsidR="00D979A3" w:rsidRDefault="00D979A3">
          <w:pPr>
            <w:pStyle w:val="ndice3"/>
            <w:tabs>
              <w:tab w:val="right" w:leader="dot" w:pos="10140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102581666" w:history="1">
            <w:r w:rsidRPr="00A16BC8">
              <w:rPr>
                <w:rStyle w:val="Hiperligao"/>
                <w:noProof/>
              </w:rPr>
              <w:t>Diagrama de Fluxo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_Toc102581666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34D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5774C" w14:textId="69121B2D" w:rsidR="00D979A3" w:rsidRDefault="00D979A3">
          <w:pPr>
            <w:pStyle w:val="ndice3"/>
            <w:tabs>
              <w:tab w:val="right" w:leader="dot" w:pos="10140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102581668" w:history="1">
            <w:r w:rsidRPr="00A16BC8">
              <w:rPr>
                <w:rStyle w:val="Hiperligao"/>
                <w:noProof/>
              </w:rPr>
              <w:t>Mapa de Gantt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_Toc102581668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34D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47CFC" w14:textId="6094384F" w:rsidR="00D979A3" w:rsidRDefault="00D979A3">
          <w:pPr>
            <w:pStyle w:val="ndice2"/>
            <w:tabs>
              <w:tab w:val="right" w:leader="dot" w:pos="10140"/>
            </w:tabs>
            <w:rPr>
              <w:rFonts w:eastAsiaTheme="minorEastAsia"/>
              <w:noProof/>
              <w:sz w:val="22"/>
              <w:szCs w:val="22"/>
              <w:lang w:eastAsia="pt-PT"/>
            </w:rPr>
          </w:pPr>
          <w:hyperlink w:anchor="_Toc102581670" w:history="1">
            <w:r w:rsidRPr="00A16BC8">
              <w:rPr>
                <w:rStyle w:val="Hiperligao"/>
                <w:noProof/>
                <w:shd w:val="clear" w:color="auto" w:fill="FAF9F8"/>
              </w:rPr>
              <w:t>Referências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_Toc102581670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234D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2417D" w14:textId="33BBBE11" w:rsidR="005E6586" w:rsidRDefault="005E6586">
          <w:r>
            <w:rPr>
              <w:b/>
              <w:bCs/>
            </w:rPr>
            <w:fldChar w:fldCharType="end"/>
          </w:r>
        </w:p>
      </w:sdtContent>
    </w:sdt>
    <w:p w14:paraId="1615935D" w14:textId="3CD30EE6" w:rsidR="005E6586" w:rsidRDefault="007E0FFD">
      <w:pPr>
        <w:rPr>
          <w:rFonts w:asciiTheme="majorHAnsi" w:eastAsiaTheme="majorEastAsia" w:hAnsiTheme="majorHAnsi" w:cstheme="majorBidi"/>
          <w:color w:val="0E1128" w:themeColor="text2"/>
          <w:sz w:val="32"/>
          <w:szCs w:val="32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89984" behindDoc="1" locked="0" layoutInCell="1" allowOverlap="1" wp14:anchorId="3EBB8747" wp14:editId="1B80F8C7">
                <wp:simplePos x="0" y="0"/>
                <wp:positionH relativeFrom="margin">
                  <wp:align>center</wp:align>
                </wp:positionH>
                <wp:positionV relativeFrom="paragraph">
                  <wp:posOffset>4530666</wp:posOffset>
                </wp:positionV>
                <wp:extent cx="307975" cy="307975"/>
                <wp:effectExtent l="0" t="0" r="0" b="0"/>
                <wp:wrapTight wrapText="bothSides">
                  <wp:wrapPolygon edited="0">
                    <wp:start x="4008" y="0"/>
                    <wp:lineTo x="4008" y="20041"/>
                    <wp:lineTo x="17369" y="20041"/>
                    <wp:lineTo x="17369" y="0"/>
                    <wp:lineTo x="4008" y="0"/>
                  </wp:wrapPolygon>
                </wp:wrapTight>
                <wp:docPr id="4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ACC946" w14:textId="31CA133B" w:rsidR="007E0FFD" w:rsidRPr="007E0FFD" w:rsidRDefault="007E0FFD" w:rsidP="007E0FFD">
                            <w:pPr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B8747" id="_x0000_s1030" type="#_x0000_t202" style="position:absolute;margin-left:0;margin-top:356.75pt;width:24.25pt;height:24.25pt;z-index:-2516264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" filled="f" stroked="f">
                <v:textbox>
                  <w:txbxContent>
                    <w:p w14:paraId="63ACC946" w14:textId="31CA133B" w:rsidR="007E0FFD" w:rsidRPr="007E0FFD" w:rsidRDefault="007E0FFD" w:rsidP="007E0FFD">
                      <w:pPr>
                        <w:rPr>
                          <w:sz w:val="28"/>
                          <w:szCs w:val="28"/>
                          <w:lang w:val="en-GB"/>
                        </w:rPr>
                      </w:pPr>
                      <w:r>
                        <w:rPr>
                          <w:sz w:val="28"/>
                          <w:szCs w:val="28"/>
                          <w:lang w:val="en-GB"/>
                        </w:rPr>
                        <w:t>2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5E6586">
        <w:br w:type="page"/>
      </w:r>
    </w:p>
    <w:p w14:paraId="23EEF818" w14:textId="1A0B016E" w:rsidR="002566E2" w:rsidRPr="00BC3C9E" w:rsidRDefault="005E6586" w:rsidP="002566E2">
      <w:pPr>
        <w:pStyle w:val="Ttulo1"/>
        <w:rPr>
          <w:sz w:val="40"/>
          <w:szCs w:val="40"/>
        </w:rPr>
      </w:pPr>
      <w:bookmarkStart w:id="1" w:name="_Toc102581650"/>
      <w:r w:rsidRPr="00BC3C9E">
        <w:rPr>
          <w:sz w:val="40"/>
          <w:szCs w:val="40"/>
        </w:rPr>
        <w:lastRenderedPageBreak/>
        <w:t>Contextualização</w:t>
      </w:r>
      <w:bookmarkEnd w:id="1"/>
    </w:p>
    <w:p w14:paraId="2D9F93CD" w14:textId="5870670B" w:rsidR="002566E2" w:rsidRPr="00BC3C9E" w:rsidRDefault="00C924A0" w:rsidP="002566E2">
      <w:pPr>
        <w:pStyle w:val="Ttulo2"/>
        <w:rPr>
          <w:sz w:val="28"/>
          <w:szCs w:val="28"/>
        </w:rPr>
      </w:pPr>
      <w:bookmarkStart w:id="2" w:name="_Toc102581651"/>
      <w:r w:rsidRPr="00BC3C9E">
        <w:rPr>
          <w:sz w:val="28"/>
          <w:szCs w:val="28"/>
        </w:rPr>
        <w:t>Tema do projeto</w:t>
      </w:r>
      <w:bookmarkEnd w:id="2"/>
    </w:p>
    <w:p w14:paraId="78A0CB37" w14:textId="3451A2B2" w:rsidR="002566E2" w:rsidRPr="002566E2" w:rsidRDefault="002566E2" w:rsidP="00BC3C9E">
      <w:pPr>
        <w:jc w:val="both"/>
      </w:pPr>
    </w:p>
    <w:p w14:paraId="2C1CEF37" w14:textId="4BFD4FCD" w:rsidR="002566E2" w:rsidRPr="002566E2" w:rsidRDefault="002566E2" w:rsidP="00972311">
      <w:pPr>
        <w:ind w:firstLine="720"/>
        <w:jc w:val="both"/>
      </w:pPr>
      <w:r>
        <w:t>DLS-ALFEITE consiste num programa que ajuda a gerir o Departamento Logístico Sanitário do Alfeite. O DLS-ALFEITE irá ajudar na organização de cada Departamento Sanitário, desde o Setor de Medicamentos até ao de Dispositivos Médicos.</w:t>
      </w:r>
    </w:p>
    <w:p w14:paraId="20480988" w14:textId="618D7BAD" w:rsidR="00BC3C9E" w:rsidRDefault="00BC3C9E" w:rsidP="002566E2">
      <w:pPr>
        <w:pStyle w:val="Ttulo2"/>
        <w:rPr>
          <w:sz w:val="28"/>
          <w:szCs w:val="28"/>
        </w:rPr>
      </w:pPr>
    </w:p>
    <w:p w14:paraId="642EC0E8" w14:textId="1E778253" w:rsidR="002566E2" w:rsidRDefault="00C924A0" w:rsidP="002566E2">
      <w:pPr>
        <w:pStyle w:val="Ttulo2"/>
        <w:rPr>
          <w:sz w:val="28"/>
          <w:szCs w:val="28"/>
        </w:rPr>
      </w:pPr>
      <w:bookmarkStart w:id="3" w:name="_Toc102581652"/>
      <w:r w:rsidRPr="00BC3C9E">
        <w:rPr>
          <w:sz w:val="28"/>
          <w:szCs w:val="28"/>
        </w:rPr>
        <w:t>Descrição</w:t>
      </w:r>
      <w:bookmarkEnd w:id="3"/>
    </w:p>
    <w:p w14:paraId="3739AB12" w14:textId="77777777" w:rsidR="006C5CC5" w:rsidRPr="006C5CC5" w:rsidRDefault="006C5CC5" w:rsidP="006C5CC5"/>
    <w:p w14:paraId="70276DA8" w14:textId="3F54AD10" w:rsidR="00A3673F" w:rsidRDefault="001C2E34" w:rsidP="00972311">
      <w:pPr>
        <w:ind w:firstLine="720"/>
        <w:jc w:val="both"/>
      </w:pPr>
      <w:r>
        <w:t xml:space="preserve">O </w:t>
      </w:r>
      <w:r w:rsidR="006C5CC5">
        <w:t>DLS-ALFEITE</w:t>
      </w:r>
      <w:r>
        <w:t xml:space="preserve"> pretende solucionar alguns problemas</w:t>
      </w:r>
      <w:r w:rsidR="004431E3">
        <w:t xml:space="preserve"> que existem no Departamento Logístico Sanitário do Alfeite. </w:t>
      </w:r>
      <w:r w:rsidR="002566E2">
        <w:t>Neste Departamento, a organização de alguns setores, nomeadamente o de medicamentos e dispositivos médicos e inflamáveis não é digital, dificultando assim a sua gestão.</w:t>
      </w:r>
      <w:r w:rsidR="00B17A2D">
        <w:t xml:space="preserve"> </w:t>
      </w:r>
      <w:r w:rsidR="00D44D72">
        <w:t>Desta forma, pretendo criar um programa que ajude a gerir algumas secções do departamento, particularmente a secção de Compras, Fornecimento e Armazenamento.</w:t>
      </w:r>
    </w:p>
    <w:p w14:paraId="63A539E0" w14:textId="5AD2FF47" w:rsidR="000D201B" w:rsidRDefault="00A3673F" w:rsidP="00972311">
      <w:pPr>
        <w:ind w:firstLine="720"/>
        <w:jc w:val="both"/>
      </w:pPr>
      <w:r>
        <w:t>Desta forma o</w:t>
      </w:r>
      <w:r w:rsidR="007038E8">
        <w:t xml:space="preserve"> DLS-ALFEITE</w:t>
      </w:r>
      <w:r w:rsidR="008868F3">
        <w:t xml:space="preserve"> irá conter um sistema de login para que a autenticação </w:t>
      </w:r>
      <w:r w:rsidR="00022066">
        <w:t>seja</w:t>
      </w:r>
      <w:r w:rsidR="00DD0758">
        <w:t xml:space="preserve"> feita apenas por pessoas com acesso</w:t>
      </w:r>
      <w:r w:rsidR="005A32D4">
        <w:t xml:space="preserve"> à mesma</w:t>
      </w:r>
      <w:r w:rsidR="00E77192">
        <w:t xml:space="preserve">. </w:t>
      </w:r>
      <w:r w:rsidR="00200482">
        <w:t>De maneira que</w:t>
      </w:r>
      <w:r w:rsidR="005A32D4">
        <w:t xml:space="preserve"> est</w:t>
      </w:r>
      <w:r w:rsidR="00200482">
        <w:t>e</w:t>
      </w:r>
      <w:r w:rsidR="005A32D4">
        <w:t xml:space="preserve"> seja ainda mais restrit</w:t>
      </w:r>
      <w:r w:rsidR="00200482">
        <w:t>o</w:t>
      </w:r>
      <w:r w:rsidR="00E77192">
        <w:t xml:space="preserve">, </w:t>
      </w:r>
      <w:r w:rsidR="00A72432">
        <w:t>após a tentativa de login</w:t>
      </w:r>
      <w:r w:rsidR="00E77192">
        <w:t xml:space="preserve">, será necessário inserir </w:t>
      </w:r>
      <w:r w:rsidR="00A72432">
        <w:t>um código</w:t>
      </w:r>
      <w:r w:rsidR="00200482">
        <w:t xml:space="preserve"> único. Est</w:t>
      </w:r>
      <w:r w:rsidR="00392A4F">
        <w:t xml:space="preserve">e código é definido </w:t>
      </w:r>
      <w:r w:rsidR="009D5064">
        <w:t>diretamente na base de dados</w:t>
      </w:r>
      <w:r w:rsidR="00BB03AD">
        <w:t>.</w:t>
      </w:r>
      <w:r w:rsidR="006F64C0">
        <w:t xml:space="preserve"> </w:t>
      </w:r>
      <w:r w:rsidR="00F06888">
        <w:t>Caso</w:t>
      </w:r>
      <w:r w:rsidR="006F64C0">
        <w:t xml:space="preserve"> </w:t>
      </w:r>
      <w:r w:rsidR="00F06888">
        <w:t>o utilizador necessite de</w:t>
      </w:r>
      <w:r w:rsidR="006F64C0">
        <w:t xml:space="preserve"> recuperar a password</w:t>
      </w:r>
      <w:r w:rsidR="00F06888">
        <w:t xml:space="preserve">, </w:t>
      </w:r>
      <w:r w:rsidR="004B63D3">
        <w:t xml:space="preserve">deve </w:t>
      </w:r>
      <w:r w:rsidR="00F06888">
        <w:t>clicar</w:t>
      </w:r>
      <w:r w:rsidR="004B63D3">
        <w:t xml:space="preserve"> </w:t>
      </w:r>
      <w:r w:rsidR="002F70C8">
        <w:t xml:space="preserve">no link afixado </w:t>
      </w:r>
      <w:r w:rsidR="00567B61">
        <w:t>no ecrã</w:t>
      </w:r>
      <w:r w:rsidR="002F70C8">
        <w:t xml:space="preserve"> de login</w:t>
      </w:r>
      <w:r w:rsidR="00DD5F39">
        <w:t xml:space="preserve"> para proceder á recuperação</w:t>
      </w:r>
      <w:r w:rsidR="002F70C8">
        <w:t>.</w:t>
      </w:r>
      <w:r w:rsidR="00DD5F39">
        <w:t xml:space="preserve"> Para recuperar a password será necessário </w:t>
      </w:r>
      <w:r w:rsidR="001425CA">
        <w:t>o nome de utilizador</w:t>
      </w:r>
      <w:r w:rsidR="007A73F2">
        <w:t xml:space="preserve"> e </w:t>
      </w:r>
      <w:r w:rsidR="00CC333E">
        <w:t xml:space="preserve">do </w:t>
      </w:r>
      <w:r w:rsidR="001425CA">
        <w:t>código único</w:t>
      </w:r>
      <w:r w:rsidR="007A73F2">
        <w:t>.</w:t>
      </w:r>
    </w:p>
    <w:p w14:paraId="5928A97D" w14:textId="3502B92D" w:rsidR="00C924A0" w:rsidRDefault="00F064A8" w:rsidP="00972311">
      <w:pPr>
        <w:ind w:firstLine="720"/>
        <w:jc w:val="both"/>
      </w:pPr>
      <w:r>
        <w:t xml:space="preserve">Após </w:t>
      </w:r>
      <w:r w:rsidR="00C94192">
        <w:t>iniciar sessão</w:t>
      </w:r>
      <w:r w:rsidR="00A13A75">
        <w:t xml:space="preserve">, </w:t>
      </w:r>
      <w:r w:rsidR="008D76DF">
        <w:t>pode</w:t>
      </w:r>
      <w:r w:rsidR="00A13A75">
        <w:t>mos</w:t>
      </w:r>
      <w:r w:rsidR="00FE0FC3">
        <w:t xml:space="preserve"> encontrar o</w:t>
      </w:r>
      <w:r w:rsidR="008D76DF">
        <w:t xml:space="preserve"> </w:t>
      </w:r>
      <w:r w:rsidR="00567B61">
        <w:t>ecrã</w:t>
      </w:r>
      <w:r w:rsidR="008D76DF">
        <w:t xml:space="preserve"> principal </w:t>
      </w:r>
      <w:r w:rsidR="00A13A75">
        <w:t xml:space="preserve">do DLS-ALFEITE, </w:t>
      </w:r>
      <w:r w:rsidR="008D76DF">
        <w:t xml:space="preserve">onde </w:t>
      </w:r>
      <w:r w:rsidR="00A13A75">
        <w:t xml:space="preserve">irá existir </w:t>
      </w:r>
      <w:r w:rsidR="005E6296">
        <w:t>um menu</w:t>
      </w:r>
      <w:r w:rsidR="00A13A75">
        <w:t xml:space="preserve"> no lado esquerdo com </w:t>
      </w:r>
      <w:r w:rsidR="004A1870">
        <w:t>os</w:t>
      </w:r>
      <w:r w:rsidR="00A13A75">
        <w:t xml:space="preserve"> vári</w:t>
      </w:r>
      <w:r w:rsidR="004A1870">
        <w:t>o</w:t>
      </w:r>
      <w:r w:rsidR="00A13A75">
        <w:t xml:space="preserve">s </w:t>
      </w:r>
      <w:r w:rsidR="004A1870">
        <w:t>s</w:t>
      </w:r>
      <w:r w:rsidR="00DE04B9">
        <w:t>etores</w:t>
      </w:r>
      <w:r w:rsidR="00D22572">
        <w:t xml:space="preserve">, nomeadamente </w:t>
      </w:r>
      <w:r w:rsidR="00DE04B9">
        <w:t>o Setor de Medicamentos, Dispositivos Médicos</w:t>
      </w:r>
      <w:r w:rsidR="00D72C2F">
        <w:t xml:space="preserve"> e </w:t>
      </w:r>
      <w:r w:rsidR="00696A66">
        <w:t>Inflamáveis.</w:t>
      </w:r>
      <w:r w:rsidR="005E6296">
        <w:t xml:space="preserve"> Para cada </w:t>
      </w:r>
      <w:r w:rsidR="00D72C2F">
        <w:t xml:space="preserve">um destes </w:t>
      </w:r>
      <w:r w:rsidR="005E6296">
        <w:t>setor</w:t>
      </w:r>
      <w:r w:rsidR="00D72C2F">
        <w:t>es</w:t>
      </w:r>
      <w:r w:rsidR="005E6296">
        <w:t xml:space="preserve"> </w:t>
      </w:r>
      <w:r w:rsidR="00E30957">
        <w:t xml:space="preserve">irá existir uma tabela </w:t>
      </w:r>
      <w:r w:rsidR="0029510C">
        <w:t xml:space="preserve">onde </w:t>
      </w:r>
      <w:r w:rsidR="005E6296">
        <w:t xml:space="preserve">poderemos verificar a quantidade de cada produto, efetuar uma </w:t>
      </w:r>
      <w:r w:rsidR="00410AEF">
        <w:t>aquisição</w:t>
      </w:r>
      <w:r w:rsidR="005E6296">
        <w:t xml:space="preserve"> ou </w:t>
      </w:r>
      <w:r w:rsidR="001231F1">
        <w:t>o fornecimento do mesmo</w:t>
      </w:r>
      <w:r w:rsidR="005E6296">
        <w:t>.</w:t>
      </w:r>
      <w:r w:rsidR="001231F1">
        <w:t xml:space="preserve"> </w:t>
      </w:r>
      <w:r w:rsidR="009A6B59">
        <w:t>C</w:t>
      </w:r>
      <w:r w:rsidR="001231F1">
        <w:t>ada produto irá conter as suas informações</w:t>
      </w:r>
      <w:r w:rsidR="009A6B59">
        <w:t xml:space="preserve"> (</w:t>
      </w:r>
      <w:r w:rsidR="00C15F80">
        <w:t>Denominação</w:t>
      </w:r>
      <w:r w:rsidR="009A6B59">
        <w:t>,</w:t>
      </w:r>
      <w:r w:rsidR="005A7C0E">
        <w:t xml:space="preserve"> Descrição, </w:t>
      </w:r>
      <w:r w:rsidR="00177A60">
        <w:t>Número de série, Lote</w:t>
      </w:r>
      <w:r w:rsidR="003E24A3">
        <w:t>, Quantidade</w:t>
      </w:r>
      <w:r w:rsidR="009A6B59">
        <w:t>)</w:t>
      </w:r>
      <w:r w:rsidR="00D5552A">
        <w:t>.</w:t>
      </w:r>
      <w:r w:rsidR="0078595F">
        <w:t xml:space="preserve"> Caso o utilizador</w:t>
      </w:r>
      <w:r w:rsidR="00001BCE">
        <w:t xml:space="preserve"> necessite de</w:t>
      </w:r>
      <w:r w:rsidR="004D6784">
        <w:t xml:space="preserve"> encontrar algum produto rapidamente, para cada </w:t>
      </w:r>
      <w:r w:rsidR="00F0131C">
        <w:t xml:space="preserve">setor irá haver </w:t>
      </w:r>
      <w:r w:rsidR="00DD6482">
        <w:t xml:space="preserve">no topo da página </w:t>
      </w:r>
      <w:r w:rsidR="00F0131C">
        <w:t>uma barra de pesquisa para facilitar</w:t>
      </w:r>
      <w:r w:rsidR="008F59D3">
        <w:t>.</w:t>
      </w:r>
      <w:r w:rsidR="00001BCE">
        <w:t xml:space="preserve"> </w:t>
      </w:r>
      <w:r w:rsidR="00C21226">
        <w:t xml:space="preserve">Cada produto da tabela terá </w:t>
      </w:r>
      <w:r w:rsidR="00EE4237">
        <w:t>quatro</w:t>
      </w:r>
      <w:r w:rsidR="00C21226">
        <w:t xml:space="preserve"> botões, </w:t>
      </w:r>
      <w:r w:rsidR="00410AEF">
        <w:t>Aquisição</w:t>
      </w:r>
      <w:r w:rsidR="00C21226">
        <w:t>, Fornecimento</w:t>
      </w:r>
      <w:r w:rsidR="00596CF8">
        <w:t xml:space="preserve">, Editar e Eliminar. </w:t>
      </w:r>
      <w:r w:rsidR="000D201B">
        <w:t xml:space="preserve">Ao clicar no botão </w:t>
      </w:r>
      <w:r w:rsidR="00410AEF">
        <w:t>de Aquisição</w:t>
      </w:r>
      <w:r w:rsidR="00C057A5">
        <w:t xml:space="preserve"> o utilizador irá deparar-se com </w:t>
      </w:r>
      <w:r w:rsidR="00567B61">
        <w:t>um ecrã</w:t>
      </w:r>
      <w:r w:rsidR="00C057A5">
        <w:t xml:space="preserve"> onde necessitará de preencher </w:t>
      </w:r>
      <w:r w:rsidR="00BA5E98">
        <w:t>alguns</w:t>
      </w:r>
      <w:r w:rsidR="00C057A5">
        <w:t xml:space="preserve"> campos</w:t>
      </w:r>
      <w:r w:rsidR="00BA5E98">
        <w:t xml:space="preserve">, como data do pedido de aquisição, </w:t>
      </w:r>
      <w:r w:rsidR="002750AD">
        <w:t>motivo</w:t>
      </w:r>
      <w:r w:rsidR="006A01F7">
        <w:t xml:space="preserve"> e quantidade, </w:t>
      </w:r>
      <w:r w:rsidR="000C4EE0">
        <w:t xml:space="preserve">no final </w:t>
      </w:r>
      <w:r w:rsidR="00E25C02">
        <w:t>será enviado um email com as respetivas informações confirmando o pedido de aquisição</w:t>
      </w:r>
      <w:r w:rsidR="00BA5E98">
        <w:t>.</w:t>
      </w:r>
      <w:r w:rsidR="00A528E0">
        <w:t xml:space="preserve"> No botão de Fornecimento</w:t>
      </w:r>
      <w:r w:rsidR="00241509">
        <w:t xml:space="preserve"> o utilizador irá deparar-se com </w:t>
      </w:r>
      <w:r w:rsidR="00567B61">
        <w:t>um ecrã</w:t>
      </w:r>
      <w:r w:rsidR="00241509">
        <w:t xml:space="preserve"> onde necessitará de preencher alguns campos,</w:t>
      </w:r>
      <w:r w:rsidR="001046C2">
        <w:t xml:space="preserve"> como quantidade a remover, </w:t>
      </w:r>
      <w:r w:rsidR="00C508F5">
        <w:t xml:space="preserve">email, </w:t>
      </w:r>
      <w:r w:rsidR="001046C2">
        <w:t xml:space="preserve">data de fornecimento, </w:t>
      </w:r>
      <w:r w:rsidR="00C05CAE">
        <w:t>local do fornecimento</w:t>
      </w:r>
      <w:r w:rsidR="00C508F5">
        <w:t xml:space="preserve"> </w:t>
      </w:r>
      <w:r w:rsidR="00A05F56">
        <w:t xml:space="preserve">e após concluir o fornecimento </w:t>
      </w:r>
      <w:r w:rsidR="00E71510">
        <w:t xml:space="preserve">é </w:t>
      </w:r>
      <w:r w:rsidR="009D4147">
        <w:t>emitido</w:t>
      </w:r>
      <w:r w:rsidR="00E71510">
        <w:t xml:space="preserve"> um</w:t>
      </w:r>
      <w:r w:rsidR="009D4147">
        <w:t>a fatura pelo respetivo email.</w:t>
      </w:r>
      <w:r w:rsidR="00B036D3">
        <w:t xml:space="preserve"> </w:t>
      </w:r>
      <w:r w:rsidR="00320862">
        <w:t xml:space="preserve">Ao clicar no botão de editar </w:t>
      </w:r>
      <w:r w:rsidR="00F95C5C">
        <w:t>poderemos editar alguns dos campos.</w:t>
      </w:r>
      <w:r w:rsidR="00F1124A">
        <w:t xml:space="preserve"> </w:t>
      </w:r>
      <w:r w:rsidR="00046190">
        <w:t>Como o nome indica</w:t>
      </w:r>
      <w:r w:rsidR="00EC4991">
        <w:t xml:space="preserve"> no botão de eliminar irá ocorrer a eliminação de cada registo. Também irá existir um botão de adicionar um produto</w:t>
      </w:r>
      <w:r w:rsidR="00BC55C3">
        <w:t xml:space="preserve"> para cada setor, necessitando de preencher </w:t>
      </w:r>
      <w:r w:rsidR="00EC59BA">
        <w:t>os campos que sejam obrigatórios para a sua identificação.</w:t>
      </w:r>
    </w:p>
    <w:p w14:paraId="22AA48F1" w14:textId="4520DADF" w:rsidR="00D72C2F" w:rsidRDefault="00D72C2F" w:rsidP="009D4147">
      <w:pPr>
        <w:jc w:val="both"/>
      </w:pPr>
    </w:p>
    <w:p w14:paraId="207BE000" w14:textId="44CFC143" w:rsidR="00EC4991" w:rsidRDefault="00EC4991" w:rsidP="009D4147">
      <w:pPr>
        <w:jc w:val="both"/>
      </w:pPr>
    </w:p>
    <w:p w14:paraId="420EBE8B" w14:textId="689DDD78" w:rsidR="00C924A0" w:rsidRDefault="00C924A0" w:rsidP="00C924A0"/>
    <w:p w14:paraId="7CCD50F2" w14:textId="521FEDEC" w:rsidR="00C924A0" w:rsidRDefault="00C924A0" w:rsidP="00C924A0"/>
    <w:p w14:paraId="4026B3A3" w14:textId="2DF76435" w:rsidR="00C924A0" w:rsidRDefault="007E0FFD" w:rsidP="00C924A0"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92032" behindDoc="1" locked="0" layoutInCell="1" allowOverlap="1" wp14:anchorId="3234311A" wp14:editId="56138E6E">
                <wp:simplePos x="0" y="0"/>
                <wp:positionH relativeFrom="margin">
                  <wp:align>center</wp:align>
                </wp:positionH>
                <wp:positionV relativeFrom="paragraph">
                  <wp:posOffset>157288</wp:posOffset>
                </wp:positionV>
                <wp:extent cx="307975" cy="307975"/>
                <wp:effectExtent l="0" t="0" r="0" b="0"/>
                <wp:wrapTight wrapText="bothSides">
                  <wp:wrapPolygon edited="0">
                    <wp:start x="4008" y="0"/>
                    <wp:lineTo x="4008" y="20041"/>
                    <wp:lineTo x="17369" y="20041"/>
                    <wp:lineTo x="17369" y="0"/>
                    <wp:lineTo x="4008" y="0"/>
                  </wp:wrapPolygon>
                </wp:wrapTight>
                <wp:docPr id="4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EF4B04" w14:textId="2037BB99" w:rsidR="007E0FFD" w:rsidRPr="007E0FFD" w:rsidRDefault="007E0FFD" w:rsidP="007E0FFD">
                            <w:pPr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4311A" id="_x0000_s1031" type="#_x0000_t202" style="position:absolute;margin-left:0;margin-top:12.4pt;width:24.25pt;height:24.25pt;z-index:-2516244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" filled="f" stroked="f">
                <v:textbox>
                  <w:txbxContent>
                    <w:p w14:paraId="13EF4B04" w14:textId="2037BB99" w:rsidR="007E0FFD" w:rsidRPr="007E0FFD" w:rsidRDefault="007E0FFD" w:rsidP="007E0FFD">
                      <w:pPr>
                        <w:rPr>
                          <w:sz w:val="28"/>
                          <w:szCs w:val="28"/>
                          <w:lang w:val="en-GB"/>
                        </w:rPr>
                      </w:pPr>
                      <w:r>
                        <w:rPr>
                          <w:sz w:val="28"/>
                          <w:szCs w:val="28"/>
                          <w:lang w:val="en-GB"/>
                        </w:rPr>
                        <w:t>3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66E3FCF" w14:textId="77777777" w:rsidR="00C924A0" w:rsidRPr="00C924A0" w:rsidRDefault="00C924A0" w:rsidP="00C924A0"/>
    <w:p w14:paraId="05FDCDF3" w14:textId="43F44BF0" w:rsidR="005E6586" w:rsidRDefault="005E6586" w:rsidP="005E6586">
      <w:pPr>
        <w:pStyle w:val="Ttulo1"/>
      </w:pPr>
      <w:bookmarkStart w:id="4" w:name="_Toc102581653"/>
      <w:r>
        <w:lastRenderedPageBreak/>
        <w:t>Objetivos e âmbito do projeto</w:t>
      </w:r>
      <w:bookmarkEnd w:id="4"/>
    </w:p>
    <w:p w14:paraId="6C2A048D" w14:textId="77777777" w:rsidR="00CB6BE1" w:rsidRPr="00CB6BE1" w:rsidRDefault="00CB6BE1" w:rsidP="00CB6BE1"/>
    <w:p w14:paraId="022FB7E1" w14:textId="5AB74528" w:rsidR="00C924A0" w:rsidRDefault="004122FF" w:rsidP="009A0A7F">
      <w:pPr>
        <w:ind w:firstLine="720"/>
        <w:jc w:val="both"/>
      </w:pPr>
      <w:r>
        <w:t>No</w:t>
      </w:r>
      <w:r w:rsidR="00885DB5">
        <w:t xml:space="preserve"> âmbito da disciplina de </w:t>
      </w:r>
      <w:r>
        <w:t>P</w:t>
      </w:r>
      <w:r w:rsidR="00885DB5">
        <w:t xml:space="preserve">rogramação e </w:t>
      </w:r>
      <w:r>
        <w:t>S</w:t>
      </w:r>
      <w:r w:rsidR="00885DB5">
        <w:t xml:space="preserve">istemas de </w:t>
      </w:r>
      <w:r>
        <w:t>I</w:t>
      </w:r>
      <w:r w:rsidR="00885DB5">
        <w:t xml:space="preserve">nformação </w:t>
      </w:r>
      <w:r>
        <w:t>procurei desenvolver</w:t>
      </w:r>
      <w:r w:rsidR="002634F1">
        <w:t>,</w:t>
      </w:r>
      <w:r w:rsidR="009A0A7F">
        <w:t xml:space="preserve"> com base nos requisitos solicitados pelo professor, </w:t>
      </w:r>
      <w:r>
        <w:t>um programa com o objetivo de resolver um problema específico</w:t>
      </w:r>
      <w:r w:rsidR="00972311">
        <w:t>.</w:t>
      </w:r>
      <w:r w:rsidR="009A0A7F">
        <w:t xml:space="preserve"> </w:t>
      </w:r>
      <w:r w:rsidR="00E848F8">
        <w:t>O DLS-ALFEITE</w:t>
      </w:r>
      <w:r w:rsidR="00862162">
        <w:t xml:space="preserve">, Departamento Logístico Sanitário do Alfeite, </w:t>
      </w:r>
      <w:r w:rsidR="00E848F8">
        <w:t>tem como objetivo a</w:t>
      </w:r>
      <w:r w:rsidR="00AF319B">
        <w:t xml:space="preserve">uxiliar </w:t>
      </w:r>
      <w:r w:rsidR="00E848F8">
        <w:t>a organização d</w:t>
      </w:r>
      <w:r w:rsidR="00862162">
        <w:t xml:space="preserve">e </w:t>
      </w:r>
      <w:r w:rsidR="00E848F8">
        <w:t xml:space="preserve">três setores concretos, </w:t>
      </w:r>
      <w:r w:rsidR="00862162">
        <w:t>d</w:t>
      </w:r>
      <w:r w:rsidR="00E848F8">
        <w:t>os quais</w:t>
      </w:r>
      <w:r w:rsidR="00AF319B">
        <w:t>,</w:t>
      </w:r>
      <w:r w:rsidR="00E848F8">
        <w:t xml:space="preserve"> o setor de medicamentos, </w:t>
      </w:r>
      <w:r w:rsidR="00862162">
        <w:t xml:space="preserve">de </w:t>
      </w:r>
      <w:r w:rsidR="00E848F8">
        <w:t xml:space="preserve">equipamentos e </w:t>
      </w:r>
      <w:r w:rsidR="00862162">
        <w:t xml:space="preserve">de </w:t>
      </w:r>
      <w:r w:rsidR="00E848F8">
        <w:t>inflamáveis.</w:t>
      </w:r>
      <w:r w:rsidR="00C6713F">
        <w:t xml:space="preserve"> </w:t>
      </w:r>
    </w:p>
    <w:p w14:paraId="4DD6F74E" w14:textId="62369AA3" w:rsidR="002634F1" w:rsidRDefault="002634F1" w:rsidP="009A0A7F">
      <w:pPr>
        <w:ind w:firstLine="720"/>
        <w:jc w:val="both"/>
      </w:pPr>
      <w:r>
        <w:t>Assim, o</w:t>
      </w:r>
      <w:r w:rsidR="00EB2D8A">
        <w:t xml:space="preserve"> propósito principal do meu projeto é conseguir, de forma digital e, portanto, mais rápida e eficaz</w:t>
      </w:r>
      <w:r w:rsidR="007802CF">
        <w:t>,</w:t>
      </w:r>
      <w:r w:rsidR="00EB2D8A">
        <w:t xml:space="preserve"> gerir o armazenamento </w:t>
      </w:r>
      <w:r>
        <w:t xml:space="preserve">de </w:t>
      </w:r>
      <w:r w:rsidR="00EB2D8A">
        <w:t xml:space="preserve">dados dos setores enunciados acima. Sendo possível, desta forma, </w:t>
      </w:r>
      <w:r w:rsidR="00C83864">
        <w:t xml:space="preserve">fazer as alterações necessárias e/ou pretendidas, ou seja, editar e eliminar. Para além </w:t>
      </w:r>
      <w:r w:rsidR="007802CF">
        <w:t xml:space="preserve">das alterações referidas, ainda existe a possibilidade de adicionar um novo registo, adquirir um novo produto e </w:t>
      </w:r>
      <w:r>
        <w:t>até gerir o fornecimento do mesmo.</w:t>
      </w:r>
    </w:p>
    <w:p w14:paraId="0CF4408B" w14:textId="3A4C68C7" w:rsidR="00EB2D8A" w:rsidRDefault="002634F1" w:rsidP="009A0A7F">
      <w:pPr>
        <w:ind w:firstLine="720"/>
        <w:jc w:val="both"/>
      </w:pPr>
      <w:r>
        <w:t xml:space="preserve">Em suma, através do projeto a desenvolver, é esperado uma melhoria na gestão do Departamento Logístico Sanitário do Alfeite. </w:t>
      </w:r>
      <w:r w:rsidR="007802CF">
        <w:t xml:space="preserve"> </w:t>
      </w:r>
      <w:r w:rsidR="00C83864">
        <w:t xml:space="preserve"> </w:t>
      </w:r>
    </w:p>
    <w:p w14:paraId="57EFEE77" w14:textId="491B6A29" w:rsidR="00C924A0" w:rsidRDefault="00C924A0" w:rsidP="00C924A0"/>
    <w:p w14:paraId="36AEFE8A" w14:textId="58907305" w:rsidR="00C924A0" w:rsidRDefault="00C924A0" w:rsidP="00C924A0"/>
    <w:p w14:paraId="38995BC9" w14:textId="78C701B3" w:rsidR="00C924A0" w:rsidRDefault="00C924A0" w:rsidP="00C924A0"/>
    <w:p w14:paraId="059920E0" w14:textId="5CEADEF7" w:rsidR="00C924A0" w:rsidRDefault="00C924A0" w:rsidP="00C924A0"/>
    <w:p w14:paraId="397895A1" w14:textId="007F5E53" w:rsidR="00C924A0" w:rsidRDefault="00C924A0" w:rsidP="00C924A0"/>
    <w:p w14:paraId="315236D3" w14:textId="17E80CF7" w:rsidR="00C924A0" w:rsidRDefault="00C924A0" w:rsidP="00C924A0"/>
    <w:p w14:paraId="3C4616CE" w14:textId="318B0D5F" w:rsidR="00C924A0" w:rsidRDefault="00C924A0" w:rsidP="00C924A0"/>
    <w:p w14:paraId="3E8CB1AE" w14:textId="160D8811" w:rsidR="00C924A0" w:rsidRDefault="00C924A0" w:rsidP="00C924A0"/>
    <w:p w14:paraId="2029A70E" w14:textId="6A3A7850" w:rsidR="00C924A0" w:rsidRDefault="00C924A0" w:rsidP="00C924A0"/>
    <w:p w14:paraId="602683F4" w14:textId="18BAE718" w:rsidR="00C924A0" w:rsidRDefault="00C924A0" w:rsidP="00C924A0"/>
    <w:p w14:paraId="554030FA" w14:textId="0F3F4CE7" w:rsidR="00C924A0" w:rsidRDefault="00C924A0" w:rsidP="00C924A0"/>
    <w:p w14:paraId="0A75F4F7" w14:textId="5F4C6B0D" w:rsidR="00C924A0" w:rsidRDefault="00C924A0" w:rsidP="00C924A0"/>
    <w:p w14:paraId="11B3B96D" w14:textId="168E0AED" w:rsidR="00C924A0" w:rsidRDefault="00C924A0" w:rsidP="00C924A0"/>
    <w:p w14:paraId="6245F286" w14:textId="55F2A6FE" w:rsidR="00C924A0" w:rsidRDefault="00C924A0" w:rsidP="00C924A0"/>
    <w:p w14:paraId="58FD3A95" w14:textId="6FB352DB" w:rsidR="00C924A0" w:rsidRDefault="00C924A0" w:rsidP="00C924A0"/>
    <w:p w14:paraId="4D7E8C8D" w14:textId="2B8C0540" w:rsidR="00C924A0" w:rsidRDefault="00C924A0" w:rsidP="00C924A0"/>
    <w:p w14:paraId="35B225FE" w14:textId="5E760203" w:rsidR="00C924A0" w:rsidRDefault="00C924A0" w:rsidP="00C924A0"/>
    <w:p w14:paraId="70380919" w14:textId="0A814401" w:rsidR="00C924A0" w:rsidRDefault="00C924A0" w:rsidP="00C924A0"/>
    <w:p w14:paraId="63EA66B8" w14:textId="37C7BEE6" w:rsidR="00C924A0" w:rsidRDefault="00C924A0" w:rsidP="00C924A0"/>
    <w:p w14:paraId="75F9228D" w14:textId="77777777" w:rsidR="00C771E5" w:rsidRDefault="00C771E5" w:rsidP="00C924A0"/>
    <w:p w14:paraId="6CE10613" w14:textId="033553B5" w:rsidR="002D6213" w:rsidRDefault="007E0FFD" w:rsidP="00FE0FC3"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94080" behindDoc="1" locked="0" layoutInCell="1" allowOverlap="1" wp14:anchorId="17A22052" wp14:editId="205A8896">
                <wp:simplePos x="0" y="0"/>
                <wp:positionH relativeFrom="margin">
                  <wp:align>center</wp:align>
                </wp:positionH>
                <wp:positionV relativeFrom="paragraph">
                  <wp:posOffset>388620</wp:posOffset>
                </wp:positionV>
                <wp:extent cx="307975" cy="307975"/>
                <wp:effectExtent l="0" t="0" r="0" b="0"/>
                <wp:wrapTight wrapText="bothSides">
                  <wp:wrapPolygon edited="0">
                    <wp:start x="4008" y="0"/>
                    <wp:lineTo x="4008" y="20041"/>
                    <wp:lineTo x="17369" y="20041"/>
                    <wp:lineTo x="17369" y="0"/>
                    <wp:lineTo x="4008" y="0"/>
                  </wp:wrapPolygon>
                </wp:wrapTight>
                <wp:docPr id="4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24A664" w14:textId="48D47D64" w:rsidR="007E0FFD" w:rsidRPr="007E0FFD" w:rsidRDefault="007E0FFD" w:rsidP="007E0FFD">
                            <w:pPr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A22052" id="_x0000_s1032" type="#_x0000_t202" style="position:absolute;margin-left:0;margin-top:30.6pt;width:24.25pt;height:24.25pt;z-index:-2516224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" filled="f" stroked="f">
                <v:textbox>
                  <w:txbxContent>
                    <w:p w14:paraId="1524A664" w14:textId="48D47D64" w:rsidR="007E0FFD" w:rsidRPr="007E0FFD" w:rsidRDefault="007E0FFD" w:rsidP="007E0FFD">
                      <w:pPr>
                        <w:rPr>
                          <w:sz w:val="28"/>
                          <w:szCs w:val="28"/>
                          <w:lang w:val="en-GB"/>
                        </w:rPr>
                      </w:pPr>
                      <w:r>
                        <w:rPr>
                          <w:sz w:val="28"/>
                          <w:szCs w:val="28"/>
                          <w:lang w:val="en-GB"/>
                        </w:rPr>
                        <w:t>4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34D3126" w14:textId="72F2EFA8" w:rsidR="005E6586" w:rsidRDefault="005E6586" w:rsidP="005E6586">
      <w:pPr>
        <w:pStyle w:val="Ttulo1"/>
      </w:pPr>
      <w:bookmarkStart w:id="5" w:name="_Toc102581654"/>
      <w:r>
        <w:lastRenderedPageBreak/>
        <w:t>Requisitos</w:t>
      </w:r>
      <w:bookmarkEnd w:id="5"/>
    </w:p>
    <w:p w14:paraId="0E31C331" w14:textId="77777777" w:rsidR="0018430F" w:rsidRDefault="009A4763" w:rsidP="0018430F">
      <w:pPr>
        <w:pStyle w:val="Ttulo2"/>
      </w:pPr>
      <w:bookmarkStart w:id="6" w:name="_Toc102581655"/>
      <w:r>
        <w:t>Requisitos Funcionais</w:t>
      </w:r>
      <w:bookmarkEnd w:id="6"/>
    </w:p>
    <w:p w14:paraId="48D15490" w14:textId="28852152" w:rsidR="0018430F" w:rsidRDefault="0018430F" w:rsidP="0018430F">
      <w:pPr>
        <w:pStyle w:val="Ttulo2"/>
      </w:pPr>
    </w:p>
    <w:p w14:paraId="228F0F79" w14:textId="77777777" w:rsidR="003510F0" w:rsidRDefault="003510F0" w:rsidP="003510F0">
      <w:pPr>
        <w:pStyle w:val="PargrafodaLista"/>
        <w:numPr>
          <w:ilvl w:val="0"/>
          <w:numId w:val="16"/>
        </w:numPr>
      </w:pPr>
      <w:r>
        <w:t>Efetuar o login com sucesso.</w:t>
      </w:r>
    </w:p>
    <w:p w14:paraId="65515F6F" w14:textId="77777777" w:rsidR="003510F0" w:rsidRDefault="003510F0" w:rsidP="003510F0">
      <w:pPr>
        <w:pStyle w:val="PargrafodaLista"/>
        <w:numPr>
          <w:ilvl w:val="0"/>
          <w:numId w:val="16"/>
        </w:numPr>
      </w:pPr>
      <w:r>
        <w:t>Recuperar a palavra-chave com sucesso.</w:t>
      </w:r>
    </w:p>
    <w:p w14:paraId="7DC7144A" w14:textId="77777777" w:rsidR="003510F0" w:rsidRDefault="003510F0" w:rsidP="003510F0">
      <w:pPr>
        <w:pStyle w:val="PargrafodaLista"/>
        <w:numPr>
          <w:ilvl w:val="0"/>
          <w:numId w:val="16"/>
        </w:numPr>
      </w:pPr>
      <w:r>
        <w:t>Alterar o ecrã principal ao mudar de setor no menu.</w:t>
      </w:r>
    </w:p>
    <w:p w14:paraId="59625B75" w14:textId="77777777" w:rsidR="003510F0" w:rsidRDefault="003510F0" w:rsidP="003510F0">
      <w:pPr>
        <w:pStyle w:val="PargrafodaLista"/>
        <w:numPr>
          <w:ilvl w:val="0"/>
          <w:numId w:val="16"/>
        </w:numPr>
      </w:pPr>
      <w:r>
        <w:t>Filtrar os produtos da tabela de cada setor pela barra de pesquisa.</w:t>
      </w:r>
    </w:p>
    <w:p w14:paraId="2D5B8C05" w14:textId="77777777" w:rsidR="003510F0" w:rsidRDefault="003510F0" w:rsidP="003510F0">
      <w:pPr>
        <w:pStyle w:val="PargrafodaLista"/>
        <w:numPr>
          <w:ilvl w:val="0"/>
          <w:numId w:val="16"/>
        </w:numPr>
      </w:pPr>
      <w:r>
        <w:t>Eliminar um registo.</w:t>
      </w:r>
    </w:p>
    <w:p w14:paraId="2C17609A" w14:textId="77777777" w:rsidR="003510F0" w:rsidRDefault="003510F0" w:rsidP="003510F0">
      <w:pPr>
        <w:pStyle w:val="PargrafodaLista"/>
        <w:numPr>
          <w:ilvl w:val="0"/>
          <w:numId w:val="16"/>
        </w:numPr>
      </w:pPr>
      <w:r>
        <w:t>Ao clicar no botão de Eliminar deve aparecer um aviso.</w:t>
      </w:r>
    </w:p>
    <w:p w14:paraId="17E1C40C" w14:textId="77777777" w:rsidR="003510F0" w:rsidRDefault="003510F0" w:rsidP="003510F0">
      <w:pPr>
        <w:pStyle w:val="PargrafodaLista"/>
        <w:numPr>
          <w:ilvl w:val="0"/>
          <w:numId w:val="16"/>
        </w:numPr>
      </w:pPr>
      <w:r>
        <w:t xml:space="preserve">Editar os campos de um registo.  </w:t>
      </w:r>
    </w:p>
    <w:p w14:paraId="4B2ABA81" w14:textId="77777777" w:rsidR="003510F0" w:rsidRDefault="003510F0" w:rsidP="003510F0">
      <w:pPr>
        <w:pStyle w:val="PargrafodaLista"/>
        <w:numPr>
          <w:ilvl w:val="0"/>
          <w:numId w:val="16"/>
        </w:numPr>
      </w:pPr>
      <w:r>
        <w:t>Ao clicar no botão de Editar deve aparecer um ecrã onde o utilizador pode editar os campos que são editáveis de cada registo.</w:t>
      </w:r>
    </w:p>
    <w:p w14:paraId="4141BEE7" w14:textId="77777777" w:rsidR="003510F0" w:rsidRDefault="003510F0" w:rsidP="003510F0">
      <w:pPr>
        <w:pStyle w:val="PargrafodaLista"/>
        <w:numPr>
          <w:ilvl w:val="0"/>
          <w:numId w:val="16"/>
        </w:numPr>
      </w:pPr>
      <w:r>
        <w:t>Ao clicar no botão de Fornecimento deve aparecer um ecrã onde o utilizador pode registar um novo fornecimento.</w:t>
      </w:r>
    </w:p>
    <w:p w14:paraId="12458E2B" w14:textId="4D372BE0" w:rsidR="003510F0" w:rsidRDefault="005A5A9F" w:rsidP="003510F0">
      <w:pPr>
        <w:pStyle w:val="PargrafodaLista"/>
        <w:numPr>
          <w:ilvl w:val="0"/>
          <w:numId w:val="16"/>
        </w:numPr>
      </w:pPr>
      <w:r>
        <w:t xml:space="preserve"> </w:t>
      </w:r>
      <w:r w:rsidR="003510F0">
        <w:t>Ao clicar no botão de Aquisição deve aparecer um ecrã onde o utilizador pode fazer o pedido de uma nova aquisição.</w:t>
      </w:r>
    </w:p>
    <w:p w14:paraId="116BD0D4" w14:textId="2B26D39F" w:rsidR="003510F0" w:rsidRDefault="005A5A9F" w:rsidP="003510F0">
      <w:pPr>
        <w:pStyle w:val="PargrafodaLista"/>
        <w:numPr>
          <w:ilvl w:val="0"/>
          <w:numId w:val="16"/>
        </w:numPr>
      </w:pPr>
      <w:r>
        <w:t xml:space="preserve"> </w:t>
      </w:r>
      <w:r w:rsidR="003510F0">
        <w:t>Ao clicar no botão de Adicionar deve aparecer um ecrã onde o utilizador pode fazer o registo de um novo produto na tabela, inserindo os campos do mesmo.</w:t>
      </w:r>
    </w:p>
    <w:p w14:paraId="342D6A10" w14:textId="77777777" w:rsidR="003510F0" w:rsidRPr="00F60E2E" w:rsidRDefault="003510F0" w:rsidP="000624FF">
      <w:pPr>
        <w:pStyle w:val="PargrafodaLista"/>
      </w:pPr>
    </w:p>
    <w:p w14:paraId="49DA75C6" w14:textId="6346A07A" w:rsidR="009A4763" w:rsidRPr="009A4763" w:rsidRDefault="009A4763" w:rsidP="009A4763">
      <w:pPr>
        <w:pStyle w:val="Ttulo2"/>
      </w:pPr>
      <w:bookmarkStart w:id="7" w:name="_Toc102581656"/>
      <w:r>
        <w:t xml:space="preserve">Requisitos </w:t>
      </w:r>
      <w:r w:rsidR="007B6B72">
        <w:t>N</w:t>
      </w:r>
      <w:r>
        <w:t xml:space="preserve">ão </w:t>
      </w:r>
      <w:r w:rsidR="007B6B72">
        <w:t>F</w:t>
      </w:r>
      <w:r>
        <w:t>uncionais</w:t>
      </w:r>
      <w:bookmarkEnd w:id="7"/>
    </w:p>
    <w:p w14:paraId="0CBFB866" w14:textId="560E127F" w:rsidR="00C924A0" w:rsidRDefault="00C924A0" w:rsidP="00C924A0"/>
    <w:p w14:paraId="577418EF" w14:textId="77777777" w:rsidR="00160D07" w:rsidRDefault="00160D07" w:rsidP="00160D07">
      <w:pPr>
        <w:pStyle w:val="PargrafodaLista"/>
        <w:numPr>
          <w:ilvl w:val="0"/>
          <w:numId w:val="17"/>
        </w:numPr>
      </w:pPr>
      <w:r>
        <w:t>A linguagem de programação a ser utilizada deve ser C#;</w:t>
      </w:r>
    </w:p>
    <w:p w14:paraId="2EDDC991" w14:textId="4E382C72" w:rsidR="00160D07" w:rsidRDefault="00160D07" w:rsidP="00160D07">
      <w:pPr>
        <w:pStyle w:val="PargrafodaLista"/>
        <w:numPr>
          <w:ilvl w:val="0"/>
          <w:numId w:val="17"/>
        </w:numPr>
      </w:pPr>
      <w:r>
        <w:t>A base de dados a ser utilizada deve ser SQL Server;</w:t>
      </w:r>
    </w:p>
    <w:p w14:paraId="5C0DFCEF" w14:textId="7959B103" w:rsidR="00160D07" w:rsidRDefault="00363047" w:rsidP="00160D07">
      <w:pPr>
        <w:pStyle w:val="PargrafodaLista"/>
        <w:numPr>
          <w:ilvl w:val="0"/>
          <w:numId w:val="17"/>
        </w:numPr>
      </w:pPr>
      <w:r>
        <w:t>A interface de utilizador da aplicação dever ser realizada em Windows Forms (.NET Framework 4.8) em modo MDI (Multiple Document Interface);</w:t>
      </w:r>
    </w:p>
    <w:p w14:paraId="155987ED" w14:textId="00E8B488" w:rsidR="00363047" w:rsidRDefault="00363047" w:rsidP="00160D07">
      <w:pPr>
        <w:pStyle w:val="PargrafodaLista"/>
        <w:numPr>
          <w:ilvl w:val="0"/>
          <w:numId w:val="17"/>
        </w:numPr>
      </w:pPr>
      <w:r>
        <w:t xml:space="preserve">A aplicação deve conter pelo menos três tabelas </w:t>
      </w:r>
      <w:r w:rsidRPr="00363047">
        <w:t>de dados que devem obedecer às normas de desenho de bases de dados relacionais</w:t>
      </w:r>
      <w:r>
        <w:t>;</w:t>
      </w:r>
    </w:p>
    <w:p w14:paraId="4592AFB6" w14:textId="325D64E9" w:rsidR="00C924A0" w:rsidRDefault="00363047" w:rsidP="001344A3">
      <w:pPr>
        <w:pStyle w:val="PargrafodaLista"/>
        <w:numPr>
          <w:ilvl w:val="0"/>
          <w:numId w:val="17"/>
        </w:numPr>
      </w:pPr>
      <w:r>
        <w:t>A aplicação d</w:t>
      </w:r>
      <w:r w:rsidRPr="00363047">
        <w:t xml:space="preserve">everá </w:t>
      </w:r>
      <w:r>
        <w:t>con</w:t>
      </w:r>
      <w:r w:rsidRPr="00363047">
        <w:t>ter um ecrã de login e os ecrãs necessários para as operações CRUD</w:t>
      </w:r>
      <w:r>
        <w:t>.</w:t>
      </w:r>
    </w:p>
    <w:p w14:paraId="43F50AC6" w14:textId="77777777" w:rsidR="00363047" w:rsidRDefault="00363047" w:rsidP="0046522D">
      <w:pPr>
        <w:pStyle w:val="PargrafodaLista"/>
      </w:pPr>
    </w:p>
    <w:p w14:paraId="0821C705" w14:textId="51D0022D" w:rsidR="00C924A0" w:rsidRDefault="00C924A0" w:rsidP="00C924A0"/>
    <w:p w14:paraId="33F05E7A" w14:textId="3487B7CB" w:rsidR="00C924A0" w:rsidRDefault="00C924A0" w:rsidP="00C924A0"/>
    <w:p w14:paraId="55A2B066" w14:textId="240E82BC" w:rsidR="00C924A0" w:rsidRDefault="00C924A0" w:rsidP="00C924A0"/>
    <w:p w14:paraId="5BBA2B74" w14:textId="157E5C53" w:rsidR="00C924A0" w:rsidRDefault="00C924A0" w:rsidP="00C924A0"/>
    <w:p w14:paraId="2BA88E6F" w14:textId="38D44CD5" w:rsidR="00C924A0" w:rsidRDefault="00C924A0" w:rsidP="00C924A0"/>
    <w:p w14:paraId="4394493E" w14:textId="35CAA0CF" w:rsidR="00C924A0" w:rsidRDefault="00C924A0" w:rsidP="00C924A0"/>
    <w:p w14:paraId="3987FF57" w14:textId="6F84479B" w:rsidR="00C924A0" w:rsidRDefault="00C924A0" w:rsidP="00C924A0"/>
    <w:p w14:paraId="40BBE957" w14:textId="43514CCF" w:rsidR="00C924A0" w:rsidRDefault="00C924A0" w:rsidP="00C924A0"/>
    <w:p w14:paraId="20FC811C" w14:textId="52931F34" w:rsidR="00C924A0" w:rsidRDefault="00C924A0" w:rsidP="00C924A0"/>
    <w:p w14:paraId="0C25D5DB" w14:textId="57A14D5F" w:rsidR="00D6494E" w:rsidRDefault="00D6494E" w:rsidP="00D6494E"/>
    <w:p w14:paraId="21599461" w14:textId="3B84C3AA" w:rsidR="00D6494E" w:rsidRPr="00D6494E" w:rsidRDefault="00D6494E" w:rsidP="00D6494E">
      <w:pPr>
        <w:rPr>
          <w:rFonts w:asciiTheme="majorHAnsi" w:eastAsiaTheme="majorEastAsia" w:hAnsiTheme="majorHAnsi" w:cstheme="majorBidi"/>
          <w:color w:val="0E1128" w:themeColor="text2"/>
          <w:sz w:val="32"/>
          <w:szCs w:val="32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96128" behindDoc="1" locked="0" layoutInCell="1" allowOverlap="1" wp14:anchorId="1F22E6EC" wp14:editId="6F533589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297180" cy="281940"/>
                <wp:effectExtent l="0" t="0" r="0" b="3810"/>
                <wp:wrapTight wrapText="bothSides">
                  <wp:wrapPolygon edited="0">
                    <wp:start x="4154" y="0"/>
                    <wp:lineTo x="4154" y="20432"/>
                    <wp:lineTo x="16615" y="20432"/>
                    <wp:lineTo x="16615" y="0"/>
                    <wp:lineTo x="4154" y="0"/>
                  </wp:wrapPolygon>
                </wp:wrapTight>
                <wp:docPr id="4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" cy="281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1912A9" w14:textId="49C3234F" w:rsidR="007E0FFD" w:rsidRPr="007E0FFD" w:rsidRDefault="007E0FFD" w:rsidP="007E0FFD">
                            <w:pPr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2E6EC" id="_x0000_s1033" type="#_x0000_t202" style="position:absolute;margin-left:0;margin-top:.3pt;width:23.4pt;height:22.2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" filled="f" stroked="f">
                <v:textbox>
                  <w:txbxContent>
                    <w:p w14:paraId="231912A9" w14:textId="49C3234F" w:rsidR="007E0FFD" w:rsidRPr="007E0FFD" w:rsidRDefault="007E0FFD" w:rsidP="007E0FFD">
                      <w:pPr>
                        <w:rPr>
                          <w:sz w:val="28"/>
                          <w:szCs w:val="28"/>
                          <w:lang w:val="en-GB"/>
                        </w:rPr>
                      </w:pPr>
                      <w:r>
                        <w:rPr>
                          <w:sz w:val="28"/>
                          <w:szCs w:val="28"/>
                          <w:lang w:val="en-GB"/>
                        </w:rPr>
                        <w:t>5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br w:type="page"/>
      </w:r>
    </w:p>
    <w:p w14:paraId="243976EF" w14:textId="2E5F24BD" w:rsidR="005E6586" w:rsidRDefault="005E6586" w:rsidP="005E6586">
      <w:pPr>
        <w:pStyle w:val="Ttulo1"/>
      </w:pPr>
      <w:bookmarkStart w:id="8" w:name="_Toc102581657"/>
      <w:r>
        <w:lastRenderedPageBreak/>
        <w:t>Protótipo</w:t>
      </w:r>
      <w:bookmarkEnd w:id="8"/>
    </w:p>
    <w:p w14:paraId="1F8DF64E" w14:textId="52562AF9" w:rsidR="008273C6" w:rsidRDefault="008273C6" w:rsidP="008273C6">
      <w:pPr>
        <w:pStyle w:val="Ttulo2"/>
        <w:rPr>
          <w:noProof/>
        </w:rPr>
      </w:pPr>
      <w:bookmarkStart w:id="9" w:name="_Toc102581658"/>
      <w:r>
        <w:rPr>
          <w:noProof/>
        </w:rPr>
        <w:t xml:space="preserve">Interfaces de </w:t>
      </w:r>
      <w:r w:rsidR="007349B3">
        <w:rPr>
          <w:noProof/>
        </w:rPr>
        <w:t>U</w:t>
      </w:r>
      <w:r>
        <w:rPr>
          <w:noProof/>
        </w:rPr>
        <w:t>tilizador</w:t>
      </w:r>
      <w:bookmarkEnd w:id="9"/>
    </w:p>
    <w:p w14:paraId="0DD6925E" w14:textId="77777777" w:rsidR="008273C6" w:rsidRPr="008273C6" w:rsidRDefault="008273C6" w:rsidP="008273C6"/>
    <w:p w14:paraId="22CA7231" w14:textId="1013636B" w:rsidR="00D00121" w:rsidRPr="008273C6" w:rsidRDefault="0072378C" w:rsidP="008273C6">
      <w:pPr>
        <w:pStyle w:val="Ttulo3"/>
      </w:pPr>
      <w:bookmarkStart w:id="10" w:name="_Toc102581659"/>
      <w:r w:rsidRPr="008273C6">
        <w:rPr>
          <w:noProof/>
          <w:color w:val="auto"/>
          <w:lang w:eastAsia="pt-PT"/>
        </w:rPr>
        <mc:AlternateContent>
          <mc:Choice Requires="wps">
            <w:drawing>
              <wp:anchor distT="0" distB="0" distL="114300" distR="114300" simplePos="0" relativeHeight="251644928" behindDoc="1" locked="0" layoutInCell="1" allowOverlap="1" wp14:anchorId="224B6178" wp14:editId="52D9BA64">
                <wp:simplePos x="0" y="0"/>
                <wp:positionH relativeFrom="margin">
                  <wp:align>right</wp:align>
                </wp:positionH>
                <wp:positionV relativeFrom="paragraph">
                  <wp:posOffset>6259781</wp:posOffset>
                </wp:positionV>
                <wp:extent cx="6237605" cy="635"/>
                <wp:effectExtent l="0" t="0" r="0" b="0"/>
                <wp:wrapTight wrapText="bothSides">
                  <wp:wrapPolygon edited="0">
                    <wp:start x="0" y="0"/>
                    <wp:lineTo x="0" y="19248"/>
                    <wp:lineTo x="21505" y="19248"/>
                    <wp:lineTo x="21505" y="0"/>
                    <wp:lineTo x="0" y="0"/>
                  </wp:wrapPolygon>
                </wp:wrapTight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76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CFF57A" w14:textId="3B0E322A" w:rsidR="00532193" w:rsidRPr="00295BFD" w:rsidRDefault="00295BFD" w:rsidP="00532193">
                            <w:pPr>
                              <w:pStyle w:val="Legenda"/>
                              <w:rPr>
                                <w:caps/>
                                <w:noProof/>
                                <w:sz w:val="24"/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4B6178" id="Caixa de texto 11" o:spid="_x0000_s1034" type="#_x0000_t202" style="position:absolute;margin-left:439.95pt;margin-top:492.9pt;width:491.15pt;height:.05pt;z-index:-25167155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" stroked="f">
                <v:textbox style="mso-fit-shape-to-text:t" inset="0,0,0,0">
                  <w:txbxContent>
                    <w:p w14:paraId="16CFF57A" w14:textId="3B0E322A" w:rsidR="00532193" w:rsidRPr="00295BFD" w:rsidRDefault="00295BFD" w:rsidP="00532193">
                      <w:pPr>
                        <w:pStyle w:val="Legenda"/>
                        <w:rPr>
                          <w:caps/>
                          <w:noProof/>
                          <w:sz w:val="24"/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Login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8273C6">
        <w:rPr>
          <w:noProof/>
          <w:color w:val="auto"/>
          <w:lang w:eastAsia="pt-PT"/>
        </w:rPr>
        <w:drawing>
          <wp:anchor distT="0" distB="0" distL="114300" distR="114300" simplePos="0" relativeHeight="251643904" behindDoc="1" locked="0" layoutInCell="1" allowOverlap="1" wp14:anchorId="182E67CF" wp14:editId="54149221">
            <wp:simplePos x="0" y="0"/>
            <wp:positionH relativeFrom="margin">
              <wp:align>center</wp:align>
            </wp:positionH>
            <wp:positionV relativeFrom="paragraph">
              <wp:posOffset>3310059</wp:posOffset>
            </wp:positionV>
            <wp:extent cx="6237605" cy="3058160"/>
            <wp:effectExtent l="0" t="0" r="0" b="8890"/>
            <wp:wrapTight wrapText="bothSides">
              <wp:wrapPolygon edited="0">
                <wp:start x="0" y="0"/>
                <wp:lineTo x="0" y="21528"/>
                <wp:lineTo x="21505" y="21528"/>
                <wp:lineTo x="21505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9"/>
                    <a:stretch/>
                  </pic:blipFill>
                  <pic:spPr bwMode="auto">
                    <a:xfrm>
                      <a:off x="0" y="0"/>
                      <a:ext cx="6237605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F4172" w:rsidRPr="008273C6">
        <w:rPr>
          <w:noProof/>
          <w:color w:val="auto"/>
          <w:lang w:eastAsia="pt-PT"/>
        </w:rPr>
        <w:drawing>
          <wp:anchor distT="0" distB="0" distL="114300" distR="114300" simplePos="0" relativeHeight="251642880" behindDoc="1" locked="0" layoutInCell="1" allowOverlap="1" wp14:anchorId="1A20A81D" wp14:editId="54427A02">
            <wp:simplePos x="0" y="0"/>
            <wp:positionH relativeFrom="margin">
              <wp:align>center</wp:align>
            </wp:positionH>
            <wp:positionV relativeFrom="paragraph">
              <wp:posOffset>300718</wp:posOffset>
            </wp:positionV>
            <wp:extent cx="6161405" cy="3015615"/>
            <wp:effectExtent l="0" t="0" r="0" b="0"/>
            <wp:wrapTight wrapText="bothSides">
              <wp:wrapPolygon edited="0">
                <wp:start x="0" y="0"/>
                <wp:lineTo x="0" y="21423"/>
                <wp:lineTo x="21504" y="21423"/>
                <wp:lineTo x="21504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405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5648A" w:rsidRPr="008273C6">
        <w:rPr>
          <w:color w:val="auto"/>
        </w:rPr>
        <w:t>login</w:t>
      </w:r>
      <w:bookmarkEnd w:id="10"/>
    </w:p>
    <w:p w14:paraId="5590C188" w14:textId="41BFE83B" w:rsidR="00CD6C9D" w:rsidRDefault="00CD6C9D" w:rsidP="00CD6C9D"/>
    <w:p w14:paraId="711D99E9" w14:textId="197A9E30" w:rsidR="00CD6C9D" w:rsidRDefault="00CD6C9D" w:rsidP="00CD6C9D"/>
    <w:p w14:paraId="665BBDFE" w14:textId="66F19DBB" w:rsidR="00CD6C9D" w:rsidRDefault="00CD6C9D" w:rsidP="00CD6C9D"/>
    <w:p w14:paraId="29F30DA5" w14:textId="208FB538" w:rsidR="00CD6C9D" w:rsidRDefault="00CD6C9D" w:rsidP="00CD6C9D"/>
    <w:p w14:paraId="1BE3EAEE" w14:textId="5798BFD8" w:rsidR="00CD6C9D" w:rsidRDefault="00CD6C9D" w:rsidP="00CD6C9D"/>
    <w:p w14:paraId="6B8431FE" w14:textId="497ECA72" w:rsidR="00CD6C9D" w:rsidRDefault="00CD6C9D" w:rsidP="00CD6C9D"/>
    <w:p w14:paraId="202943EB" w14:textId="0A776B1B" w:rsidR="00CD6C9D" w:rsidRDefault="007E0FFD" w:rsidP="00CD6C9D"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98176" behindDoc="1" locked="0" layoutInCell="1" allowOverlap="1" wp14:anchorId="22548FAD" wp14:editId="6BBA2603">
                <wp:simplePos x="0" y="0"/>
                <wp:positionH relativeFrom="margin">
                  <wp:align>center</wp:align>
                </wp:positionH>
                <wp:positionV relativeFrom="paragraph">
                  <wp:posOffset>190500</wp:posOffset>
                </wp:positionV>
                <wp:extent cx="307975" cy="307975"/>
                <wp:effectExtent l="0" t="0" r="0" b="0"/>
                <wp:wrapTight wrapText="bothSides">
                  <wp:wrapPolygon edited="0">
                    <wp:start x="4008" y="0"/>
                    <wp:lineTo x="4008" y="20041"/>
                    <wp:lineTo x="17369" y="20041"/>
                    <wp:lineTo x="17369" y="0"/>
                    <wp:lineTo x="4008" y="0"/>
                  </wp:wrapPolygon>
                </wp:wrapTight>
                <wp:docPr id="5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2E66F0" w14:textId="485D0D5C" w:rsidR="007E0FFD" w:rsidRPr="007E0FFD" w:rsidRDefault="007E0FFD" w:rsidP="007E0FFD">
                            <w:pPr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GB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48FAD" id="_x0000_s1035" type="#_x0000_t202" style="position:absolute;margin-left:0;margin-top:15pt;width:24.25pt;height:24.25pt;z-index:-2516183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" filled="f" stroked="f">
                <v:textbox>
                  <w:txbxContent>
                    <w:p w14:paraId="5E2E66F0" w14:textId="485D0D5C" w:rsidR="007E0FFD" w:rsidRPr="007E0FFD" w:rsidRDefault="007E0FFD" w:rsidP="007E0FFD">
                      <w:pPr>
                        <w:rPr>
                          <w:sz w:val="28"/>
                          <w:szCs w:val="28"/>
                          <w:lang w:val="en-GB"/>
                        </w:rPr>
                      </w:pPr>
                      <w:r>
                        <w:rPr>
                          <w:sz w:val="28"/>
                          <w:szCs w:val="28"/>
                          <w:lang w:val="en-GB"/>
                        </w:rPr>
                        <w:t>6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68B0C15" w14:textId="126551BB" w:rsidR="00CD6C9D" w:rsidRDefault="00CD6C9D" w:rsidP="00CD6C9D">
      <w:pPr>
        <w:pStyle w:val="Ttulo2"/>
      </w:pPr>
    </w:p>
    <w:p w14:paraId="68436D31" w14:textId="1AE5A21B" w:rsidR="00CD6C9D" w:rsidRDefault="00CD6C9D" w:rsidP="00CD6C9D"/>
    <w:p w14:paraId="55068665" w14:textId="26C9890F" w:rsidR="00B27581" w:rsidRDefault="002E04BC" w:rsidP="00CD6C9D">
      <w:pPr>
        <w:rPr>
          <w:noProof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49024" behindDoc="1" locked="0" layoutInCell="1" allowOverlap="1" wp14:anchorId="1C9BCC3C" wp14:editId="51D9C20E">
                <wp:simplePos x="0" y="0"/>
                <wp:positionH relativeFrom="margin">
                  <wp:posOffset>152944</wp:posOffset>
                </wp:positionH>
                <wp:positionV relativeFrom="paragraph">
                  <wp:posOffset>6185535</wp:posOffset>
                </wp:positionV>
                <wp:extent cx="6117590" cy="635"/>
                <wp:effectExtent l="0" t="0" r="0" b="0"/>
                <wp:wrapTight wrapText="bothSides">
                  <wp:wrapPolygon edited="0">
                    <wp:start x="0" y="0"/>
                    <wp:lineTo x="0" y="19248"/>
                    <wp:lineTo x="21524" y="19248"/>
                    <wp:lineTo x="21524" y="0"/>
                    <wp:lineTo x="0" y="0"/>
                  </wp:wrapPolygon>
                </wp:wrapTight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7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9B007F" w14:textId="56D20123" w:rsidR="002E04BC" w:rsidRPr="00D24C68" w:rsidRDefault="00622CA6" w:rsidP="002E04BC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Criação da n</w:t>
                            </w:r>
                            <w:r w:rsidR="002E04BC">
                              <w:t xml:space="preserve">ova password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9BCC3C" id="Caixa de texto 15" o:spid="_x0000_s1036" type="#_x0000_t202" style="position:absolute;margin-left:12.05pt;margin-top:487.05pt;width:481.7pt;height:.05pt;z-index:-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" stroked="f">
                <v:textbox style="mso-fit-shape-to-text:t" inset="0,0,0,0">
                  <w:txbxContent>
                    <w:p w14:paraId="109B007F" w14:textId="56D20123" w:rsidR="002E04BC" w:rsidRPr="00D24C68" w:rsidRDefault="00622CA6" w:rsidP="002E04BC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>Criação da n</w:t>
                      </w:r>
                      <w:r w:rsidR="002E04BC">
                        <w:t xml:space="preserve">ova password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45952" behindDoc="1" locked="0" layoutInCell="1" allowOverlap="1" wp14:anchorId="08C6A8F9" wp14:editId="3636EBDD">
            <wp:simplePos x="0" y="0"/>
            <wp:positionH relativeFrom="margin">
              <wp:posOffset>163830</wp:posOffset>
            </wp:positionH>
            <wp:positionV relativeFrom="paragraph">
              <wp:posOffset>3222081</wp:posOffset>
            </wp:positionV>
            <wp:extent cx="6117590" cy="3015615"/>
            <wp:effectExtent l="0" t="0" r="0" b="0"/>
            <wp:wrapTight wrapText="bothSides">
              <wp:wrapPolygon edited="0">
                <wp:start x="0" y="0"/>
                <wp:lineTo x="0" y="21423"/>
                <wp:lineTo x="21524" y="21423"/>
                <wp:lineTo x="21524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48000" behindDoc="1" locked="0" layoutInCell="1" allowOverlap="1" wp14:anchorId="66A84E09" wp14:editId="29FC4A02">
                <wp:simplePos x="0" y="0"/>
                <wp:positionH relativeFrom="margin">
                  <wp:align>center</wp:align>
                </wp:positionH>
                <wp:positionV relativeFrom="paragraph">
                  <wp:posOffset>3000012</wp:posOffset>
                </wp:positionV>
                <wp:extent cx="6117590" cy="635"/>
                <wp:effectExtent l="0" t="0" r="0" b="0"/>
                <wp:wrapTight wrapText="bothSides">
                  <wp:wrapPolygon edited="0">
                    <wp:start x="0" y="0"/>
                    <wp:lineTo x="0" y="19248"/>
                    <wp:lineTo x="21524" y="19248"/>
                    <wp:lineTo x="21524" y="0"/>
                    <wp:lineTo x="0" y="0"/>
                  </wp:wrapPolygon>
                </wp:wrapTight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7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DFC55D" w14:textId="33B781AB" w:rsidR="002E04BC" w:rsidRPr="00BB1711" w:rsidRDefault="002E04BC" w:rsidP="002E04BC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Confirmação de identidade </w:t>
                            </w:r>
                            <w:r w:rsidR="001557A9">
                              <w:t xml:space="preserve">para </w:t>
                            </w:r>
                            <w:r w:rsidR="00622CA6">
                              <w:t xml:space="preserve">alterar </w:t>
                            </w:r>
                            <w:r w:rsidR="001557A9">
                              <w:t>a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A84E09" id="Caixa de texto 14" o:spid="_x0000_s1037" type="#_x0000_t202" style="position:absolute;margin-left:0;margin-top:236.2pt;width:481.7pt;height:.05pt;z-index:-251668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" stroked="f">
                <v:textbox style="mso-fit-shape-to-text:t" inset="0,0,0,0">
                  <w:txbxContent>
                    <w:p w14:paraId="2EDFC55D" w14:textId="33B781AB" w:rsidR="002E04BC" w:rsidRPr="00BB1711" w:rsidRDefault="002E04BC" w:rsidP="002E04BC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Confirmação de identidade </w:t>
                      </w:r>
                      <w:r w:rsidR="001557A9">
                        <w:t xml:space="preserve">para </w:t>
                      </w:r>
                      <w:r w:rsidR="00622CA6">
                        <w:t xml:space="preserve">alterar </w:t>
                      </w:r>
                      <w:r w:rsidR="001557A9">
                        <w:t>a password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46976" behindDoc="1" locked="0" layoutInCell="1" allowOverlap="1" wp14:anchorId="57DA0B04" wp14:editId="28B8A436">
            <wp:simplePos x="0" y="0"/>
            <wp:positionH relativeFrom="margin">
              <wp:align>center</wp:align>
            </wp:positionH>
            <wp:positionV relativeFrom="paragraph">
              <wp:posOffset>108858</wp:posOffset>
            </wp:positionV>
            <wp:extent cx="6117590" cy="2906395"/>
            <wp:effectExtent l="0" t="0" r="0" b="8255"/>
            <wp:wrapTight wrapText="bothSides">
              <wp:wrapPolygon edited="0">
                <wp:start x="0" y="0"/>
                <wp:lineTo x="0" y="21520"/>
                <wp:lineTo x="21524" y="21520"/>
                <wp:lineTo x="21524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5"/>
                    <a:stretch/>
                  </pic:blipFill>
                  <pic:spPr bwMode="auto">
                    <a:xfrm>
                      <a:off x="0" y="0"/>
                      <a:ext cx="611759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546FC69" w14:textId="20B38233" w:rsidR="00855592" w:rsidRDefault="007E0FFD" w:rsidP="008273C6">
      <w:pPr>
        <w:pStyle w:val="Ttulo3"/>
      </w:pPr>
      <w:bookmarkStart w:id="11" w:name="_Toc102581660"/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00224" behindDoc="1" locked="0" layoutInCell="1" allowOverlap="1" wp14:anchorId="4313E4F2" wp14:editId="138DB468">
                <wp:simplePos x="0" y="0"/>
                <wp:positionH relativeFrom="margin">
                  <wp:align>center</wp:align>
                </wp:positionH>
                <wp:positionV relativeFrom="paragraph">
                  <wp:posOffset>2040107</wp:posOffset>
                </wp:positionV>
                <wp:extent cx="307975" cy="307975"/>
                <wp:effectExtent l="0" t="0" r="0" b="0"/>
                <wp:wrapTight wrapText="bothSides">
                  <wp:wrapPolygon edited="0">
                    <wp:start x="4008" y="0"/>
                    <wp:lineTo x="4008" y="20041"/>
                    <wp:lineTo x="17369" y="20041"/>
                    <wp:lineTo x="17369" y="0"/>
                    <wp:lineTo x="4008" y="0"/>
                  </wp:wrapPolygon>
                </wp:wrapTight>
                <wp:docPr id="5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D657D7" w14:textId="6E7E6A6F" w:rsidR="007E0FFD" w:rsidRPr="007E0FFD" w:rsidRDefault="007E0FFD" w:rsidP="007E0FFD">
                            <w:pPr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GB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3E4F2" id="_x0000_s1038" type="#_x0000_t202" style="position:absolute;margin-left:0;margin-top:160.65pt;width:24.25pt;height:24.25pt;z-index:-2516162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" filled="f" stroked="f">
                <v:textbox>
                  <w:txbxContent>
                    <w:p w14:paraId="34D657D7" w14:textId="6E7E6A6F" w:rsidR="007E0FFD" w:rsidRPr="007E0FFD" w:rsidRDefault="007E0FFD" w:rsidP="007E0FFD">
                      <w:pPr>
                        <w:rPr>
                          <w:sz w:val="28"/>
                          <w:szCs w:val="28"/>
                          <w:lang w:val="en-GB"/>
                        </w:rPr>
                      </w:pPr>
                      <w:r>
                        <w:rPr>
                          <w:sz w:val="28"/>
                          <w:szCs w:val="28"/>
                          <w:lang w:val="en-GB"/>
                        </w:rPr>
                        <w:t>7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622CA6">
        <w:br w:type="page"/>
      </w:r>
      <w:r w:rsidR="00855592" w:rsidRPr="008273C6">
        <w:rPr>
          <w:color w:val="auto"/>
        </w:rPr>
        <w:lastRenderedPageBreak/>
        <w:t>Setor Medicamentos</w:t>
      </w:r>
      <w:bookmarkEnd w:id="11"/>
    </w:p>
    <w:p w14:paraId="0E1D5B09" w14:textId="58E04415" w:rsidR="00855592" w:rsidRDefault="007E0FFD">
      <w:pPr>
        <w:rPr>
          <w:rFonts w:asciiTheme="majorHAnsi" w:eastAsiaTheme="majorEastAsia" w:hAnsiTheme="majorHAnsi" w:cstheme="majorBidi"/>
          <w:caps/>
          <w:color w:val="0E1128" w:themeColor="text2"/>
          <w:szCs w:val="26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02272" behindDoc="1" locked="0" layoutInCell="1" allowOverlap="1" wp14:anchorId="4F0332BE" wp14:editId="72901D05">
                <wp:simplePos x="0" y="0"/>
                <wp:positionH relativeFrom="margin">
                  <wp:align>center</wp:align>
                </wp:positionH>
                <wp:positionV relativeFrom="paragraph">
                  <wp:posOffset>9174997</wp:posOffset>
                </wp:positionV>
                <wp:extent cx="307975" cy="307975"/>
                <wp:effectExtent l="0" t="0" r="0" b="0"/>
                <wp:wrapTight wrapText="bothSides">
                  <wp:wrapPolygon edited="0">
                    <wp:start x="4008" y="0"/>
                    <wp:lineTo x="4008" y="20041"/>
                    <wp:lineTo x="17369" y="20041"/>
                    <wp:lineTo x="17369" y="0"/>
                    <wp:lineTo x="4008" y="0"/>
                  </wp:wrapPolygon>
                </wp:wrapTight>
                <wp:docPr id="5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6434BE" w14:textId="441DF321" w:rsidR="007E0FFD" w:rsidRPr="007E0FFD" w:rsidRDefault="007E0FFD" w:rsidP="007E0FFD">
                            <w:pPr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GB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332BE" id="_x0000_s1039" type="#_x0000_t202" style="position:absolute;margin-left:0;margin-top:722.45pt;width:24.25pt;height:24.25pt;z-index:-2516142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" filled="f" stroked="f">
                <v:textbox>
                  <w:txbxContent>
                    <w:p w14:paraId="276434BE" w14:textId="441DF321" w:rsidR="007E0FFD" w:rsidRPr="007E0FFD" w:rsidRDefault="007E0FFD" w:rsidP="007E0FFD">
                      <w:pPr>
                        <w:rPr>
                          <w:sz w:val="28"/>
                          <w:szCs w:val="28"/>
                          <w:lang w:val="en-GB"/>
                        </w:rPr>
                      </w:pPr>
                      <w:r>
                        <w:rPr>
                          <w:sz w:val="28"/>
                          <w:szCs w:val="28"/>
                          <w:lang w:val="en-GB"/>
                        </w:rPr>
                        <w:t>8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36222C" w:rsidRPr="001C528B">
        <w:rPr>
          <w:noProof/>
          <w:lang w:eastAsia="pt-PT"/>
        </w:rPr>
        <w:drawing>
          <wp:anchor distT="0" distB="0" distL="114300" distR="114300" simplePos="0" relativeHeight="251657216" behindDoc="1" locked="0" layoutInCell="1" allowOverlap="1" wp14:anchorId="43DA6A71" wp14:editId="37639C22">
            <wp:simplePos x="0" y="0"/>
            <wp:positionH relativeFrom="margin">
              <wp:posOffset>12700</wp:posOffset>
            </wp:positionH>
            <wp:positionV relativeFrom="paragraph">
              <wp:posOffset>4378325</wp:posOffset>
            </wp:positionV>
            <wp:extent cx="6372225" cy="3854450"/>
            <wp:effectExtent l="0" t="0" r="9525" b="0"/>
            <wp:wrapTight wrapText="bothSides">
              <wp:wrapPolygon edited="0">
                <wp:start x="0" y="0"/>
                <wp:lineTo x="0" y="21458"/>
                <wp:lineTo x="21568" y="21458"/>
                <wp:lineTo x="21568" y="0"/>
                <wp:lineTo x="0" y="0"/>
              </wp:wrapPolygon>
            </wp:wrapTight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5592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2186D8BE" wp14:editId="3E60264F">
                <wp:simplePos x="0" y="0"/>
                <wp:positionH relativeFrom="column">
                  <wp:posOffset>0</wp:posOffset>
                </wp:positionH>
                <wp:positionV relativeFrom="paragraph">
                  <wp:posOffset>8239760</wp:posOffset>
                </wp:positionV>
                <wp:extent cx="6390005" cy="635"/>
                <wp:effectExtent l="0" t="0" r="0" b="0"/>
                <wp:wrapTight wrapText="bothSides">
                  <wp:wrapPolygon edited="0">
                    <wp:start x="0" y="0"/>
                    <wp:lineTo x="0" y="19248"/>
                    <wp:lineTo x="21508" y="19248"/>
                    <wp:lineTo x="21508" y="0"/>
                    <wp:lineTo x="0" y="0"/>
                  </wp:wrapPolygon>
                </wp:wrapTight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0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3456EA" w14:textId="0D2CDD6D" w:rsidR="00855592" w:rsidRPr="00A60092" w:rsidRDefault="00855592" w:rsidP="00855592">
                            <w:pPr>
                              <w:pStyle w:val="Legenda"/>
                              <w:rPr>
                                <w:caps/>
                                <w:noProof/>
                                <w:sz w:val="24"/>
                              </w:rPr>
                            </w:pPr>
                            <w:r>
                              <w:t>Editar medicamento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86D8BE" id="Caixa de texto 26" o:spid="_x0000_s1040" type="#_x0000_t202" style="position:absolute;margin-left:0;margin-top:648.8pt;width:503.15pt;height:.05pt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" stroked="f">
                <v:textbox style="mso-fit-shape-to-text:t" inset="0,0,0,0">
                  <w:txbxContent>
                    <w:p w14:paraId="023456EA" w14:textId="0D2CDD6D" w:rsidR="00855592" w:rsidRPr="00A60092" w:rsidRDefault="00855592" w:rsidP="00855592">
                      <w:pPr>
                        <w:pStyle w:val="Legenda"/>
                        <w:rPr>
                          <w:caps/>
                          <w:noProof/>
                          <w:sz w:val="24"/>
                        </w:rPr>
                      </w:pPr>
                      <w:r>
                        <w:t>Editar medicamento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55592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 wp14:anchorId="675A8182" wp14:editId="4BE3E54C">
                <wp:simplePos x="0" y="0"/>
                <wp:positionH relativeFrom="column">
                  <wp:posOffset>0</wp:posOffset>
                </wp:positionH>
                <wp:positionV relativeFrom="paragraph">
                  <wp:posOffset>4079875</wp:posOffset>
                </wp:positionV>
                <wp:extent cx="6427470" cy="635"/>
                <wp:effectExtent l="0" t="0" r="0" b="0"/>
                <wp:wrapTight wrapText="bothSides">
                  <wp:wrapPolygon edited="0">
                    <wp:start x="0" y="0"/>
                    <wp:lineTo x="0" y="19248"/>
                    <wp:lineTo x="21510" y="19248"/>
                    <wp:lineTo x="21510" y="0"/>
                    <wp:lineTo x="0" y="0"/>
                  </wp:wrapPolygon>
                </wp:wrapTight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7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18F641" w14:textId="0D9CFDD8" w:rsidR="00855592" w:rsidRPr="007F69BA" w:rsidRDefault="00855592" w:rsidP="00855592">
                            <w:pPr>
                              <w:pStyle w:val="Legenda"/>
                              <w:rPr>
                                <w:caps/>
                                <w:noProof/>
                                <w:sz w:val="24"/>
                              </w:rPr>
                            </w:pPr>
                            <w:r>
                              <w:t xml:space="preserve">Página principal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5A8182" id="Caixa de texto 24" o:spid="_x0000_s1041" type="#_x0000_t202" style="position:absolute;margin-left:0;margin-top:321.25pt;width:506.1pt;height:.05pt;z-index:-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" stroked="f">
                <v:textbox style="mso-fit-shape-to-text:t" inset="0,0,0,0">
                  <w:txbxContent>
                    <w:p w14:paraId="1C18F641" w14:textId="0D9CFDD8" w:rsidR="00855592" w:rsidRPr="007F69BA" w:rsidRDefault="00855592" w:rsidP="00855592">
                      <w:pPr>
                        <w:pStyle w:val="Legenda"/>
                        <w:rPr>
                          <w:caps/>
                          <w:noProof/>
                          <w:sz w:val="24"/>
                        </w:rPr>
                      </w:pPr>
                      <w:r>
                        <w:t xml:space="preserve">Página principal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55592" w:rsidRPr="001C528B">
        <w:rPr>
          <w:noProof/>
          <w:lang w:eastAsia="pt-PT"/>
        </w:rPr>
        <w:drawing>
          <wp:anchor distT="0" distB="0" distL="114300" distR="114300" simplePos="0" relativeHeight="251655168" behindDoc="1" locked="0" layoutInCell="1" allowOverlap="1" wp14:anchorId="540D015A" wp14:editId="50A750C6">
            <wp:simplePos x="0" y="0"/>
            <wp:positionH relativeFrom="margin">
              <wp:align>left</wp:align>
            </wp:positionH>
            <wp:positionV relativeFrom="paragraph">
              <wp:posOffset>207645</wp:posOffset>
            </wp:positionV>
            <wp:extent cx="6427470" cy="3886200"/>
            <wp:effectExtent l="0" t="0" r="0" b="0"/>
            <wp:wrapTight wrapText="bothSides">
              <wp:wrapPolygon edited="0">
                <wp:start x="0" y="0"/>
                <wp:lineTo x="0" y="21494"/>
                <wp:lineTo x="21510" y="21494"/>
                <wp:lineTo x="21510" y="0"/>
                <wp:lineTo x="0" y="0"/>
              </wp:wrapPolygon>
            </wp:wrapTight>
            <wp:docPr id="20" name="Imagem 2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m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747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55592">
        <w:br w:type="page"/>
      </w:r>
      <w:r>
        <w:rPr>
          <w:noProof/>
          <w:lang w:eastAsia="pt-PT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1" locked="0" layoutInCell="1" allowOverlap="1" wp14:anchorId="13A34077" wp14:editId="2D77D3E8">
                <wp:simplePos x="0" y="0"/>
                <wp:positionH relativeFrom="margin">
                  <wp:align>center</wp:align>
                </wp:positionH>
                <wp:positionV relativeFrom="paragraph">
                  <wp:posOffset>9354716</wp:posOffset>
                </wp:positionV>
                <wp:extent cx="307975" cy="307975"/>
                <wp:effectExtent l="0" t="0" r="0" b="0"/>
                <wp:wrapTight wrapText="bothSides">
                  <wp:wrapPolygon edited="0">
                    <wp:start x="4008" y="0"/>
                    <wp:lineTo x="4008" y="20041"/>
                    <wp:lineTo x="17369" y="20041"/>
                    <wp:lineTo x="17369" y="0"/>
                    <wp:lineTo x="4008" y="0"/>
                  </wp:wrapPolygon>
                </wp:wrapTight>
                <wp:docPr id="5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E12A60" w14:textId="21B95E70" w:rsidR="007E0FFD" w:rsidRPr="007E0FFD" w:rsidRDefault="007E0FFD" w:rsidP="007E0FFD">
                            <w:pPr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GB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34077" id="_x0000_s1042" type="#_x0000_t202" style="position:absolute;margin-left:0;margin-top:736.6pt;width:24.25pt;height:24.25pt;z-index:-2516121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" filled="f" stroked="f">
                <v:textbox>
                  <w:txbxContent>
                    <w:p w14:paraId="6CE12A60" w14:textId="21B95E70" w:rsidR="007E0FFD" w:rsidRPr="007E0FFD" w:rsidRDefault="007E0FFD" w:rsidP="007E0FFD">
                      <w:pPr>
                        <w:rPr>
                          <w:sz w:val="28"/>
                          <w:szCs w:val="28"/>
                          <w:lang w:val="en-GB"/>
                        </w:rPr>
                      </w:pPr>
                      <w:r>
                        <w:rPr>
                          <w:sz w:val="28"/>
                          <w:szCs w:val="28"/>
                          <w:lang w:val="en-GB"/>
                        </w:rPr>
                        <w:t>9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36222C">
        <w:rPr>
          <w:noProof/>
          <w:lang w:eastAsia="pt-PT"/>
        </w:rPr>
        <w:drawing>
          <wp:anchor distT="0" distB="0" distL="114300" distR="114300" simplePos="0" relativeHeight="251661312" behindDoc="1" locked="0" layoutInCell="1" allowOverlap="1" wp14:anchorId="0E9C99F7" wp14:editId="5629C117">
            <wp:simplePos x="0" y="0"/>
            <wp:positionH relativeFrom="margin">
              <wp:posOffset>8890</wp:posOffset>
            </wp:positionH>
            <wp:positionV relativeFrom="paragraph">
              <wp:posOffset>4224655</wp:posOffset>
            </wp:positionV>
            <wp:extent cx="6429375" cy="3878580"/>
            <wp:effectExtent l="0" t="0" r="9525" b="7620"/>
            <wp:wrapTight wrapText="bothSides">
              <wp:wrapPolygon edited="0">
                <wp:start x="0" y="0"/>
                <wp:lineTo x="0" y="21536"/>
                <wp:lineTo x="21568" y="21536"/>
                <wp:lineTo x="21568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F166F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4FC1F88F" wp14:editId="4EC16BDD">
                <wp:simplePos x="0" y="0"/>
                <wp:positionH relativeFrom="column">
                  <wp:posOffset>3810</wp:posOffset>
                </wp:positionH>
                <wp:positionV relativeFrom="paragraph">
                  <wp:posOffset>8098155</wp:posOffset>
                </wp:positionV>
                <wp:extent cx="6441440" cy="635"/>
                <wp:effectExtent l="0" t="0" r="0" b="0"/>
                <wp:wrapTight wrapText="bothSides">
                  <wp:wrapPolygon edited="0">
                    <wp:start x="0" y="0"/>
                    <wp:lineTo x="0" y="19248"/>
                    <wp:lineTo x="21528" y="19248"/>
                    <wp:lineTo x="21528" y="0"/>
                    <wp:lineTo x="0" y="0"/>
                  </wp:wrapPolygon>
                </wp:wrapTight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1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F4A9E5" w14:textId="4AE70AAD" w:rsidR="00AF166F" w:rsidRPr="0016233C" w:rsidRDefault="00AF166F" w:rsidP="00AF166F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Aquisição de um medicamento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C1F88F" id="Caixa de texto 16" o:spid="_x0000_s1043" type="#_x0000_t202" style="position:absolute;margin-left:.3pt;margin-top:637.65pt;width:507.2pt;height:.0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" stroked="f">
                <v:textbox style="mso-fit-shape-to-text:t" inset="0,0,0,0">
                  <w:txbxContent>
                    <w:p w14:paraId="54F4A9E5" w14:textId="4AE70AAD" w:rsidR="00AF166F" w:rsidRPr="0016233C" w:rsidRDefault="00AF166F" w:rsidP="00AF166F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>Aquisição de um medicamento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55592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87F609B" wp14:editId="7BEC0B79">
                <wp:simplePos x="0" y="0"/>
                <wp:positionH relativeFrom="column">
                  <wp:posOffset>1270</wp:posOffset>
                </wp:positionH>
                <wp:positionV relativeFrom="paragraph">
                  <wp:posOffset>3858895</wp:posOffset>
                </wp:positionV>
                <wp:extent cx="6400800" cy="635"/>
                <wp:effectExtent l="0" t="0" r="0" b="0"/>
                <wp:wrapTight wrapText="bothSides">
                  <wp:wrapPolygon edited="0">
                    <wp:start x="0" y="0"/>
                    <wp:lineTo x="0" y="19248"/>
                    <wp:lineTo x="21536" y="19248"/>
                    <wp:lineTo x="21536" y="0"/>
                    <wp:lineTo x="0" y="0"/>
                  </wp:wrapPolygon>
                </wp:wrapTight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23C1DE" w14:textId="57DDB418" w:rsidR="00855592" w:rsidRPr="006F2F2C" w:rsidRDefault="00855592" w:rsidP="00855592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Eliminar um registo de um medicamento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7F609B" id="Caixa de texto 30" o:spid="_x0000_s1044" type="#_x0000_t202" style="position:absolute;margin-left:.1pt;margin-top:303.85pt;width:7in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" stroked="f">
                <v:textbox style="mso-fit-shape-to-text:t" inset="0,0,0,0">
                  <w:txbxContent>
                    <w:p w14:paraId="5D23C1DE" w14:textId="57DDB418" w:rsidR="00855592" w:rsidRPr="006F2F2C" w:rsidRDefault="00855592" w:rsidP="00855592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>Eliminar um registo de um medicamento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55592">
        <w:rPr>
          <w:noProof/>
          <w:lang w:eastAsia="pt-PT"/>
        </w:rPr>
        <w:drawing>
          <wp:anchor distT="0" distB="0" distL="114300" distR="114300" simplePos="0" relativeHeight="251659264" behindDoc="1" locked="0" layoutInCell="1" allowOverlap="1" wp14:anchorId="2C3AFC9B" wp14:editId="357C22CA">
            <wp:simplePos x="0" y="0"/>
            <wp:positionH relativeFrom="column">
              <wp:posOffset>1270</wp:posOffset>
            </wp:positionH>
            <wp:positionV relativeFrom="paragraph">
              <wp:posOffset>1905</wp:posOffset>
            </wp:positionV>
            <wp:extent cx="6400800" cy="3860800"/>
            <wp:effectExtent l="0" t="0" r="0" b="6350"/>
            <wp:wrapTight wrapText="bothSides">
              <wp:wrapPolygon edited="0">
                <wp:start x="0" y="0"/>
                <wp:lineTo x="0" y="21529"/>
                <wp:lineTo x="21536" y="21529"/>
                <wp:lineTo x="21536" y="0"/>
                <wp:lineTo x="0" y="0"/>
              </wp:wrapPolygon>
            </wp:wrapTight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55592">
        <w:br w:type="page"/>
      </w:r>
    </w:p>
    <w:p w14:paraId="79520A9F" w14:textId="5CEF5E74" w:rsidR="0036222C" w:rsidRDefault="0018666B" w:rsidP="0036222C">
      <w:pPr>
        <w:pStyle w:val="Legenda"/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65408" behindDoc="1" locked="0" layoutInCell="1" allowOverlap="1" wp14:anchorId="73A3FEFD" wp14:editId="72B5214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38900" cy="3886200"/>
            <wp:effectExtent l="0" t="0" r="0" b="0"/>
            <wp:wrapTight wrapText="bothSides">
              <wp:wrapPolygon edited="0">
                <wp:start x="0" y="0"/>
                <wp:lineTo x="0" y="21494"/>
                <wp:lineTo x="21536" y="21494"/>
                <wp:lineTo x="21536" y="0"/>
                <wp:lineTo x="0" y="0"/>
              </wp:wrapPolygon>
            </wp:wrapTight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A1191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01EC392D" wp14:editId="5BB1BBB4">
                <wp:simplePos x="0" y="0"/>
                <wp:positionH relativeFrom="column">
                  <wp:posOffset>6350</wp:posOffset>
                </wp:positionH>
                <wp:positionV relativeFrom="paragraph">
                  <wp:posOffset>8124825</wp:posOffset>
                </wp:positionV>
                <wp:extent cx="6438900" cy="635"/>
                <wp:effectExtent l="0" t="0" r="0" b="0"/>
                <wp:wrapTight wrapText="bothSides">
                  <wp:wrapPolygon edited="0">
                    <wp:start x="0" y="0"/>
                    <wp:lineTo x="0" y="19248"/>
                    <wp:lineTo x="21536" y="19248"/>
                    <wp:lineTo x="21536" y="0"/>
                    <wp:lineTo x="0" y="0"/>
                  </wp:wrapPolygon>
                </wp:wrapTight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CB8024" w14:textId="744E6ABC" w:rsidR="00EA1191" w:rsidRPr="007A1ADF" w:rsidRDefault="00EA1191" w:rsidP="00EA1191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Adicionar um medicamento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EC392D" id="Caixa de texto 35" o:spid="_x0000_s1045" type="#_x0000_t202" style="position:absolute;margin-left:.5pt;margin-top:639.75pt;width:507pt;height:.0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" stroked="f">
                <v:textbox style="mso-fit-shape-to-text:t" inset="0,0,0,0">
                  <w:txbxContent>
                    <w:p w14:paraId="01CB8024" w14:textId="744E6ABC" w:rsidR="00EA1191" w:rsidRPr="007A1ADF" w:rsidRDefault="00EA1191" w:rsidP="00EA1191">
                      <w:pPr>
                        <w:pStyle w:val="Legenda"/>
                        <w:rPr>
                          <w:noProof/>
                        </w:rPr>
                      </w:pPr>
                      <w:r>
                        <w:t>Adicionar um medicamento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A1191">
        <w:rPr>
          <w:noProof/>
          <w:lang w:eastAsia="pt-PT"/>
        </w:rPr>
        <w:drawing>
          <wp:anchor distT="0" distB="0" distL="114300" distR="114300" simplePos="0" relativeHeight="251668480" behindDoc="1" locked="0" layoutInCell="1" allowOverlap="1" wp14:anchorId="5D0F7EE3" wp14:editId="15C00AE0">
            <wp:simplePos x="0" y="0"/>
            <wp:positionH relativeFrom="margin">
              <wp:align>right</wp:align>
            </wp:positionH>
            <wp:positionV relativeFrom="paragraph">
              <wp:posOffset>4238625</wp:posOffset>
            </wp:positionV>
            <wp:extent cx="6438900" cy="3886200"/>
            <wp:effectExtent l="0" t="0" r="0" b="0"/>
            <wp:wrapTight wrapText="bothSides">
              <wp:wrapPolygon edited="0">
                <wp:start x="0" y="0"/>
                <wp:lineTo x="0" y="21494"/>
                <wp:lineTo x="21536" y="21494"/>
                <wp:lineTo x="21536" y="0"/>
                <wp:lineTo x="0" y="0"/>
              </wp:wrapPolygon>
            </wp:wrapTight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6222C">
        <w:t xml:space="preserve">Fornecimento de um medicamento </w:t>
      </w:r>
    </w:p>
    <w:p w14:paraId="57A79B19" w14:textId="20C90054" w:rsidR="0036222C" w:rsidRDefault="0036222C" w:rsidP="0036222C">
      <w:pPr>
        <w:keepNext/>
      </w:pPr>
    </w:p>
    <w:p w14:paraId="28D6F54F" w14:textId="5023E6F4" w:rsidR="00A26F03" w:rsidRPr="0036222C" w:rsidRDefault="008F1AC1" w:rsidP="0036222C">
      <w:pPr>
        <w:rPr>
          <w:rFonts w:asciiTheme="majorHAnsi" w:eastAsiaTheme="majorEastAsia" w:hAnsiTheme="majorHAnsi" w:cstheme="majorBidi"/>
          <w:caps/>
          <w:color w:val="0E1128" w:themeColor="text2"/>
          <w:szCs w:val="26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06368" behindDoc="1" locked="0" layoutInCell="1" allowOverlap="1" wp14:anchorId="5B539F09" wp14:editId="7C86925E">
                <wp:simplePos x="0" y="0"/>
                <wp:positionH relativeFrom="margin">
                  <wp:align>center</wp:align>
                </wp:positionH>
                <wp:positionV relativeFrom="paragraph">
                  <wp:posOffset>658953</wp:posOffset>
                </wp:positionV>
                <wp:extent cx="403860" cy="265430"/>
                <wp:effectExtent l="0" t="0" r="0" b="1270"/>
                <wp:wrapTight wrapText="bothSides">
                  <wp:wrapPolygon edited="0">
                    <wp:start x="3057" y="0"/>
                    <wp:lineTo x="3057" y="20153"/>
                    <wp:lineTo x="18340" y="20153"/>
                    <wp:lineTo x="18340" y="0"/>
                    <wp:lineTo x="3057" y="0"/>
                  </wp:wrapPolygon>
                </wp:wrapTight>
                <wp:docPr id="5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860" cy="2654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63A1A9" w14:textId="668F558B" w:rsidR="008F1AC1" w:rsidRPr="007E0FFD" w:rsidRDefault="008F1AC1" w:rsidP="008F1AC1">
                            <w:pPr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GB"/>
                              </w:rPr>
                              <w:t>1000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39F09" id="_x0000_s1046" type="#_x0000_t202" style="position:absolute;margin-left:0;margin-top:51.9pt;width:31.8pt;height:20.9pt;z-index:-2516101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" filled="f" stroked="f">
                <v:textbox>
                  <w:txbxContent>
                    <w:p w14:paraId="4263A1A9" w14:textId="668F558B" w:rsidR="008F1AC1" w:rsidRPr="007E0FFD" w:rsidRDefault="008F1AC1" w:rsidP="008F1AC1">
                      <w:pPr>
                        <w:rPr>
                          <w:sz w:val="28"/>
                          <w:szCs w:val="28"/>
                          <w:lang w:val="en-GB"/>
                        </w:rPr>
                      </w:pPr>
                      <w:r>
                        <w:rPr>
                          <w:sz w:val="28"/>
                          <w:szCs w:val="28"/>
                          <w:lang w:val="en-GB"/>
                        </w:rPr>
                        <w:t>1000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36222C">
        <w:br w:type="page"/>
      </w:r>
    </w:p>
    <w:p w14:paraId="6B13FDD4" w14:textId="48CF6EF3" w:rsidR="0036222C" w:rsidRDefault="0036222C" w:rsidP="001C528B">
      <w:pPr>
        <w:pStyle w:val="Ttulo2"/>
      </w:pPr>
    </w:p>
    <w:p w14:paraId="225998D5" w14:textId="1E9331DA" w:rsidR="00AB4E98" w:rsidRPr="008273C6" w:rsidRDefault="008273C6" w:rsidP="008273C6">
      <w:pPr>
        <w:pStyle w:val="Ttulo3"/>
        <w:rPr>
          <w:color w:val="auto"/>
        </w:rPr>
      </w:pPr>
      <w:bookmarkStart w:id="12" w:name="_Toc102581661"/>
      <w:r>
        <w:rPr>
          <w:noProof/>
          <w:lang w:eastAsia="pt-PT"/>
        </w:rPr>
        <w:drawing>
          <wp:anchor distT="0" distB="0" distL="114300" distR="114300" simplePos="0" relativeHeight="251650048" behindDoc="1" locked="0" layoutInCell="1" allowOverlap="1" wp14:anchorId="513F1528" wp14:editId="0FEC2D2C">
            <wp:simplePos x="0" y="0"/>
            <wp:positionH relativeFrom="margin">
              <wp:align>right</wp:align>
            </wp:positionH>
            <wp:positionV relativeFrom="paragraph">
              <wp:posOffset>341630</wp:posOffset>
            </wp:positionV>
            <wp:extent cx="6444615" cy="3886200"/>
            <wp:effectExtent l="0" t="0" r="0" b="0"/>
            <wp:wrapTight wrapText="bothSides">
              <wp:wrapPolygon edited="0">
                <wp:start x="0" y="0"/>
                <wp:lineTo x="0" y="21494"/>
                <wp:lineTo x="21517" y="21494"/>
                <wp:lineTo x="21517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61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20F71" w:rsidRPr="008273C6">
        <w:rPr>
          <w:noProof/>
          <w:color w:val="auto"/>
          <w:lang w:eastAsia="pt-PT"/>
        </w:rPr>
        <w:drawing>
          <wp:anchor distT="0" distB="0" distL="114300" distR="114300" simplePos="0" relativeHeight="251652096" behindDoc="1" locked="0" layoutInCell="1" allowOverlap="1" wp14:anchorId="7281ADFB" wp14:editId="762F17D4">
            <wp:simplePos x="0" y="0"/>
            <wp:positionH relativeFrom="margin">
              <wp:align>left</wp:align>
            </wp:positionH>
            <wp:positionV relativeFrom="paragraph">
              <wp:posOffset>4470400</wp:posOffset>
            </wp:positionV>
            <wp:extent cx="6444615" cy="3889375"/>
            <wp:effectExtent l="0" t="0" r="0" b="0"/>
            <wp:wrapTight wrapText="bothSides">
              <wp:wrapPolygon edited="0">
                <wp:start x="0" y="0"/>
                <wp:lineTo x="0" y="21477"/>
                <wp:lineTo x="21517" y="21477"/>
                <wp:lineTo x="21517" y="0"/>
                <wp:lineTo x="0" y="0"/>
              </wp:wrapPolygon>
            </wp:wrapTight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615" cy="388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53CE" w:rsidRPr="008273C6">
        <w:rPr>
          <w:noProof/>
          <w:color w:val="auto"/>
          <w:lang w:eastAsia="pt-PT"/>
        </w:rPr>
        <mc:AlternateContent>
          <mc:Choice Requires="wps">
            <w:drawing>
              <wp:anchor distT="0" distB="0" distL="114300" distR="114300" simplePos="0" relativeHeight="251653120" behindDoc="1" locked="0" layoutInCell="1" allowOverlap="1" wp14:anchorId="4F748D5C" wp14:editId="6F3A945C">
                <wp:simplePos x="0" y="0"/>
                <wp:positionH relativeFrom="margin">
                  <wp:align>left</wp:align>
                </wp:positionH>
                <wp:positionV relativeFrom="paragraph">
                  <wp:posOffset>8389131</wp:posOffset>
                </wp:positionV>
                <wp:extent cx="6444615" cy="635"/>
                <wp:effectExtent l="0" t="0" r="0" b="0"/>
                <wp:wrapTight wrapText="bothSides">
                  <wp:wrapPolygon edited="0">
                    <wp:start x="0" y="0"/>
                    <wp:lineTo x="0" y="19248"/>
                    <wp:lineTo x="21517" y="19248"/>
                    <wp:lineTo x="21517" y="0"/>
                    <wp:lineTo x="0" y="0"/>
                  </wp:wrapPolygon>
                </wp:wrapTight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4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70A17D" w14:textId="2DD017CC" w:rsidR="006253CE" w:rsidRPr="00A7606A" w:rsidRDefault="006253CE" w:rsidP="006253CE">
                            <w:pPr>
                              <w:pStyle w:val="Legenda"/>
                              <w:rPr>
                                <w:caps/>
                                <w:sz w:val="24"/>
                              </w:rPr>
                            </w:pPr>
                            <w:r>
                              <w:t xml:space="preserve">Editar equipamento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748D5C" id="Caixa de texto 28" o:spid="_x0000_s1047" type="#_x0000_t202" style="position:absolute;margin-left:0;margin-top:660.55pt;width:507.45pt;height:.05pt;z-index:-2516633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" stroked="f">
                <v:textbox style="mso-fit-shape-to-text:t" inset="0,0,0,0">
                  <w:txbxContent>
                    <w:p w14:paraId="3370A17D" w14:textId="2DD017CC" w:rsidR="006253CE" w:rsidRPr="00A7606A" w:rsidRDefault="006253CE" w:rsidP="006253CE">
                      <w:pPr>
                        <w:pStyle w:val="Legenda"/>
                        <w:rPr>
                          <w:caps/>
                          <w:sz w:val="24"/>
                        </w:rPr>
                      </w:pPr>
                      <w:r>
                        <w:t xml:space="preserve">Editar equipamento 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721F5C" w:rsidRPr="008273C6">
        <w:rPr>
          <w:noProof/>
          <w:color w:val="auto"/>
          <w:lang w:eastAsia="pt-PT"/>
        </w:rPr>
        <mc:AlternateContent>
          <mc:Choice Requires="wps">
            <w:drawing>
              <wp:anchor distT="0" distB="0" distL="114300" distR="114300" simplePos="0" relativeHeight="251651072" behindDoc="1" locked="0" layoutInCell="1" allowOverlap="1" wp14:anchorId="15B15CFA" wp14:editId="163DCBCB">
                <wp:simplePos x="0" y="0"/>
                <wp:positionH relativeFrom="margin">
                  <wp:posOffset>635</wp:posOffset>
                </wp:positionH>
                <wp:positionV relativeFrom="paragraph">
                  <wp:posOffset>4216986</wp:posOffset>
                </wp:positionV>
                <wp:extent cx="6444615" cy="635"/>
                <wp:effectExtent l="0" t="0" r="0" b="0"/>
                <wp:wrapTight wrapText="bothSides">
                  <wp:wrapPolygon edited="0">
                    <wp:start x="0" y="0"/>
                    <wp:lineTo x="0" y="19248"/>
                    <wp:lineTo x="21517" y="19248"/>
                    <wp:lineTo x="21517" y="0"/>
                    <wp:lineTo x="0" y="0"/>
                  </wp:wrapPolygon>
                </wp:wrapTight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4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BAB73D" w14:textId="6A214648" w:rsidR="00721F5C" w:rsidRPr="00803FD6" w:rsidRDefault="00721F5C" w:rsidP="00721F5C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Página Principal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B15CFA" id="Caixa de texto 18" o:spid="_x0000_s1048" type="#_x0000_t202" style="position:absolute;margin-left:.05pt;margin-top:332.05pt;width:507.45pt;height:.05pt;z-index:-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" stroked="f">
                <v:textbox style="mso-fit-shape-to-text:t" inset="0,0,0,0">
                  <w:txbxContent>
                    <w:p w14:paraId="3DBAB73D" w14:textId="6A214648" w:rsidR="00721F5C" w:rsidRPr="00803FD6" w:rsidRDefault="00721F5C" w:rsidP="00721F5C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Página Principal  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0646E0" w:rsidRPr="008273C6">
        <w:rPr>
          <w:color w:val="auto"/>
        </w:rPr>
        <w:t>Setor Equipamentos</w:t>
      </w:r>
      <w:bookmarkEnd w:id="12"/>
    </w:p>
    <w:p w14:paraId="12DC756B" w14:textId="4DA4D90C" w:rsidR="008273C6" w:rsidRDefault="008273C6" w:rsidP="000646E0"/>
    <w:p w14:paraId="161C4F45" w14:textId="482772CE" w:rsidR="000646E0" w:rsidRDefault="00D27044" w:rsidP="000646E0"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08416" behindDoc="1" locked="0" layoutInCell="1" allowOverlap="1" wp14:anchorId="2552B26F" wp14:editId="2C6C33AF">
                <wp:simplePos x="0" y="0"/>
                <wp:positionH relativeFrom="margin">
                  <wp:align>center</wp:align>
                </wp:positionH>
                <wp:positionV relativeFrom="paragraph">
                  <wp:posOffset>264071</wp:posOffset>
                </wp:positionV>
                <wp:extent cx="403860" cy="265430"/>
                <wp:effectExtent l="0" t="0" r="0" b="1270"/>
                <wp:wrapTight wrapText="bothSides">
                  <wp:wrapPolygon edited="0">
                    <wp:start x="3057" y="0"/>
                    <wp:lineTo x="3057" y="20153"/>
                    <wp:lineTo x="18340" y="20153"/>
                    <wp:lineTo x="18340" y="0"/>
                    <wp:lineTo x="3057" y="0"/>
                  </wp:wrapPolygon>
                </wp:wrapTight>
                <wp:docPr id="5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860" cy="2654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B020AA" w14:textId="14D864E4" w:rsidR="00D27044" w:rsidRPr="007E0FFD" w:rsidRDefault="00D27044" w:rsidP="00D27044">
                            <w:pPr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GB"/>
                              </w:rPr>
                              <w:t>1100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2B26F" id="_x0000_s1049" type="#_x0000_t202" style="position:absolute;margin-left:0;margin-top:20.8pt;width:31.8pt;height:20.9pt;z-index:-2516080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" filled="f" stroked="f">
                <v:textbox>
                  <w:txbxContent>
                    <w:p w14:paraId="28B020AA" w14:textId="14D864E4" w:rsidR="00D27044" w:rsidRPr="007E0FFD" w:rsidRDefault="00D27044" w:rsidP="00D27044">
                      <w:pPr>
                        <w:rPr>
                          <w:sz w:val="28"/>
                          <w:szCs w:val="28"/>
                          <w:lang w:val="en-GB"/>
                        </w:rPr>
                      </w:pPr>
                      <w:r>
                        <w:rPr>
                          <w:sz w:val="28"/>
                          <w:szCs w:val="28"/>
                          <w:lang w:val="en-GB"/>
                        </w:rPr>
                        <w:t>1100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C25D9EC" w14:textId="13AA08A9" w:rsidR="002D01F8" w:rsidRDefault="002D01F8">
      <w:r>
        <w:br w:type="page"/>
      </w:r>
    </w:p>
    <w:p w14:paraId="1CE3A0F4" w14:textId="2442CA95" w:rsidR="002D01F8" w:rsidRPr="00B539E3" w:rsidRDefault="00067FE6" w:rsidP="002D01F8">
      <w:pPr>
        <w:pStyle w:val="Legenda"/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63360" behindDoc="1" locked="0" layoutInCell="1" allowOverlap="1" wp14:anchorId="3C66054C" wp14:editId="0A62BBDB">
            <wp:simplePos x="0" y="0"/>
            <wp:positionH relativeFrom="margin">
              <wp:posOffset>36195</wp:posOffset>
            </wp:positionH>
            <wp:positionV relativeFrom="paragraph">
              <wp:posOffset>4292600</wp:posOffset>
            </wp:positionV>
            <wp:extent cx="6376035" cy="3848735"/>
            <wp:effectExtent l="0" t="0" r="5715" b="0"/>
            <wp:wrapTight wrapText="bothSides">
              <wp:wrapPolygon edited="0">
                <wp:start x="0" y="0"/>
                <wp:lineTo x="0" y="21490"/>
                <wp:lineTo x="21555" y="21490"/>
                <wp:lineTo x="21555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03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5767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2C713739" wp14:editId="63980D4C">
                <wp:simplePos x="0" y="0"/>
                <wp:positionH relativeFrom="column">
                  <wp:posOffset>635</wp:posOffset>
                </wp:positionH>
                <wp:positionV relativeFrom="paragraph">
                  <wp:posOffset>8159841</wp:posOffset>
                </wp:positionV>
                <wp:extent cx="6444615" cy="635"/>
                <wp:effectExtent l="0" t="0" r="0" b="0"/>
                <wp:wrapTight wrapText="bothSides">
                  <wp:wrapPolygon edited="0">
                    <wp:start x="0" y="0"/>
                    <wp:lineTo x="0" y="19248"/>
                    <wp:lineTo x="21517" y="19248"/>
                    <wp:lineTo x="21517" y="0"/>
                    <wp:lineTo x="0" y="0"/>
                  </wp:wrapPolygon>
                </wp:wrapTight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4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F3E959" w14:textId="18F14A1E" w:rsidR="006F5767" w:rsidRPr="00826C98" w:rsidRDefault="006F5767" w:rsidP="006F5767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Aquisição de um equipamento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713739" id="Caixa de texto 23" o:spid="_x0000_s1050" type="#_x0000_t202" style="position:absolute;margin-left:.05pt;margin-top:642.5pt;width:507.45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" stroked="f">
                <v:textbox style="mso-fit-shape-to-text:t" inset="0,0,0,0">
                  <w:txbxContent>
                    <w:p w14:paraId="7BF3E959" w14:textId="18F14A1E" w:rsidR="006F5767" w:rsidRPr="00826C98" w:rsidRDefault="006F5767" w:rsidP="006F5767">
                      <w:pPr>
                        <w:pStyle w:val="Legenda"/>
                        <w:rPr>
                          <w:noProof/>
                        </w:rPr>
                      </w:pPr>
                      <w:r>
                        <w:t>Aquisição de um equipamento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D01F8">
        <w:rPr>
          <w:noProof/>
          <w:lang w:eastAsia="pt-PT"/>
        </w:rPr>
        <w:drawing>
          <wp:anchor distT="0" distB="0" distL="114300" distR="114300" simplePos="0" relativeHeight="251654144" behindDoc="1" locked="0" layoutInCell="1" allowOverlap="1" wp14:anchorId="38BD1494" wp14:editId="73F4F3A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41440" cy="3881120"/>
            <wp:effectExtent l="0" t="0" r="0" b="5080"/>
            <wp:wrapTight wrapText="bothSides">
              <wp:wrapPolygon edited="0">
                <wp:start x="0" y="0"/>
                <wp:lineTo x="0" y="21522"/>
                <wp:lineTo x="21528" y="21522"/>
                <wp:lineTo x="21528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440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D01F8">
        <w:t xml:space="preserve">Eliminar um registo de um equipamento </w:t>
      </w:r>
    </w:p>
    <w:p w14:paraId="2CD300CB" w14:textId="18326EEE" w:rsidR="00067FE6" w:rsidRDefault="00D27044"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10464" behindDoc="1" locked="0" layoutInCell="1" allowOverlap="1" wp14:anchorId="61D65E33" wp14:editId="1A777946">
                <wp:simplePos x="0" y="0"/>
                <wp:positionH relativeFrom="margin">
                  <wp:align>center</wp:align>
                </wp:positionH>
                <wp:positionV relativeFrom="paragraph">
                  <wp:posOffset>5267709</wp:posOffset>
                </wp:positionV>
                <wp:extent cx="403860" cy="265430"/>
                <wp:effectExtent l="0" t="0" r="0" b="1270"/>
                <wp:wrapTight wrapText="bothSides">
                  <wp:wrapPolygon edited="0">
                    <wp:start x="3057" y="0"/>
                    <wp:lineTo x="3057" y="20153"/>
                    <wp:lineTo x="18340" y="20153"/>
                    <wp:lineTo x="18340" y="0"/>
                    <wp:lineTo x="3057" y="0"/>
                  </wp:wrapPolygon>
                </wp:wrapTight>
                <wp:docPr id="5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860" cy="2654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A32F02" w14:textId="74684038" w:rsidR="00D27044" w:rsidRPr="007E0FFD" w:rsidRDefault="00D27044" w:rsidP="00D27044">
                            <w:pPr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GB"/>
                              </w:rPr>
                              <w:t>1200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65E33" id="_x0000_s1051" type="#_x0000_t202" style="position:absolute;margin-left:0;margin-top:414.8pt;width:31.8pt;height:20.9pt;z-index:-2516060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" filled="f" stroked="f">
                <v:textbox>
                  <w:txbxContent>
                    <w:p w14:paraId="4CA32F02" w14:textId="74684038" w:rsidR="00D27044" w:rsidRPr="007E0FFD" w:rsidRDefault="00D27044" w:rsidP="00D27044">
                      <w:pPr>
                        <w:rPr>
                          <w:sz w:val="28"/>
                          <w:szCs w:val="28"/>
                          <w:lang w:val="en-GB"/>
                        </w:rPr>
                      </w:pPr>
                      <w:r>
                        <w:rPr>
                          <w:sz w:val="28"/>
                          <w:szCs w:val="28"/>
                          <w:lang w:val="en-GB"/>
                        </w:rPr>
                        <w:t>1200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067FE6">
        <w:br w:type="page"/>
      </w:r>
    </w:p>
    <w:p w14:paraId="352E218C" w14:textId="4F9384F2" w:rsidR="002D01F8" w:rsidRDefault="00A332D8" w:rsidP="002D01F8">
      <w:pPr>
        <w:keepNext/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84864" behindDoc="1" locked="0" layoutInCell="1" allowOverlap="1" wp14:anchorId="654709B1" wp14:editId="06E16000">
            <wp:simplePos x="0" y="0"/>
            <wp:positionH relativeFrom="margin">
              <wp:posOffset>8890</wp:posOffset>
            </wp:positionH>
            <wp:positionV relativeFrom="paragraph">
              <wp:posOffset>4445</wp:posOffset>
            </wp:positionV>
            <wp:extent cx="6418580" cy="3886835"/>
            <wp:effectExtent l="0" t="0" r="1270" b="0"/>
            <wp:wrapTight wrapText="bothSides">
              <wp:wrapPolygon edited="0">
                <wp:start x="0" y="0"/>
                <wp:lineTo x="0" y="21491"/>
                <wp:lineTo x="21540" y="21491"/>
                <wp:lineTo x="21540" y="0"/>
                <wp:lineTo x="0" y="0"/>
              </wp:wrapPolygon>
            </wp:wrapTight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58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14F1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7D263C38" wp14:editId="0F2D8AF8">
                <wp:simplePos x="0" y="0"/>
                <wp:positionH relativeFrom="column">
                  <wp:posOffset>-6350</wp:posOffset>
                </wp:positionH>
                <wp:positionV relativeFrom="paragraph">
                  <wp:posOffset>8058150</wp:posOffset>
                </wp:positionV>
                <wp:extent cx="6448425" cy="635"/>
                <wp:effectExtent l="0" t="0" r="9525" b="0"/>
                <wp:wrapTight wrapText="bothSides">
                  <wp:wrapPolygon edited="0">
                    <wp:start x="0" y="0"/>
                    <wp:lineTo x="0" y="19248"/>
                    <wp:lineTo x="21568" y="19248"/>
                    <wp:lineTo x="21568" y="0"/>
                    <wp:lineTo x="0" y="0"/>
                  </wp:wrapPolygon>
                </wp:wrapTight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8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E2F0D2" w14:textId="1C11A63D" w:rsidR="003914F1" w:rsidRPr="00A77A5E" w:rsidRDefault="003914F1" w:rsidP="003914F1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Adicionar um equipamento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263C38" id="Caixa de texto 37" o:spid="_x0000_s1052" type="#_x0000_t202" style="position:absolute;margin-left:-.5pt;margin-top:634.5pt;width:507.75pt;height:.05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" stroked="f">
                <v:textbox style="mso-fit-shape-to-text:t" inset="0,0,0,0">
                  <w:txbxContent>
                    <w:p w14:paraId="64E2F0D2" w14:textId="1C11A63D" w:rsidR="003914F1" w:rsidRPr="00A77A5E" w:rsidRDefault="003914F1" w:rsidP="003914F1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>Adicionar um equipamento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20F71">
        <w:rPr>
          <w:noProof/>
          <w:lang w:eastAsia="pt-PT"/>
        </w:rPr>
        <w:drawing>
          <wp:anchor distT="0" distB="0" distL="114300" distR="114300" simplePos="0" relativeHeight="251670528" behindDoc="1" locked="0" layoutInCell="1" allowOverlap="1" wp14:anchorId="11F26208" wp14:editId="5AB85478">
            <wp:simplePos x="0" y="0"/>
            <wp:positionH relativeFrom="margin">
              <wp:align>center</wp:align>
            </wp:positionH>
            <wp:positionV relativeFrom="paragraph">
              <wp:posOffset>4191000</wp:posOffset>
            </wp:positionV>
            <wp:extent cx="6448425" cy="3886200"/>
            <wp:effectExtent l="0" t="0" r="9525" b="0"/>
            <wp:wrapTight wrapText="bothSides">
              <wp:wrapPolygon edited="0">
                <wp:start x="0" y="0"/>
                <wp:lineTo x="0" y="21494"/>
                <wp:lineTo x="21568" y="21494"/>
                <wp:lineTo x="21568" y="0"/>
                <wp:lineTo x="0" y="0"/>
              </wp:wrapPolygon>
            </wp:wrapTight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67FE6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4E735D77" wp14:editId="11F3D2A3">
                <wp:simplePos x="0" y="0"/>
                <wp:positionH relativeFrom="column">
                  <wp:posOffset>0</wp:posOffset>
                </wp:positionH>
                <wp:positionV relativeFrom="paragraph">
                  <wp:posOffset>3886200</wp:posOffset>
                </wp:positionV>
                <wp:extent cx="6448425" cy="635"/>
                <wp:effectExtent l="0" t="0" r="9525" b="0"/>
                <wp:wrapTight wrapText="bothSides">
                  <wp:wrapPolygon edited="0">
                    <wp:start x="0" y="0"/>
                    <wp:lineTo x="0" y="19248"/>
                    <wp:lineTo x="21568" y="19248"/>
                    <wp:lineTo x="21568" y="0"/>
                    <wp:lineTo x="0" y="0"/>
                  </wp:wrapPolygon>
                </wp:wrapTight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8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ABA811" w14:textId="075702C9" w:rsidR="00067FE6" w:rsidRPr="005A3907" w:rsidRDefault="00067FE6" w:rsidP="00067FE6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Fornecimento de um equipamento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735D77" id="Caixa de texto 33" o:spid="_x0000_s1053" type="#_x0000_t202" style="position:absolute;margin-left:0;margin-top:306pt;width:507.75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" stroked="f">
                <v:textbox style="mso-fit-shape-to-text:t" inset="0,0,0,0">
                  <w:txbxContent>
                    <w:p w14:paraId="1BABA811" w14:textId="075702C9" w:rsidR="00067FE6" w:rsidRPr="005A3907" w:rsidRDefault="00067FE6" w:rsidP="00067FE6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>Fornecimento de um equipamento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A78B853" w14:textId="36DFA394" w:rsidR="00C800B1" w:rsidRDefault="00D27044">
      <w:pPr>
        <w:rPr>
          <w:i/>
          <w:iCs/>
          <w:color w:val="0E1128" w:themeColor="text2"/>
          <w:sz w:val="18"/>
          <w:szCs w:val="18"/>
        </w:rPr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12512" behindDoc="1" locked="0" layoutInCell="1" allowOverlap="1" wp14:anchorId="3C932428" wp14:editId="76DDB05E">
                <wp:simplePos x="0" y="0"/>
                <wp:positionH relativeFrom="margin">
                  <wp:align>center</wp:align>
                </wp:positionH>
                <wp:positionV relativeFrom="paragraph">
                  <wp:posOffset>658288</wp:posOffset>
                </wp:positionV>
                <wp:extent cx="403860" cy="265430"/>
                <wp:effectExtent l="0" t="0" r="0" b="1270"/>
                <wp:wrapTight wrapText="bothSides">
                  <wp:wrapPolygon edited="0">
                    <wp:start x="3057" y="0"/>
                    <wp:lineTo x="3057" y="20153"/>
                    <wp:lineTo x="18340" y="20153"/>
                    <wp:lineTo x="18340" y="0"/>
                    <wp:lineTo x="3057" y="0"/>
                  </wp:wrapPolygon>
                </wp:wrapTight>
                <wp:docPr id="5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860" cy="2654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7441A0" w14:textId="70556389" w:rsidR="00D27044" w:rsidRPr="007E0FFD" w:rsidRDefault="00D27044" w:rsidP="00D27044">
                            <w:pPr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GB"/>
                              </w:rPr>
                              <w:t>1300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32428" id="_x0000_s1054" type="#_x0000_t202" style="position:absolute;margin-left:0;margin-top:51.85pt;width:31.8pt;height:20.9pt;z-index:-2516039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" filled="f" stroked="f">
                <v:textbox>
                  <w:txbxContent>
                    <w:p w14:paraId="747441A0" w14:textId="70556389" w:rsidR="00D27044" w:rsidRPr="007E0FFD" w:rsidRDefault="00D27044" w:rsidP="00D27044">
                      <w:pPr>
                        <w:rPr>
                          <w:sz w:val="28"/>
                          <w:szCs w:val="28"/>
                          <w:lang w:val="en-GB"/>
                        </w:rPr>
                      </w:pPr>
                      <w:r>
                        <w:rPr>
                          <w:sz w:val="28"/>
                          <w:szCs w:val="28"/>
                          <w:lang w:val="en-GB"/>
                        </w:rPr>
                        <w:t>1300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C800B1">
        <w:br w:type="page"/>
      </w:r>
    </w:p>
    <w:p w14:paraId="3EDFE31B" w14:textId="7B6CD734" w:rsidR="002D01F8" w:rsidRPr="008273C6" w:rsidRDefault="00C800B1" w:rsidP="008273C6">
      <w:pPr>
        <w:pStyle w:val="Ttulo3"/>
        <w:rPr>
          <w:color w:val="auto"/>
        </w:rPr>
      </w:pPr>
      <w:bookmarkStart w:id="13" w:name="_Toc102581662"/>
      <w:r w:rsidRPr="008273C6">
        <w:rPr>
          <w:color w:val="auto"/>
        </w:rPr>
        <w:lastRenderedPageBreak/>
        <w:t>Setor Inflamáveis</w:t>
      </w:r>
      <w:bookmarkEnd w:id="13"/>
    </w:p>
    <w:p w14:paraId="5C6207F8" w14:textId="2D56EFEB" w:rsidR="00C800B1" w:rsidRDefault="009256BA" w:rsidP="00C800B1">
      <w:r>
        <w:rPr>
          <w:noProof/>
        </w:rPr>
        <w:pict w14:anchorId="209F6F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1" type="#_x0000_t75" style="position:absolute;margin-left:.1pt;margin-top:15.25pt;width:493.5pt;height:299pt;z-index:-251643904;mso-position-horizontal-relative:text;mso-position-vertical-relative:text;mso-width-relative:page;mso-height-relative:page" wrapcoords="-33 0 -33 21546 21600 21546 21600 0 -33 0">
            <v:imagedata r:id="rId27" o:title="Inflamáveis"/>
            <w10:wrap type="tight"/>
          </v:shape>
        </w:pict>
      </w:r>
    </w:p>
    <w:p w14:paraId="736C50BC" w14:textId="4464789D" w:rsidR="00C800B1" w:rsidRPr="00A77A5E" w:rsidRDefault="00C800B1" w:rsidP="00C800B1">
      <w:pPr>
        <w:pStyle w:val="Legenda"/>
        <w:rPr>
          <w:noProof/>
          <w:sz w:val="24"/>
          <w:szCs w:val="24"/>
        </w:rPr>
      </w:pPr>
      <w:r>
        <w:t>Página Principal</w:t>
      </w:r>
    </w:p>
    <w:p w14:paraId="6D37646F" w14:textId="6E5BF3D8" w:rsidR="00BD48E8" w:rsidRDefault="009256BA" w:rsidP="00BD48E8">
      <w:pPr>
        <w:keepNext/>
        <w:tabs>
          <w:tab w:val="left" w:pos="7220"/>
        </w:tabs>
      </w:pPr>
      <w:r>
        <w:rPr>
          <w:noProof/>
        </w:rPr>
        <w:pict w14:anchorId="364D60D8">
          <v:shape id="_x0000_s2052" type="#_x0000_t75" style="position:absolute;margin-left:.1pt;margin-top:16.8pt;width:494pt;height:299pt;z-index:-251641856;mso-position-horizontal-relative:text;mso-position-vertical-relative:text;mso-width-relative:page;mso-height-relative:page" wrapcoords="-33 0 -33 21546 21600 21546 21600 0 -33 0">
            <v:imagedata r:id="rId28" o:title="Editar_inflamável"/>
            <w10:wrap type="tight"/>
          </v:shape>
        </w:pict>
      </w:r>
      <w:r w:rsidR="00BD48E8">
        <w:tab/>
      </w:r>
    </w:p>
    <w:p w14:paraId="51C817F9" w14:textId="3A495918" w:rsidR="00C800B1" w:rsidRPr="00C800B1" w:rsidRDefault="00D27044" w:rsidP="00BD48E8">
      <w:pPr>
        <w:pStyle w:val="Legenda"/>
      </w:pPr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14560" behindDoc="1" locked="0" layoutInCell="1" allowOverlap="1" wp14:anchorId="2AEBCAB5" wp14:editId="1FE06EE8">
                <wp:simplePos x="0" y="0"/>
                <wp:positionH relativeFrom="margin">
                  <wp:align>center</wp:align>
                </wp:positionH>
                <wp:positionV relativeFrom="paragraph">
                  <wp:posOffset>4640004</wp:posOffset>
                </wp:positionV>
                <wp:extent cx="403860" cy="265430"/>
                <wp:effectExtent l="0" t="0" r="0" b="1270"/>
                <wp:wrapTight wrapText="bothSides">
                  <wp:wrapPolygon edited="0">
                    <wp:start x="3057" y="0"/>
                    <wp:lineTo x="3057" y="20153"/>
                    <wp:lineTo x="18340" y="20153"/>
                    <wp:lineTo x="18340" y="0"/>
                    <wp:lineTo x="3057" y="0"/>
                  </wp:wrapPolygon>
                </wp:wrapTight>
                <wp:docPr id="6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860" cy="2654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C40275" w14:textId="6DE9119A" w:rsidR="00D27044" w:rsidRPr="007E0FFD" w:rsidRDefault="00D27044" w:rsidP="00D27044">
                            <w:pPr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GB"/>
                              </w:rPr>
                              <w:t>1400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BCAB5" id="_x0000_s1055" type="#_x0000_t202" style="position:absolute;margin-left:0;margin-top:365.35pt;width:31.8pt;height:20.9pt;z-index:-2516019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" filled="f" stroked="f">
                <v:textbox>
                  <w:txbxContent>
                    <w:p w14:paraId="31C40275" w14:textId="6DE9119A" w:rsidR="00D27044" w:rsidRPr="007E0FFD" w:rsidRDefault="00D27044" w:rsidP="00D27044">
                      <w:pPr>
                        <w:rPr>
                          <w:sz w:val="28"/>
                          <w:szCs w:val="28"/>
                          <w:lang w:val="en-GB"/>
                        </w:rPr>
                      </w:pPr>
                      <w:r>
                        <w:rPr>
                          <w:sz w:val="28"/>
                          <w:szCs w:val="28"/>
                          <w:lang w:val="en-GB"/>
                        </w:rPr>
                        <w:t>1400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BD48E8">
        <w:t>Editar um inflamável</w:t>
      </w:r>
    </w:p>
    <w:p w14:paraId="5B5377CD" w14:textId="7C1B51D7" w:rsidR="00047C75" w:rsidRDefault="00A372DE" w:rsidP="00047C75">
      <w:r>
        <w:rPr>
          <w:noProof/>
          <w:lang w:eastAsia="pt-PT"/>
        </w:rPr>
        <w:lastRenderedPageBreak/>
        <mc:AlternateContent>
          <mc:Choice Requires="wps">
            <w:drawing>
              <wp:anchor distT="45720" distB="45720" distL="114300" distR="114300" simplePos="0" relativeHeight="251640830" behindDoc="0" locked="0" layoutInCell="1" allowOverlap="1" wp14:anchorId="2C527DFE" wp14:editId="69B47807">
                <wp:simplePos x="0" y="0"/>
                <wp:positionH relativeFrom="margin">
                  <wp:posOffset>-81280</wp:posOffset>
                </wp:positionH>
                <wp:positionV relativeFrom="paragraph">
                  <wp:posOffset>7924165</wp:posOffset>
                </wp:positionV>
                <wp:extent cx="1625600" cy="298450"/>
                <wp:effectExtent l="0" t="0" r="12700" b="25400"/>
                <wp:wrapSquare wrapText="bothSides"/>
                <wp:docPr id="3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5600" cy="2984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56368A" w14:textId="756312F9" w:rsidR="00A372DE" w:rsidRPr="00047C75" w:rsidRDefault="00A372DE" w:rsidP="00A372DE">
                            <w:pPr>
                              <w:pStyle w:val="Legenda"/>
                            </w:pPr>
                            <w:r>
                              <w:t xml:space="preserve">Aquisição de </w:t>
                            </w:r>
                            <w:r w:rsidRPr="00047C75">
                              <w:t>um inflamável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527DFE" id="_x0000_s1056" type="#_x0000_t202" style="position:absolute;margin-left:-6.4pt;margin-top:623.95pt;width:128pt;height:23.5pt;z-index:25164083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" fillcolor="white [3212]" strokecolor="white [3212]">
                <v:textbox>
                  <w:txbxContent>
                    <w:p w14:paraId="5656368A" w14:textId="756312F9" w:rsidR="00A372DE" w:rsidRPr="00047C75" w:rsidRDefault="00A372DE" w:rsidP="00A372DE">
                      <w:pPr>
                        <w:pStyle w:val="Legenda"/>
                      </w:pPr>
                      <w:r>
                        <w:t xml:space="preserve">Aquisição de </w:t>
                      </w:r>
                      <w:r w:rsidRPr="00047C75">
                        <w:t>um inflamável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256BA">
        <w:rPr>
          <w:noProof/>
        </w:rPr>
        <w:pict w14:anchorId="2B2EAA35">
          <v:shape id="_x0000_s2054" type="#_x0000_t75" style="position:absolute;margin-left:.1pt;margin-top:331pt;width:491.85pt;height:297.8pt;z-index:-251637760;mso-position-horizontal-relative:text;mso-position-vertical-relative:text;mso-width-relative:page;mso-height-relative:page" wrapcoords="-33 0 -33 21546 21600 21546 21600 0 -33 0">
            <v:imagedata r:id="rId29" o:title="Aquisição_inflamável"/>
            <w10:wrap type="tight"/>
          </v:shape>
        </w:pict>
      </w:r>
      <w:r w:rsidR="00047C75"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41855" behindDoc="0" locked="0" layoutInCell="1" allowOverlap="1" wp14:anchorId="05CCBB07" wp14:editId="1F616FBA">
                <wp:simplePos x="0" y="0"/>
                <wp:positionH relativeFrom="margin">
                  <wp:posOffset>-76200</wp:posOffset>
                </wp:positionH>
                <wp:positionV relativeFrom="paragraph">
                  <wp:posOffset>3847465</wp:posOffset>
                </wp:positionV>
                <wp:extent cx="1447800" cy="209550"/>
                <wp:effectExtent l="0" t="0" r="19050" b="1905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0" cy="209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107F96" w14:textId="5BB964E2" w:rsidR="00047C75" w:rsidRPr="00047C75" w:rsidRDefault="00047C75" w:rsidP="00047C75">
                            <w:pPr>
                              <w:pStyle w:val="Legenda"/>
                            </w:pPr>
                            <w:r w:rsidRPr="00047C75">
                              <w:t>Eliminar um inflamável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CBB07" id="_x0000_s1057" type="#_x0000_t202" style="position:absolute;margin-left:-6pt;margin-top:302.95pt;width:114pt;height:16.5pt;z-index:25164185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" fillcolor="white [3212]" strokecolor="white [3212]">
                <v:textbox>
                  <w:txbxContent>
                    <w:p w14:paraId="1B107F96" w14:textId="5BB964E2" w:rsidR="00047C75" w:rsidRPr="00047C75" w:rsidRDefault="00047C75" w:rsidP="00047C75">
                      <w:pPr>
                        <w:pStyle w:val="Legenda"/>
                      </w:pPr>
                      <w:r w:rsidRPr="00047C75">
                        <w:t>Eliminar um inflamável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256BA">
        <w:rPr>
          <w:noProof/>
        </w:rPr>
        <w:pict w14:anchorId="39B0CF23">
          <v:shape id="_x0000_s2053" type="#_x0000_t75" style="position:absolute;margin-left:.1pt;margin-top:9pt;width:491.85pt;height:297.5pt;z-index:-251639808;mso-position-horizontal-relative:text;mso-position-vertical-relative:text;mso-width-relative:page;mso-height-relative:page" wrapcoords="-33 0 -33 21545 21600 21545 21600 0 -33 0">
            <v:imagedata r:id="rId30" o:title="Eliminar_inflamável"/>
            <w10:wrap type="tight"/>
          </v:shape>
        </w:pict>
      </w:r>
    </w:p>
    <w:p w14:paraId="39BA7DF1" w14:textId="56E8264E" w:rsidR="00C800B1" w:rsidRPr="00C800B1" w:rsidRDefault="00C800B1" w:rsidP="00047C75">
      <w:pPr>
        <w:pStyle w:val="Legenda"/>
      </w:pPr>
    </w:p>
    <w:p w14:paraId="770822B1" w14:textId="10155144" w:rsidR="00C800B1" w:rsidRPr="00C800B1" w:rsidRDefault="00D27044" w:rsidP="00C800B1"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16608" behindDoc="1" locked="0" layoutInCell="1" allowOverlap="1" wp14:anchorId="1CDB524E" wp14:editId="540CE5DB">
                <wp:simplePos x="0" y="0"/>
                <wp:positionH relativeFrom="margin">
                  <wp:align>center</wp:align>
                </wp:positionH>
                <wp:positionV relativeFrom="paragraph">
                  <wp:posOffset>1136768</wp:posOffset>
                </wp:positionV>
                <wp:extent cx="403860" cy="265430"/>
                <wp:effectExtent l="0" t="0" r="0" b="1270"/>
                <wp:wrapTight wrapText="bothSides">
                  <wp:wrapPolygon edited="0">
                    <wp:start x="3057" y="0"/>
                    <wp:lineTo x="3057" y="20153"/>
                    <wp:lineTo x="18340" y="20153"/>
                    <wp:lineTo x="18340" y="0"/>
                    <wp:lineTo x="3057" y="0"/>
                  </wp:wrapPolygon>
                </wp:wrapTight>
                <wp:docPr id="6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860" cy="2654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0B7541" w14:textId="49BE1741" w:rsidR="00D27044" w:rsidRPr="007E0FFD" w:rsidRDefault="00D27044" w:rsidP="00D27044">
                            <w:pPr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GB"/>
                              </w:rPr>
                              <w:t>1500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B524E" id="_x0000_s1058" type="#_x0000_t202" style="position:absolute;margin-left:0;margin-top:89.5pt;width:31.8pt;height:20.9pt;z-index:-2515998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" filled="f" stroked="f">
                <v:textbox>
                  <w:txbxContent>
                    <w:p w14:paraId="000B7541" w14:textId="49BE1741" w:rsidR="00D27044" w:rsidRPr="007E0FFD" w:rsidRDefault="00D27044" w:rsidP="00D27044">
                      <w:pPr>
                        <w:rPr>
                          <w:sz w:val="28"/>
                          <w:szCs w:val="28"/>
                          <w:lang w:val="en-GB"/>
                        </w:rPr>
                      </w:pPr>
                      <w:r>
                        <w:rPr>
                          <w:sz w:val="28"/>
                          <w:szCs w:val="28"/>
                          <w:lang w:val="en-GB"/>
                        </w:rPr>
                        <w:t>1500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7A0ABDC" w14:textId="5AE7D187" w:rsidR="00C800B1" w:rsidRPr="00C800B1" w:rsidRDefault="009256BA" w:rsidP="00C800B1">
      <w:r>
        <w:rPr>
          <w:noProof/>
        </w:rPr>
        <w:lastRenderedPageBreak/>
        <w:pict w14:anchorId="4453417A">
          <v:shape id="_x0000_s2056" type="#_x0000_t75" style="position:absolute;margin-left:1.35pt;margin-top:330.6pt;width:507pt;height:306.5pt;z-index:-251633664;mso-position-horizontal-relative:text;mso-position-vertical-relative:text;mso-width-relative:page;mso-height-relative:page" wrapcoords="-32 0 -32 21547 21600 21547 21600 0 -32 0">
            <v:imagedata r:id="rId31" o:title="Adicionar_inflamável"/>
            <w10:wrap type="tight"/>
          </v:shape>
        </w:pict>
      </w:r>
      <w:r w:rsidR="00E6761F">
        <w:rPr>
          <w:noProof/>
          <w:lang w:eastAsia="pt-PT"/>
        </w:rPr>
        <w:drawing>
          <wp:anchor distT="0" distB="0" distL="114300" distR="114300" simplePos="0" relativeHeight="251683840" behindDoc="1" locked="0" layoutInCell="1" allowOverlap="1" wp14:anchorId="789E3906" wp14:editId="69158C7E">
            <wp:simplePos x="0" y="0"/>
            <wp:positionH relativeFrom="margin">
              <wp:align>right</wp:align>
            </wp:positionH>
            <wp:positionV relativeFrom="paragraph">
              <wp:posOffset>12205</wp:posOffset>
            </wp:positionV>
            <wp:extent cx="6447790" cy="3917950"/>
            <wp:effectExtent l="0" t="0" r="0" b="6350"/>
            <wp:wrapTight wrapText="bothSides">
              <wp:wrapPolygon edited="0">
                <wp:start x="0" y="0"/>
                <wp:lineTo x="0" y="21530"/>
                <wp:lineTo x="21506" y="21530"/>
                <wp:lineTo x="21506" y="0"/>
                <wp:lineTo x="0" y="0"/>
              </wp:wrapPolygon>
            </wp:wrapTight>
            <wp:docPr id="45" name="Imagem 4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790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0160"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39805" behindDoc="0" locked="0" layoutInCell="1" allowOverlap="1" wp14:anchorId="263F8656" wp14:editId="555F4A94">
                <wp:simplePos x="0" y="0"/>
                <wp:positionH relativeFrom="margin">
                  <wp:posOffset>-76200</wp:posOffset>
                </wp:positionH>
                <wp:positionV relativeFrom="paragraph">
                  <wp:posOffset>3887792</wp:posOffset>
                </wp:positionV>
                <wp:extent cx="1905000" cy="298450"/>
                <wp:effectExtent l="0" t="0" r="19050" b="25400"/>
                <wp:wrapSquare wrapText="bothSides"/>
                <wp:docPr id="3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0" cy="2984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BFE8A2" w14:textId="396B960A" w:rsidR="00A372DE" w:rsidRPr="00047C75" w:rsidRDefault="00A372DE" w:rsidP="00A372DE">
                            <w:pPr>
                              <w:pStyle w:val="Legenda"/>
                            </w:pPr>
                            <w:r>
                              <w:t xml:space="preserve">Fornecimento de </w:t>
                            </w:r>
                            <w:r w:rsidRPr="00047C75">
                              <w:t>um inflamável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F8656" id="_x0000_s1059" type="#_x0000_t202" style="position:absolute;margin-left:-6pt;margin-top:306.15pt;width:150pt;height:23.5pt;z-index:25163980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" fillcolor="white [3212]" strokecolor="white [3212]">
                <v:textbox>
                  <w:txbxContent>
                    <w:p w14:paraId="6ABFE8A2" w14:textId="396B960A" w:rsidR="00A372DE" w:rsidRPr="00047C75" w:rsidRDefault="00A372DE" w:rsidP="00A372DE">
                      <w:pPr>
                        <w:pStyle w:val="Legenda"/>
                      </w:pPr>
                      <w:r>
                        <w:t xml:space="preserve">Fornecimento de </w:t>
                      </w:r>
                      <w:r w:rsidRPr="00047C75">
                        <w:t>um inflamável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A08D7"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38780" behindDoc="0" locked="0" layoutInCell="1" allowOverlap="1" wp14:anchorId="092BC67F" wp14:editId="5991815B">
                <wp:simplePos x="0" y="0"/>
                <wp:positionH relativeFrom="margin">
                  <wp:posOffset>-76200</wp:posOffset>
                </wp:positionH>
                <wp:positionV relativeFrom="paragraph">
                  <wp:posOffset>8045450</wp:posOffset>
                </wp:positionV>
                <wp:extent cx="1905000" cy="298450"/>
                <wp:effectExtent l="0" t="0" r="19050" b="25400"/>
                <wp:wrapSquare wrapText="bothSides"/>
                <wp:docPr id="4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0" cy="2984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D00CFF" w14:textId="59AA3425" w:rsidR="001A08D7" w:rsidRPr="00047C75" w:rsidRDefault="001A08D7" w:rsidP="001A08D7">
                            <w:pPr>
                              <w:pStyle w:val="Legenda"/>
                            </w:pPr>
                            <w:r>
                              <w:t xml:space="preserve">Adicionar </w:t>
                            </w:r>
                            <w:r w:rsidRPr="00047C75">
                              <w:t>um inflamável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BC67F" id="_x0000_s1060" type="#_x0000_t202" style="position:absolute;margin-left:-6pt;margin-top:633.5pt;width:150pt;height:23.5pt;z-index:2516387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" fillcolor="white [3212]" strokecolor="white [3212]">
                <v:textbox>
                  <w:txbxContent>
                    <w:p w14:paraId="74D00CFF" w14:textId="59AA3425" w:rsidR="001A08D7" w:rsidRPr="00047C75" w:rsidRDefault="001A08D7" w:rsidP="001A08D7">
                      <w:pPr>
                        <w:pStyle w:val="Legenda"/>
                      </w:pPr>
                      <w:r>
                        <w:t xml:space="preserve">Adicionar </w:t>
                      </w:r>
                      <w:r w:rsidRPr="00047C75">
                        <w:t>um inflamável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318959E" w14:textId="54C0BA84" w:rsidR="00C800B1" w:rsidRPr="00C800B1" w:rsidRDefault="00C800B1" w:rsidP="00C800B1"/>
    <w:p w14:paraId="2D691ABF" w14:textId="582B69AF" w:rsidR="008273C6" w:rsidRDefault="00D27044">
      <w:r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18656" behindDoc="1" locked="0" layoutInCell="1" allowOverlap="1" wp14:anchorId="14824A53" wp14:editId="5157DEA6">
                <wp:simplePos x="0" y="0"/>
                <wp:positionH relativeFrom="margin">
                  <wp:align>center</wp:align>
                </wp:positionH>
                <wp:positionV relativeFrom="paragraph">
                  <wp:posOffset>891540</wp:posOffset>
                </wp:positionV>
                <wp:extent cx="403860" cy="265430"/>
                <wp:effectExtent l="0" t="0" r="0" b="1270"/>
                <wp:wrapTight wrapText="bothSides">
                  <wp:wrapPolygon edited="0">
                    <wp:start x="3057" y="0"/>
                    <wp:lineTo x="3057" y="20153"/>
                    <wp:lineTo x="18340" y="20153"/>
                    <wp:lineTo x="18340" y="0"/>
                    <wp:lineTo x="3057" y="0"/>
                  </wp:wrapPolygon>
                </wp:wrapTight>
                <wp:docPr id="6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860" cy="2654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DAE9D1" w14:textId="01454A9A" w:rsidR="00D27044" w:rsidRPr="007E0FFD" w:rsidRDefault="00D27044" w:rsidP="00D27044">
                            <w:pPr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GB"/>
                              </w:rPr>
                              <w:t>1600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24A53" id="_x0000_s1061" type="#_x0000_t202" style="position:absolute;margin-left:0;margin-top:70.2pt;width:31.8pt;height:20.9pt;z-index:-2515978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" filled="f" stroked="f">
                <v:textbox>
                  <w:txbxContent>
                    <w:p w14:paraId="0DDAE9D1" w14:textId="01454A9A" w:rsidR="00D27044" w:rsidRPr="007E0FFD" w:rsidRDefault="00D27044" w:rsidP="00D27044">
                      <w:pPr>
                        <w:rPr>
                          <w:sz w:val="28"/>
                          <w:szCs w:val="28"/>
                          <w:lang w:val="en-GB"/>
                        </w:rPr>
                      </w:pPr>
                      <w:r>
                        <w:rPr>
                          <w:sz w:val="28"/>
                          <w:szCs w:val="28"/>
                          <w:lang w:val="en-GB"/>
                        </w:rPr>
                        <w:t>1600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8273C6">
        <w:br w:type="page"/>
      </w:r>
    </w:p>
    <w:p w14:paraId="2350EDD9" w14:textId="129F78FE" w:rsidR="00C800B1" w:rsidRDefault="008A4B57" w:rsidP="008A4B57">
      <w:pPr>
        <w:pStyle w:val="Ttulo2"/>
      </w:pPr>
      <w:bookmarkStart w:id="14" w:name="_Toc102581663"/>
      <w:r>
        <w:lastRenderedPageBreak/>
        <w:t>Diagramas</w:t>
      </w:r>
      <w:bookmarkEnd w:id="14"/>
      <w:r>
        <w:t xml:space="preserve"> </w:t>
      </w:r>
    </w:p>
    <w:p w14:paraId="076F4466" w14:textId="3E4EA9C3" w:rsidR="008A4B57" w:rsidRPr="008A4B57" w:rsidRDefault="008A4B57" w:rsidP="008A4B57"/>
    <w:p w14:paraId="3DA52882" w14:textId="361A2F49" w:rsidR="008A4B57" w:rsidRDefault="00A66C8D" w:rsidP="009D2C9A">
      <w:pPr>
        <w:pStyle w:val="Ttulo3"/>
        <w:rPr>
          <w:color w:val="auto"/>
        </w:rPr>
      </w:pPr>
      <w:bookmarkStart w:id="15" w:name="_Toc102581664"/>
      <w:r>
        <w:rPr>
          <w:color w:val="auto"/>
        </w:rPr>
        <w:t>Diagrama d</w:t>
      </w:r>
      <w:r w:rsidR="00296AFE">
        <w:rPr>
          <w:color w:val="auto"/>
        </w:rPr>
        <w:t>a</w:t>
      </w:r>
      <w:r>
        <w:rPr>
          <w:color w:val="auto"/>
        </w:rPr>
        <w:t xml:space="preserve"> </w:t>
      </w:r>
      <w:r w:rsidR="00296AFE">
        <w:rPr>
          <w:color w:val="auto"/>
        </w:rPr>
        <w:t>B</w:t>
      </w:r>
      <w:r>
        <w:rPr>
          <w:color w:val="auto"/>
        </w:rPr>
        <w:t xml:space="preserve">ase de </w:t>
      </w:r>
      <w:r w:rsidR="00296AFE">
        <w:rPr>
          <w:color w:val="auto"/>
        </w:rPr>
        <w:t>D</w:t>
      </w:r>
      <w:r>
        <w:rPr>
          <w:color w:val="auto"/>
        </w:rPr>
        <w:t>ados</w:t>
      </w:r>
      <w:bookmarkEnd w:id="15"/>
    </w:p>
    <w:p w14:paraId="30486F4B" w14:textId="32681EAF" w:rsidR="00353D56" w:rsidRDefault="00EB2731" w:rsidP="00353D56">
      <w:r w:rsidRPr="00EB2731">
        <w:rPr>
          <w:noProof/>
          <w:lang w:eastAsia="pt-PT"/>
        </w:rPr>
        <w:drawing>
          <wp:inline distT="0" distB="0" distL="0" distR="0" wp14:anchorId="69530510" wp14:editId="4E241167">
            <wp:extent cx="6497242" cy="3137518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7242" cy="313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735DE" w14:textId="2EA336F5" w:rsidR="00AB2C3E" w:rsidRDefault="00BA2E40" w:rsidP="00AB2C3E">
      <w:pPr>
        <w:pStyle w:val="Ttulo3"/>
        <w:rPr>
          <w:color w:val="auto"/>
        </w:rPr>
      </w:pPr>
      <w:bookmarkStart w:id="16" w:name="_Toc102581665"/>
      <w:r>
        <w:rPr>
          <w:noProof/>
          <w:lang w:eastAsia="pt-PT"/>
        </w:rPr>
        <w:drawing>
          <wp:anchor distT="0" distB="0" distL="114300" distR="114300" simplePos="0" relativeHeight="251723776" behindDoc="1" locked="0" layoutInCell="1" allowOverlap="1" wp14:anchorId="7AC6169E" wp14:editId="62CB54B2">
            <wp:simplePos x="0" y="0"/>
            <wp:positionH relativeFrom="margin">
              <wp:posOffset>393065</wp:posOffset>
            </wp:positionH>
            <wp:positionV relativeFrom="paragraph">
              <wp:posOffset>242570</wp:posOffset>
            </wp:positionV>
            <wp:extent cx="5656580" cy="4742815"/>
            <wp:effectExtent l="0" t="0" r="1270" b="635"/>
            <wp:wrapTight wrapText="bothSides">
              <wp:wrapPolygon edited="0">
                <wp:start x="0" y="0"/>
                <wp:lineTo x="0" y="21516"/>
                <wp:lineTo x="21532" y="21516"/>
                <wp:lineTo x="21532" y="0"/>
                <wp:lineTo x="0" y="0"/>
              </wp:wrapPolygon>
            </wp:wrapTight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80" cy="474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2C3E" w:rsidRPr="00AB2C3E">
        <w:rPr>
          <w:color w:val="auto"/>
        </w:rPr>
        <w:t>Diagrama de Entidade Relação</w:t>
      </w:r>
      <w:bookmarkEnd w:id="16"/>
    </w:p>
    <w:p w14:paraId="3E407ED3" w14:textId="35DC572A" w:rsidR="00AB2C3E" w:rsidRPr="00AB2C3E" w:rsidRDefault="00D431D2" w:rsidP="00AB2C3E">
      <w:r w:rsidRPr="00D475D6">
        <w:rPr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726848" behindDoc="1" locked="0" layoutInCell="1" allowOverlap="1" wp14:anchorId="497B596E" wp14:editId="39B9693A">
                <wp:simplePos x="0" y="0"/>
                <wp:positionH relativeFrom="margin">
                  <wp:posOffset>3016250</wp:posOffset>
                </wp:positionH>
                <wp:positionV relativeFrom="paragraph">
                  <wp:posOffset>5304583</wp:posOffset>
                </wp:positionV>
                <wp:extent cx="403860" cy="265430"/>
                <wp:effectExtent l="0" t="0" r="0" b="1270"/>
                <wp:wrapTight wrapText="bothSides">
                  <wp:wrapPolygon edited="0">
                    <wp:start x="3057" y="0"/>
                    <wp:lineTo x="3057" y="20153"/>
                    <wp:lineTo x="18340" y="20153"/>
                    <wp:lineTo x="18340" y="0"/>
                    <wp:lineTo x="3057" y="0"/>
                  </wp:wrapPolygon>
                </wp:wrapTight>
                <wp:docPr id="3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860" cy="2654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EA6FF4" w14:textId="785C7314" w:rsidR="00E45F7A" w:rsidRPr="007E0FFD" w:rsidRDefault="00E45F7A" w:rsidP="00E45F7A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GB"/>
                              </w:rPr>
                              <w:t>1700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B596E" id="_x0000_s1062" type="#_x0000_t202" style="position:absolute;margin-left:237.5pt;margin-top:417.7pt;width:31.8pt;height:20.9pt;z-index:-251589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" filled="f" stroked="f">
                <v:textbox>
                  <w:txbxContent>
                    <w:p w14:paraId="22EA6FF4" w14:textId="785C7314" w:rsidR="00E45F7A" w:rsidRPr="007E0FFD" w:rsidRDefault="00E45F7A" w:rsidP="00E45F7A">
                      <w:pPr>
                        <w:jc w:val="center"/>
                        <w:rPr>
                          <w:sz w:val="28"/>
                          <w:szCs w:val="28"/>
                          <w:lang w:val="en-GB"/>
                        </w:rPr>
                      </w:pPr>
                      <w:r>
                        <w:rPr>
                          <w:sz w:val="28"/>
                          <w:szCs w:val="28"/>
                          <w:lang w:val="en-GB"/>
                        </w:rPr>
                        <w:t>1700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AB2C3E">
        <w:br w:type="page"/>
      </w:r>
    </w:p>
    <w:p w14:paraId="18EC46CD" w14:textId="5AE60051" w:rsidR="00296AFE" w:rsidRPr="00296AFE" w:rsidRDefault="00296AFE" w:rsidP="00296AFE">
      <w:pPr>
        <w:pStyle w:val="Ttulo3"/>
        <w:rPr>
          <w:color w:val="auto"/>
        </w:rPr>
      </w:pPr>
      <w:bookmarkStart w:id="17" w:name="_Toc102581666"/>
      <w:r w:rsidRPr="00296AFE">
        <w:rPr>
          <w:color w:val="auto"/>
        </w:rPr>
        <w:lastRenderedPageBreak/>
        <w:t xml:space="preserve">Diagrama de </w:t>
      </w:r>
      <w:r>
        <w:rPr>
          <w:color w:val="auto"/>
        </w:rPr>
        <w:t>F</w:t>
      </w:r>
      <w:r w:rsidRPr="00296AFE">
        <w:rPr>
          <w:color w:val="auto"/>
        </w:rPr>
        <w:t xml:space="preserve">luxo de </w:t>
      </w:r>
      <w:r>
        <w:rPr>
          <w:color w:val="auto"/>
        </w:rPr>
        <w:t>D</w:t>
      </w:r>
      <w:r w:rsidRPr="00296AFE">
        <w:rPr>
          <w:color w:val="auto"/>
        </w:rPr>
        <w:t>ados</w:t>
      </w:r>
      <w:bookmarkEnd w:id="17"/>
    </w:p>
    <w:p w14:paraId="6BA11C39" w14:textId="009CE06B" w:rsidR="00EC6238" w:rsidRDefault="00BE75D8" w:rsidP="00EC6238">
      <w:r>
        <w:rPr>
          <w:noProof/>
          <w:lang w:eastAsia="pt-PT"/>
        </w:rPr>
        <w:drawing>
          <wp:anchor distT="0" distB="0" distL="114300" distR="114300" simplePos="0" relativeHeight="251685888" behindDoc="1" locked="0" layoutInCell="1" allowOverlap="1" wp14:anchorId="6650B3E2" wp14:editId="1C25CC1C">
            <wp:simplePos x="0" y="0"/>
            <wp:positionH relativeFrom="margin">
              <wp:align>center</wp:align>
            </wp:positionH>
            <wp:positionV relativeFrom="paragraph">
              <wp:posOffset>51435</wp:posOffset>
            </wp:positionV>
            <wp:extent cx="5501640" cy="3824605"/>
            <wp:effectExtent l="0" t="0" r="3810" b="4445"/>
            <wp:wrapTight wrapText="bothSides">
              <wp:wrapPolygon edited="0">
                <wp:start x="0" y="0"/>
                <wp:lineTo x="0" y="21518"/>
                <wp:lineTo x="21540" y="21518"/>
                <wp:lineTo x="21540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E9178B" w14:textId="3B328FB7" w:rsidR="00EC6238" w:rsidRDefault="00EC6238" w:rsidP="00EC6238"/>
    <w:p w14:paraId="0A94FE07" w14:textId="597D2851" w:rsidR="00EC6238" w:rsidRPr="00EC6238" w:rsidRDefault="00EC6238" w:rsidP="00EC6238"/>
    <w:p w14:paraId="5F6D2FBE" w14:textId="77777777" w:rsidR="00BC3CE6" w:rsidRDefault="00BC3CE6" w:rsidP="009D2C9A">
      <w:pPr>
        <w:pStyle w:val="Ttulo3"/>
        <w:rPr>
          <w:color w:val="auto"/>
        </w:rPr>
      </w:pPr>
    </w:p>
    <w:p w14:paraId="1A9D6416" w14:textId="54F3F222" w:rsidR="003265CA" w:rsidRDefault="003265CA" w:rsidP="009D2C9A">
      <w:pPr>
        <w:pStyle w:val="Ttulo3"/>
        <w:rPr>
          <w:color w:val="auto"/>
        </w:rPr>
      </w:pPr>
    </w:p>
    <w:p w14:paraId="08464532" w14:textId="77777777" w:rsidR="003265CA" w:rsidRDefault="003265CA" w:rsidP="009D2C9A">
      <w:pPr>
        <w:pStyle w:val="Ttulo3"/>
        <w:rPr>
          <w:color w:val="auto"/>
        </w:rPr>
      </w:pPr>
    </w:p>
    <w:p w14:paraId="4B37A6C0" w14:textId="77777777" w:rsidR="003265CA" w:rsidRDefault="003265CA" w:rsidP="009D2C9A">
      <w:pPr>
        <w:pStyle w:val="Ttulo3"/>
        <w:rPr>
          <w:color w:val="auto"/>
        </w:rPr>
      </w:pPr>
    </w:p>
    <w:p w14:paraId="265D7D0B" w14:textId="77777777" w:rsidR="003265CA" w:rsidRDefault="003265CA" w:rsidP="009D2C9A">
      <w:pPr>
        <w:pStyle w:val="Ttulo3"/>
        <w:rPr>
          <w:color w:val="auto"/>
        </w:rPr>
      </w:pPr>
    </w:p>
    <w:p w14:paraId="7DBBEE41" w14:textId="23B04119" w:rsidR="003265CA" w:rsidRDefault="003265CA" w:rsidP="009D2C9A">
      <w:pPr>
        <w:pStyle w:val="Ttulo3"/>
        <w:rPr>
          <w:color w:val="auto"/>
        </w:rPr>
      </w:pPr>
    </w:p>
    <w:p w14:paraId="5DFB4CB7" w14:textId="5862E850" w:rsidR="00E45F7A" w:rsidRDefault="00D27044" w:rsidP="00D475D6">
      <w:pPr>
        <w:pStyle w:val="Ttulo3"/>
        <w:rPr>
          <w:color w:val="auto"/>
        </w:rPr>
      </w:pPr>
      <w:bookmarkStart w:id="18" w:name="_Toc102460722"/>
      <w:bookmarkStart w:id="19" w:name="_Toc102460747"/>
      <w:bookmarkStart w:id="20" w:name="_Toc102463943"/>
      <w:bookmarkStart w:id="21" w:name="_Toc102581667"/>
      <w:r w:rsidRPr="00D475D6">
        <w:rPr>
          <w:noProof/>
          <w:color w:val="auto"/>
          <w:lang w:eastAsia="pt-PT"/>
        </w:rPr>
        <mc:AlternateContent>
          <mc:Choice Requires="wps">
            <w:drawing>
              <wp:anchor distT="45720" distB="45720" distL="114300" distR="114300" simplePos="0" relativeHeight="251720704" behindDoc="1" locked="0" layoutInCell="1" allowOverlap="1" wp14:anchorId="3843E374" wp14:editId="074BAAC9">
                <wp:simplePos x="0" y="0"/>
                <wp:positionH relativeFrom="margin">
                  <wp:align>center</wp:align>
                </wp:positionH>
                <wp:positionV relativeFrom="paragraph">
                  <wp:posOffset>7143206</wp:posOffset>
                </wp:positionV>
                <wp:extent cx="403860" cy="265430"/>
                <wp:effectExtent l="0" t="0" r="0" b="1270"/>
                <wp:wrapTight wrapText="bothSides">
                  <wp:wrapPolygon edited="0">
                    <wp:start x="3057" y="0"/>
                    <wp:lineTo x="3057" y="20153"/>
                    <wp:lineTo x="18340" y="20153"/>
                    <wp:lineTo x="18340" y="0"/>
                    <wp:lineTo x="3057" y="0"/>
                  </wp:wrapPolygon>
                </wp:wrapTight>
                <wp:docPr id="6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860" cy="2654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015191" w14:textId="1895349E" w:rsidR="00D27044" w:rsidRPr="007E0FFD" w:rsidRDefault="00E45F7A" w:rsidP="00D27044">
                            <w:pPr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GB"/>
                              </w:rPr>
                              <w:t>18</w:t>
                            </w:r>
                            <w:r w:rsidR="00D27044">
                              <w:rPr>
                                <w:sz w:val="28"/>
                                <w:szCs w:val="28"/>
                                <w:lang w:val="en-GB"/>
                              </w:rPr>
                              <w:t>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3E374" id="_x0000_s1063" type="#_x0000_t202" style="position:absolute;margin-left:0;margin-top:562.45pt;width:31.8pt;height:20.9pt;z-index:-2515957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" filled="f" stroked="f">
                <v:textbox>
                  <w:txbxContent>
                    <w:p w14:paraId="5B015191" w14:textId="1895349E" w:rsidR="00D27044" w:rsidRPr="007E0FFD" w:rsidRDefault="00E45F7A" w:rsidP="00D27044">
                      <w:pPr>
                        <w:rPr>
                          <w:sz w:val="28"/>
                          <w:szCs w:val="28"/>
                          <w:lang w:val="en-GB"/>
                        </w:rPr>
                      </w:pPr>
                      <w:r>
                        <w:rPr>
                          <w:sz w:val="28"/>
                          <w:szCs w:val="28"/>
                          <w:lang w:val="en-GB"/>
                        </w:rPr>
                        <w:t>18</w:t>
                      </w:r>
                      <w:r w:rsidR="00D27044">
                        <w:rPr>
                          <w:sz w:val="28"/>
                          <w:szCs w:val="28"/>
                          <w:lang w:val="en-GB"/>
                        </w:rPr>
                        <w:t>00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bookmarkEnd w:id="18"/>
      <w:bookmarkEnd w:id="19"/>
      <w:bookmarkEnd w:id="20"/>
      <w:r w:rsidR="00742723">
        <w:rPr>
          <w:noProof/>
          <w:lang w:eastAsia="pt-PT"/>
        </w:rPr>
        <w:t>2</w:t>
      </w:r>
      <w:bookmarkEnd w:id="21"/>
    </w:p>
    <w:p w14:paraId="785297EA" w14:textId="77777777" w:rsidR="00E45F7A" w:rsidRDefault="00E45F7A" w:rsidP="00D475D6">
      <w:pPr>
        <w:pStyle w:val="Ttulo3"/>
        <w:rPr>
          <w:color w:val="auto"/>
        </w:rPr>
      </w:pPr>
    </w:p>
    <w:p w14:paraId="398FC380" w14:textId="77777777" w:rsidR="00E45F7A" w:rsidRDefault="00E45F7A" w:rsidP="00D475D6">
      <w:pPr>
        <w:pStyle w:val="Ttulo3"/>
        <w:rPr>
          <w:color w:val="auto"/>
        </w:rPr>
      </w:pPr>
    </w:p>
    <w:p w14:paraId="07458F7B" w14:textId="77777777" w:rsidR="00E45F7A" w:rsidRDefault="00E45F7A" w:rsidP="00D475D6">
      <w:pPr>
        <w:pStyle w:val="Ttulo3"/>
        <w:rPr>
          <w:color w:val="auto"/>
        </w:rPr>
      </w:pPr>
    </w:p>
    <w:p w14:paraId="5733E555" w14:textId="77777777" w:rsidR="00E45F7A" w:rsidRDefault="00E45F7A" w:rsidP="00D475D6">
      <w:pPr>
        <w:pStyle w:val="Ttulo3"/>
        <w:rPr>
          <w:color w:val="auto"/>
        </w:rPr>
      </w:pPr>
    </w:p>
    <w:p w14:paraId="619ED9FD" w14:textId="77777777" w:rsidR="00E45F7A" w:rsidRDefault="00E45F7A" w:rsidP="00D475D6">
      <w:pPr>
        <w:pStyle w:val="Ttulo3"/>
        <w:rPr>
          <w:color w:val="auto"/>
        </w:rPr>
      </w:pPr>
    </w:p>
    <w:p w14:paraId="5C7361A4" w14:textId="77777777" w:rsidR="00E45F7A" w:rsidRDefault="00E45F7A" w:rsidP="00D475D6">
      <w:pPr>
        <w:pStyle w:val="Ttulo3"/>
        <w:rPr>
          <w:color w:val="auto"/>
        </w:rPr>
      </w:pPr>
    </w:p>
    <w:p w14:paraId="29DE1F22" w14:textId="77777777" w:rsidR="00E45F7A" w:rsidRDefault="00E45F7A" w:rsidP="00D475D6">
      <w:pPr>
        <w:pStyle w:val="Ttulo3"/>
        <w:rPr>
          <w:color w:val="auto"/>
        </w:rPr>
      </w:pPr>
    </w:p>
    <w:p w14:paraId="12D7E3A3" w14:textId="77777777" w:rsidR="00E45F7A" w:rsidRDefault="00E45F7A" w:rsidP="00D475D6">
      <w:pPr>
        <w:pStyle w:val="Ttulo3"/>
        <w:rPr>
          <w:color w:val="auto"/>
        </w:rPr>
      </w:pPr>
    </w:p>
    <w:p w14:paraId="764904DB" w14:textId="1B8B5EAB" w:rsidR="00EC6238" w:rsidRPr="00D475D6" w:rsidRDefault="00E45F7A" w:rsidP="00D475D6">
      <w:pPr>
        <w:pStyle w:val="Ttulo3"/>
        <w:rPr>
          <w:color w:val="auto"/>
        </w:rPr>
      </w:pPr>
      <w:bookmarkStart w:id="22" w:name="_Toc102581668"/>
      <w:r>
        <w:rPr>
          <w:color w:val="auto"/>
        </w:rPr>
        <w:t>Mapa</w:t>
      </w:r>
      <w:r w:rsidR="008955D2">
        <w:rPr>
          <w:color w:val="auto"/>
        </w:rPr>
        <w:t xml:space="preserve"> de </w:t>
      </w:r>
      <w:proofErr w:type="spellStart"/>
      <w:r w:rsidR="008955D2">
        <w:rPr>
          <w:color w:val="auto"/>
        </w:rPr>
        <w:t>Gantt</w:t>
      </w:r>
      <w:bookmarkEnd w:id="22"/>
      <w:proofErr w:type="spellEnd"/>
    </w:p>
    <w:p w14:paraId="0A87A251" w14:textId="4F44AE7C" w:rsidR="00EC6238" w:rsidRDefault="00105859" w:rsidP="009D2C9A">
      <w:pPr>
        <w:pStyle w:val="Ttulo3"/>
        <w:rPr>
          <w:color w:val="auto"/>
        </w:rPr>
      </w:pPr>
      <w:bookmarkStart w:id="23" w:name="_Toc102581669"/>
      <w:r>
        <w:rPr>
          <w:noProof/>
          <w:lang w:eastAsia="pt-PT"/>
        </w:rPr>
        <w:drawing>
          <wp:anchor distT="0" distB="0" distL="114300" distR="114300" simplePos="0" relativeHeight="251724800" behindDoc="1" locked="0" layoutInCell="1" allowOverlap="1" wp14:anchorId="2918E611" wp14:editId="18E6AF74">
            <wp:simplePos x="0" y="0"/>
            <wp:positionH relativeFrom="margin">
              <wp:align>center</wp:align>
            </wp:positionH>
            <wp:positionV relativeFrom="paragraph">
              <wp:posOffset>245560</wp:posOffset>
            </wp:positionV>
            <wp:extent cx="6670040" cy="1811020"/>
            <wp:effectExtent l="0" t="0" r="0" b="0"/>
            <wp:wrapTight wrapText="bothSides">
              <wp:wrapPolygon edited="0">
                <wp:start x="0" y="0"/>
                <wp:lineTo x="0" y="21358"/>
                <wp:lineTo x="21530" y="21358"/>
                <wp:lineTo x="21530" y="0"/>
                <wp:lineTo x="0" y="0"/>
              </wp:wrapPolygon>
            </wp:wrapTight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040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3"/>
    </w:p>
    <w:p w14:paraId="0898FEC5" w14:textId="0CEB6BD0" w:rsidR="00EC6238" w:rsidRDefault="00EC6238" w:rsidP="009D2C9A">
      <w:pPr>
        <w:pStyle w:val="Ttulo3"/>
        <w:rPr>
          <w:color w:val="auto"/>
        </w:rPr>
      </w:pPr>
    </w:p>
    <w:p w14:paraId="1445EF45" w14:textId="66FB3C49" w:rsidR="008153E3" w:rsidRPr="008153E3" w:rsidRDefault="008153E3" w:rsidP="008153E3"/>
    <w:p w14:paraId="63B60303" w14:textId="47FE14CA" w:rsidR="00D30E7C" w:rsidRDefault="00D30E7C">
      <w:r>
        <w:br w:type="page"/>
      </w:r>
    </w:p>
    <w:p w14:paraId="70C478D6" w14:textId="6D36760A" w:rsidR="00D30E7C" w:rsidRDefault="00D30E7C" w:rsidP="00D30E7C">
      <w:pPr>
        <w:pStyle w:val="Ttulo2"/>
        <w:rPr>
          <w:shd w:val="clear" w:color="auto" w:fill="FAF9F8"/>
        </w:rPr>
      </w:pPr>
      <w:bookmarkStart w:id="24" w:name="_Toc102581670"/>
      <w:r w:rsidRPr="003675D3">
        <w:rPr>
          <w:shd w:val="clear" w:color="auto" w:fill="FAF9F8"/>
        </w:rPr>
        <w:lastRenderedPageBreak/>
        <w:t>Referências Bibliográficas</w:t>
      </w:r>
      <w:bookmarkEnd w:id="24"/>
    </w:p>
    <w:p w14:paraId="7DFE4E56" w14:textId="241907DE" w:rsidR="00164465" w:rsidRDefault="00164465" w:rsidP="008402B2"/>
    <w:p w14:paraId="3685F50B" w14:textId="3F77DBF5" w:rsidR="008402B2" w:rsidRDefault="00164465" w:rsidP="008402B2">
      <w:pPr>
        <w:rPr>
          <w:sz w:val="22"/>
          <w:szCs w:val="22"/>
        </w:rPr>
      </w:pPr>
      <w:r w:rsidRPr="003675D3">
        <w:rPr>
          <w:sz w:val="22"/>
          <w:szCs w:val="22"/>
        </w:rPr>
        <w:t>https://www.tailorbrands.com</w:t>
      </w:r>
    </w:p>
    <w:p w14:paraId="28114C67" w14:textId="7C569D5C" w:rsidR="00164465" w:rsidRPr="00164465" w:rsidRDefault="00164465" w:rsidP="008402B2">
      <w:pPr>
        <w:rPr>
          <w:sz w:val="22"/>
          <w:szCs w:val="22"/>
        </w:rPr>
      </w:pPr>
      <w:r w:rsidRPr="00164465">
        <w:rPr>
          <w:sz w:val="22"/>
          <w:szCs w:val="22"/>
        </w:rPr>
        <w:t>https://homepages.dcc.ufmg.br/~figueiredo/disciplinas/aulas/req-funcional-rnf_v01.pdf</w:t>
      </w:r>
    </w:p>
    <w:p w14:paraId="2BA91159" w14:textId="30FF18DC" w:rsidR="008402B2" w:rsidRDefault="00164465" w:rsidP="008402B2">
      <w:pPr>
        <w:rPr>
          <w:sz w:val="22"/>
          <w:szCs w:val="22"/>
        </w:rPr>
      </w:pPr>
      <w:r w:rsidRPr="003675D3">
        <w:rPr>
          <w:sz w:val="22"/>
          <w:szCs w:val="22"/>
        </w:rPr>
        <w:t>https://codificar.com.br/requisitos-funcionais-nao-funcionais/</w:t>
      </w:r>
    </w:p>
    <w:p w14:paraId="7A1AA8FB" w14:textId="5115698E" w:rsidR="00164465" w:rsidRDefault="003675D3" w:rsidP="008402B2">
      <w:pPr>
        <w:rPr>
          <w:sz w:val="22"/>
          <w:szCs w:val="22"/>
        </w:rPr>
      </w:pPr>
      <w:r w:rsidRPr="003675D3">
        <w:rPr>
          <w:sz w:val="22"/>
          <w:szCs w:val="22"/>
        </w:rPr>
        <w:t>https://www.iebschool.com/pt-br/blog/analitica-web/usabilidade-e-ux/20-ferramentas-de-prototipagem-e-usabilidade-na-web/</w:t>
      </w:r>
    </w:p>
    <w:p w14:paraId="08BACF4A" w14:textId="1500914F" w:rsidR="003675D3" w:rsidRPr="00164465" w:rsidRDefault="003675D3" w:rsidP="008402B2">
      <w:pPr>
        <w:rPr>
          <w:sz w:val="22"/>
          <w:szCs w:val="22"/>
        </w:rPr>
      </w:pPr>
      <w:r w:rsidRPr="003675D3">
        <w:rPr>
          <w:sz w:val="22"/>
          <w:szCs w:val="22"/>
        </w:rPr>
        <w:t>https://dbschema.com/documentation/database-settings.html</w:t>
      </w:r>
    </w:p>
    <w:p w14:paraId="4EAEB2E4" w14:textId="77777777" w:rsidR="003675D3" w:rsidRDefault="003675D3" w:rsidP="00D30E7C">
      <w:pPr>
        <w:pStyle w:val="Ttulo2"/>
        <w:rPr>
          <w:shd w:val="clear" w:color="auto" w:fill="FAF9F8"/>
        </w:rPr>
      </w:pPr>
    </w:p>
    <w:p w14:paraId="05639C6B" w14:textId="77777777" w:rsidR="003675D3" w:rsidRDefault="003675D3" w:rsidP="00D30E7C">
      <w:pPr>
        <w:pStyle w:val="Ttulo2"/>
        <w:rPr>
          <w:shd w:val="clear" w:color="auto" w:fill="FAF9F8"/>
        </w:rPr>
      </w:pPr>
    </w:p>
    <w:p w14:paraId="5F27CEC8" w14:textId="3A71BE97" w:rsidR="003675D3" w:rsidRDefault="003675D3" w:rsidP="00D30E7C">
      <w:pPr>
        <w:pStyle w:val="Ttulo2"/>
        <w:rPr>
          <w:shd w:val="clear" w:color="auto" w:fill="FAF9F8"/>
        </w:rPr>
      </w:pPr>
    </w:p>
    <w:p w14:paraId="23613D15" w14:textId="77777777" w:rsidR="003675D3" w:rsidRDefault="003675D3" w:rsidP="00D30E7C">
      <w:pPr>
        <w:pStyle w:val="Ttulo2"/>
        <w:rPr>
          <w:shd w:val="clear" w:color="auto" w:fill="FAF9F8"/>
        </w:rPr>
      </w:pPr>
    </w:p>
    <w:p w14:paraId="612DB7AA" w14:textId="3FE55274" w:rsidR="003675D3" w:rsidRDefault="003675D3" w:rsidP="00D30E7C">
      <w:pPr>
        <w:pStyle w:val="Ttulo2"/>
        <w:rPr>
          <w:shd w:val="clear" w:color="auto" w:fill="FAF9F8"/>
        </w:rPr>
      </w:pPr>
    </w:p>
    <w:p w14:paraId="419D7002" w14:textId="529B1E6E" w:rsidR="003675D3" w:rsidRDefault="003675D3" w:rsidP="00D30E7C">
      <w:pPr>
        <w:pStyle w:val="Ttulo2"/>
        <w:rPr>
          <w:shd w:val="clear" w:color="auto" w:fill="FAF9F8"/>
        </w:rPr>
      </w:pPr>
    </w:p>
    <w:p w14:paraId="332506FC" w14:textId="6821A0D2" w:rsidR="003675D3" w:rsidRDefault="003675D3" w:rsidP="00D30E7C">
      <w:pPr>
        <w:pStyle w:val="Ttulo2"/>
        <w:rPr>
          <w:shd w:val="clear" w:color="auto" w:fill="FAF9F8"/>
        </w:rPr>
      </w:pPr>
    </w:p>
    <w:p w14:paraId="26AE4049" w14:textId="6D2378A5" w:rsidR="00C800B1" w:rsidRPr="00C800B1" w:rsidRDefault="00211129" w:rsidP="00D30E7C">
      <w:pPr>
        <w:pStyle w:val="Ttulo2"/>
      </w:pPr>
      <w:r w:rsidRPr="00D475D6">
        <w:rPr>
          <w:noProof/>
          <w:color w:val="auto"/>
          <w:lang w:eastAsia="pt-PT"/>
        </w:rPr>
        <mc:AlternateContent>
          <mc:Choice Requires="wps">
            <w:drawing>
              <wp:anchor distT="45720" distB="45720" distL="114300" distR="114300" simplePos="0" relativeHeight="251741184" behindDoc="1" locked="0" layoutInCell="1" allowOverlap="1" wp14:anchorId="2949424C" wp14:editId="12DE1AE1">
                <wp:simplePos x="0" y="0"/>
                <wp:positionH relativeFrom="margin">
                  <wp:align>center</wp:align>
                </wp:positionH>
                <wp:positionV relativeFrom="paragraph">
                  <wp:posOffset>5982542</wp:posOffset>
                </wp:positionV>
                <wp:extent cx="403860" cy="265430"/>
                <wp:effectExtent l="0" t="0" r="0" b="1270"/>
                <wp:wrapTight wrapText="bothSides">
                  <wp:wrapPolygon edited="0">
                    <wp:start x="3057" y="0"/>
                    <wp:lineTo x="3057" y="20153"/>
                    <wp:lineTo x="18340" y="20153"/>
                    <wp:lineTo x="18340" y="0"/>
                    <wp:lineTo x="3057" y="0"/>
                  </wp:wrapPolygon>
                </wp:wrapTight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860" cy="2654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9F7FFC" w14:textId="63D16D25" w:rsidR="00211129" w:rsidRPr="007E0FFD" w:rsidRDefault="00211129" w:rsidP="00211129">
                            <w:pPr>
                              <w:rPr>
                                <w:sz w:val="28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GB"/>
                              </w:rPr>
                              <w:t>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9424C" id="_x0000_s1064" type="#_x0000_t202" style="position:absolute;margin-left:0;margin-top:471.05pt;width:31.8pt;height:20.9pt;z-index:-2515752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" filled="f" stroked="f">
                <v:textbox>
                  <w:txbxContent>
                    <w:p w14:paraId="6D9F7FFC" w14:textId="63D16D25" w:rsidR="00211129" w:rsidRPr="007E0FFD" w:rsidRDefault="00211129" w:rsidP="00211129">
                      <w:pPr>
                        <w:rPr>
                          <w:sz w:val="28"/>
                          <w:szCs w:val="28"/>
                          <w:lang w:val="en-GB"/>
                        </w:rPr>
                      </w:pPr>
                      <w:r>
                        <w:rPr>
                          <w:sz w:val="28"/>
                          <w:szCs w:val="28"/>
                          <w:lang w:val="en-GB"/>
                        </w:rPr>
                        <w:t>19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sectPr w:rsidR="00C800B1" w:rsidRPr="00C800B1" w:rsidSect="00700EC2">
      <w:headerReference w:type="default" r:id="rId37"/>
      <w:footerReference w:type="default" r:id="rId38"/>
      <w:headerReference w:type="first" r:id="rId39"/>
      <w:footerReference w:type="first" r:id="rId40"/>
      <w:type w:val="continuous"/>
      <w:pgSz w:w="11906" w:h="16838" w:code="9"/>
      <w:pgMar w:top="576" w:right="878" w:bottom="432" w:left="878" w:header="397" w:footer="113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1F9B83" w14:textId="77777777" w:rsidR="009256BA" w:rsidRDefault="009256BA" w:rsidP="002C5718">
      <w:pPr>
        <w:spacing w:after="0" w:line="240" w:lineRule="auto"/>
      </w:pPr>
      <w:r>
        <w:separator/>
      </w:r>
    </w:p>
  </w:endnote>
  <w:endnote w:type="continuationSeparator" w:id="0">
    <w:p w14:paraId="2BB920A2" w14:textId="77777777" w:rsidR="009256BA" w:rsidRDefault="009256BA" w:rsidP="002C57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E36D3" w14:textId="107FE96E" w:rsidR="00C924A0" w:rsidRPr="00B50234" w:rsidRDefault="0047644D">
    <w:pPr>
      <w:pStyle w:val="Rodap"/>
      <w:rPr>
        <w:color w:val="FFFFFF" w:themeColor="background1"/>
      </w:rPr>
    </w:pPr>
    <w:r>
      <w:rPr>
        <w:noProof/>
        <w:sz w:val="40"/>
        <w:szCs w:val="40"/>
        <w:lang w:eastAsia="pt-PT"/>
      </w:rPr>
      <w:drawing>
        <wp:anchor distT="0" distB="0" distL="114300" distR="114300" simplePos="0" relativeHeight="251662848" behindDoc="1" locked="0" layoutInCell="1" allowOverlap="1" wp14:anchorId="63ED36E3" wp14:editId="48B4ADB6">
          <wp:simplePos x="0" y="0"/>
          <wp:positionH relativeFrom="page">
            <wp:posOffset>6034405</wp:posOffset>
          </wp:positionH>
          <wp:positionV relativeFrom="paragraph">
            <wp:posOffset>-726440</wp:posOffset>
          </wp:positionV>
          <wp:extent cx="1591733" cy="687312"/>
          <wp:effectExtent l="0" t="0" r="8890" b="0"/>
          <wp:wrapTight wrapText="bothSides">
            <wp:wrapPolygon edited="0">
              <wp:start x="0" y="0"/>
              <wp:lineTo x="0" y="20961"/>
              <wp:lineTo x="21462" y="20961"/>
              <wp:lineTo x="21462" y="0"/>
              <wp:lineTo x="0" y="0"/>
            </wp:wrapPolygon>
          </wp:wrapTight>
          <wp:docPr id="43" name="Imagem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91733" cy="68731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C924A0"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2862A831" wp14:editId="3A1298F2">
              <wp:simplePos x="0" y="0"/>
              <wp:positionH relativeFrom="page">
                <wp:align>left</wp:align>
              </wp:positionH>
              <wp:positionV relativeFrom="bottomMargin">
                <wp:align>top</wp:align>
              </wp:positionV>
              <wp:extent cx="8112941" cy="350701"/>
              <wp:effectExtent l="0" t="0" r="2540" b="0"/>
              <wp:wrapNone/>
              <wp:docPr id="1" name="Retângulo 1" descr="Retângulo colorid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112941" cy="350701"/>
                      </a:xfrm>
                      <a:prstGeom prst="rect">
                        <a:avLst/>
                      </a:prstGeom>
                      <a:solidFill>
                        <a:schemeClr val="tx2">
                          <a:lumMod val="75000"/>
                          <a:lumOff val="2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43B1BD4" w14:textId="06C8EFAC" w:rsidR="00B50234" w:rsidRPr="00E453DC" w:rsidRDefault="00B50234" w:rsidP="00E453DC">
                          <w:pPr>
                            <w:rPr>
                              <w:color w:val="FFFFFF" w:themeColor="background1"/>
                              <w:lang w:val="en-GB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862A831" id="Retângulo 1" o:spid="_x0000_s1065" alt="Retângulo colorido" style="position:absolute;margin-left:0;margin-top:0;width:638.8pt;height:27.6pt;z-index:251660800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bottom-margin-area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" fillcolor="#2b357c [2431]" stroked="f" strokeweight="1pt">
              <v:textbox>
                <w:txbxContent>
                  <w:p w14:paraId="643B1BD4" w14:textId="06C8EFAC" w:rsidR="00B50234" w:rsidRPr="00E453DC" w:rsidRDefault="00B50234" w:rsidP="00E453DC">
                    <w:pPr>
                      <w:rPr>
                        <w:color w:val="FFFFFF" w:themeColor="background1"/>
                        <w:lang w:val="en-GB"/>
                      </w:rPr>
                    </w:pPr>
                  </w:p>
                </w:txbxContent>
              </v:textbox>
              <w10:wrap anchorx="page" anchory="margin"/>
            </v:rect>
          </w:pict>
        </mc:Fallback>
      </mc:AlternateContent>
    </w:r>
    <w:r w:rsidR="00E453DC">
      <w:t>2</w:t>
    </w:r>
    <w:r w:rsidR="00B50234">
      <w:t>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50375A" w14:textId="653C0BCA" w:rsidR="00034524" w:rsidRPr="00B23848" w:rsidRDefault="00034524" w:rsidP="00034524"/>
  <w:p w14:paraId="296843F9" w14:textId="3A71A7D7" w:rsidR="00952BDE" w:rsidRDefault="00952B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0F51BF" w14:textId="77777777" w:rsidR="009256BA" w:rsidRDefault="009256BA" w:rsidP="002C5718">
      <w:pPr>
        <w:spacing w:after="0" w:line="240" w:lineRule="auto"/>
      </w:pPr>
      <w:r>
        <w:separator/>
      </w:r>
    </w:p>
  </w:footnote>
  <w:footnote w:type="continuationSeparator" w:id="0">
    <w:p w14:paraId="72317FE0" w14:textId="77777777" w:rsidR="009256BA" w:rsidRDefault="009256BA" w:rsidP="002C57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301951" w14:textId="5BCFB5C7" w:rsidR="008E03F9" w:rsidRPr="0089518B" w:rsidRDefault="008E03F9" w:rsidP="008E03F9">
    <w:pPr>
      <w:jc w:val="center"/>
      <w:rPr>
        <w:b/>
        <w:bCs/>
        <w:color w:val="2B357C" w:themeColor="text2" w:themeTint="BF"/>
        <w:sz w:val="28"/>
        <w:szCs w:val="28"/>
      </w:rPr>
    </w:pPr>
    <w:r w:rsidRPr="0089518B">
      <w:rPr>
        <w:b/>
        <w:bCs/>
        <w:color w:val="2B357C" w:themeColor="text2" w:themeTint="BF"/>
        <w:sz w:val="28"/>
        <w:szCs w:val="28"/>
      </w:rPr>
      <w:t>DLS-ALFEITE</w:t>
    </w:r>
  </w:p>
  <w:p w14:paraId="03D94399" w14:textId="27D546CF" w:rsidR="008E03F9" w:rsidRDefault="008E03F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F3130F" w14:textId="044EFCE6" w:rsidR="00991525" w:rsidRDefault="007374A1">
    <w:pPr>
      <w:pStyle w:val="Cabealho"/>
    </w:pPr>
    <w:r w:rsidRPr="00EF0FD2">
      <w:rPr>
        <w:noProof/>
        <w:lang w:eastAsia="pt-PT"/>
      </w:rPr>
      <w:drawing>
        <wp:anchor distT="0" distB="0" distL="114300" distR="114300" simplePos="0" relativeHeight="251658752" behindDoc="0" locked="0" layoutInCell="1" allowOverlap="1" wp14:anchorId="6FE02693" wp14:editId="6548A712">
          <wp:simplePos x="0" y="0"/>
          <wp:positionH relativeFrom="margin">
            <wp:posOffset>5547</wp:posOffset>
          </wp:positionH>
          <wp:positionV relativeFrom="paragraph">
            <wp:posOffset>-4010025</wp:posOffset>
          </wp:positionV>
          <wp:extent cx="1288659" cy="559780"/>
          <wp:effectExtent l="0" t="0" r="6985" b="0"/>
          <wp:wrapSquare wrapText="bothSides"/>
          <wp:docPr id="44" name="Gráfico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áfico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8659" cy="55978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bidi="pt-PT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8E3AE57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9B240E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5ECE776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EB8F1B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A485F6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5B03A4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C8C16C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5C8230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E40A38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DA815E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A5B7B7F"/>
    <w:multiLevelType w:val="hybridMultilevel"/>
    <w:tmpl w:val="749AA2CA"/>
    <w:lvl w:ilvl="0" w:tplc="38B609BA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  <w:color w:val="32E7FF" w:themeColor="accent6" w:themeTint="99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1" w15:restartNumberingAfterBreak="0">
    <w:nsid w:val="40A543DC"/>
    <w:multiLevelType w:val="hybridMultilevel"/>
    <w:tmpl w:val="19927376"/>
    <w:lvl w:ilvl="0" w:tplc="4C8CF74C">
      <w:start w:val="1"/>
      <w:numFmt w:val="decimal"/>
      <w:lvlText w:val="REQF0%1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500475"/>
    <w:multiLevelType w:val="hybridMultilevel"/>
    <w:tmpl w:val="E9C83886"/>
    <w:lvl w:ilvl="0" w:tplc="76B8D7B8">
      <w:start w:val="1"/>
      <w:numFmt w:val="decimal"/>
      <w:lvlText w:val="REQ00%1"/>
      <w:lvlJc w:val="left"/>
      <w:pPr>
        <w:ind w:left="785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505" w:hanging="360"/>
      </w:pPr>
    </w:lvl>
    <w:lvl w:ilvl="2" w:tplc="0816001B" w:tentative="1">
      <w:start w:val="1"/>
      <w:numFmt w:val="lowerRoman"/>
      <w:lvlText w:val="%3."/>
      <w:lvlJc w:val="right"/>
      <w:pPr>
        <w:ind w:left="2225" w:hanging="180"/>
      </w:pPr>
    </w:lvl>
    <w:lvl w:ilvl="3" w:tplc="0816000F" w:tentative="1">
      <w:start w:val="1"/>
      <w:numFmt w:val="decimal"/>
      <w:lvlText w:val="%4."/>
      <w:lvlJc w:val="left"/>
      <w:pPr>
        <w:ind w:left="2945" w:hanging="360"/>
      </w:pPr>
    </w:lvl>
    <w:lvl w:ilvl="4" w:tplc="08160019" w:tentative="1">
      <w:start w:val="1"/>
      <w:numFmt w:val="lowerLetter"/>
      <w:lvlText w:val="%5."/>
      <w:lvlJc w:val="left"/>
      <w:pPr>
        <w:ind w:left="3665" w:hanging="360"/>
      </w:pPr>
    </w:lvl>
    <w:lvl w:ilvl="5" w:tplc="0816001B" w:tentative="1">
      <w:start w:val="1"/>
      <w:numFmt w:val="lowerRoman"/>
      <w:lvlText w:val="%6."/>
      <w:lvlJc w:val="right"/>
      <w:pPr>
        <w:ind w:left="4385" w:hanging="180"/>
      </w:pPr>
    </w:lvl>
    <w:lvl w:ilvl="6" w:tplc="0816000F" w:tentative="1">
      <w:start w:val="1"/>
      <w:numFmt w:val="decimal"/>
      <w:lvlText w:val="%7."/>
      <w:lvlJc w:val="left"/>
      <w:pPr>
        <w:ind w:left="5105" w:hanging="360"/>
      </w:pPr>
    </w:lvl>
    <w:lvl w:ilvl="7" w:tplc="08160019" w:tentative="1">
      <w:start w:val="1"/>
      <w:numFmt w:val="lowerLetter"/>
      <w:lvlText w:val="%8."/>
      <w:lvlJc w:val="left"/>
      <w:pPr>
        <w:ind w:left="5825" w:hanging="360"/>
      </w:pPr>
    </w:lvl>
    <w:lvl w:ilvl="8" w:tplc="0816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3" w15:restartNumberingAfterBreak="0">
    <w:nsid w:val="5BF91FAF"/>
    <w:multiLevelType w:val="hybridMultilevel"/>
    <w:tmpl w:val="5EEC0604"/>
    <w:lvl w:ilvl="0" w:tplc="ACEC6D5C">
      <w:start w:val="1"/>
      <w:numFmt w:val="decimal"/>
      <w:lvlText w:val="REQNF0%1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B13250"/>
    <w:multiLevelType w:val="hybridMultilevel"/>
    <w:tmpl w:val="F7181EA8"/>
    <w:lvl w:ilvl="0" w:tplc="76B8D7B8">
      <w:start w:val="1"/>
      <w:numFmt w:val="decimal"/>
      <w:lvlText w:val="REQ00%1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5163AD"/>
    <w:multiLevelType w:val="hybridMultilevel"/>
    <w:tmpl w:val="5E38E5CC"/>
    <w:lvl w:ilvl="0" w:tplc="FFFFFFFF">
      <w:start w:val="1"/>
      <w:numFmt w:val="decimal"/>
      <w:lvlText w:val="REQ00%1"/>
      <w:lvlJc w:val="left"/>
      <w:pPr>
        <w:ind w:left="785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505" w:hanging="360"/>
      </w:pPr>
    </w:lvl>
    <w:lvl w:ilvl="2" w:tplc="FFFFFFFF" w:tentative="1">
      <w:start w:val="1"/>
      <w:numFmt w:val="lowerRoman"/>
      <w:lvlText w:val="%3."/>
      <w:lvlJc w:val="right"/>
      <w:pPr>
        <w:ind w:left="2225" w:hanging="180"/>
      </w:pPr>
    </w:lvl>
    <w:lvl w:ilvl="3" w:tplc="FFFFFFFF" w:tentative="1">
      <w:start w:val="1"/>
      <w:numFmt w:val="decimal"/>
      <w:lvlText w:val="%4."/>
      <w:lvlJc w:val="left"/>
      <w:pPr>
        <w:ind w:left="2945" w:hanging="360"/>
      </w:pPr>
    </w:lvl>
    <w:lvl w:ilvl="4" w:tplc="FFFFFFFF" w:tentative="1">
      <w:start w:val="1"/>
      <w:numFmt w:val="lowerLetter"/>
      <w:lvlText w:val="%5."/>
      <w:lvlJc w:val="left"/>
      <w:pPr>
        <w:ind w:left="3665" w:hanging="360"/>
      </w:pPr>
    </w:lvl>
    <w:lvl w:ilvl="5" w:tplc="FFFFFFFF" w:tentative="1">
      <w:start w:val="1"/>
      <w:numFmt w:val="lowerRoman"/>
      <w:lvlText w:val="%6."/>
      <w:lvlJc w:val="right"/>
      <w:pPr>
        <w:ind w:left="4385" w:hanging="180"/>
      </w:pPr>
    </w:lvl>
    <w:lvl w:ilvl="6" w:tplc="FFFFFFFF" w:tentative="1">
      <w:start w:val="1"/>
      <w:numFmt w:val="decimal"/>
      <w:lvlText w:val="%7."/>
      <w:lvlJc w:val="left"/>
      <w:pPr>
        <w:ind w:left="5105" w:hanging="360"/>
      </w:pPr>
    </w:lvl>
    <w:lvl w:ilvl="7" w:tplc="FFFFFFFF" w:tentative="1">
      <w:start w:val="1"/>
      <w:numFmt w:val="lowerLetter"/>
      <w:lvlText w:val="%8."/>
      <w:lvlJc w:val="left"/>
      <w:pPr>
        <w:ind w:left="5825" w:hanging="360"/>
      </w:pPr>
    </w:lvl>
    <w:lvl w:ilvl="8" w:tplc="FFFFFFFF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6" w15:restartNumberingAfterBreak="0">
    <w:nsid w:val="7B85010D"/>
    <w:multiLevelType w:val="hybridMultilevel"/>
    <w:tmpl w:val="E9C83886"/>
    <w:lvl w:ilvl="0" w:tplc="76B8D7B8">
      <w:start w:val="1"/>
      <w:numFmt w:val="decimal"/>
      <w:lvlText w:val="REQ00%1"/>
      <w:lvlJc w:val="left"/>
      <w:pPr>
        <w:ind w:left="927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357242578">
    <w:abstractNumId w:val="10"/>
  </w:num>
  <w:num w:numId="2" w16cid:durableId="900287830">
    <w:abstractNumId w:val="9"/>
  </w:num>
  <w:num w:numId="3" w16cid:durableId="779684662">
    <w:abstractNumId w:val="7"/>
  </w:num>
  <w:num w:numId="4" w16cid:durableId="1214000939">
    <w:abstractNumId w:val="6"/>
  </w:num>
  <w:num w:numId="5" w16cid:durableId="1060133984">
    <w:abstractNumId w:val="5"/>
  </w:num>
  <w:num w:numId="6" w16cid:durableId="165246347">
    <w:abstractNumId w:val="4"/>
  </w:num>
  <w:num w:numId="7" w16cid:durableId="1116831266">
    <w:abstractNumId w:val="8"/>
  </w:num>
  <w:num w:numId="8" w16cid:durableId="1724983661">
    <w:abstractNumId w:val="3"/>
  </w:num>
  <w:num w:numId="9" w16cid:durableId="626621502">
    <w:abstractNumId w:val="2"/>
  </w:num>
  <w:num w:numId="10" w16cid:durableId="156582911">
    <w:abstractNumId w:val="1"/>
  </w:num>
  <w:num w:numId="11" w16cid:durableId="1086611585">
    <w:abstractNumId w:val="0"/>
  </w:num>
  <w:num w:numId="12" w16cid:durableId="1234969417">
    <w:abstractNumId w:val="16"/>
  </w:num>
  <w:num w:numId="13" w16cid:durableId="1417824498">
    <w:abstractNumId w:val="15"/>
  </w:num>
  <w:num w:numId="14" w16cid:durableId="697127287">
    <w:abstractNumId w:val="12"/>
  </w:num>
  <w:num w:numId="15" w16cid:durableId="1644890865">
    <w:abstractNumId w:val="14"/>
  </w:num>
  <w:num w:numId="16" w16cid:durableId="1345597196">
    <w:abstractNumId w:val="11"/>
  </w:num>
  <w:num w:numId="17" w16cid:durableId="165433770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removePersonalInformation/>
  <w:removeDateAndTime/>
  <w:proofState w:spelling="clean" w:grammar="clean"/>
  <w:attachedTemplate r:id="rId1"/>
  <w:stylePaneSortMethod w:val="0000"/>
  <w:defaultTabStop w:val="720"/>
  <w:hyphenationZone w:val="425"/>
  <w:characterSpacingControl w:val="doNotCompress"/>
  <w:hdrShapeDefaults>
    <o:shapedefaults v:ext="edit" spidmax="205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03F9"/>
    <w:rsid w:val="00001BCE"/>
    <w:rsid w:val="0000252C"/>
    <w:rsid w:val="00007B09"/>
    <w:rsid w:val="000130BC"/>
    <w:rsid w:val="00016214"/>
    <w:rsid w:val="00022066"/>
    <w:rsid w:val="00034524"/>
    <w:rsid w:val="00046100"/>
    <w:rsid w:val="00046190"/>
    <w:rsid w:val="00047C75"/>
    <w:rsid w:val="00051C0C"/>
    <w:rsid w:val="000573E1"/>
    <w:rsid w:val="000611D2"/>
    <w:rsid w:val="000624FF"/>
    <w:rsid w:val="000646E0"/>
    <w:rsid w:val="00067FE6"/>
    <w:rsid w:val="000726BF"/>
    <w:rsid w:val="000766B3"/>
    <w:rsid w:val="00085CD0"/>
    <w:rsid w:val="00087710"/>
    <w:rsid w:val="0009030C"/>
    <w:rsid w:val="00095CBE"/>
    <w:rsid w:val="000965E0"/>
    <w:rsid w:val="000B6D4E"/>
    <w:rsid w:val="000C1E5F"/>
    <w:rsid w:val="000C4EE0"/>
    <w:rsid w:val="000C6B95"/>
    <w:rsid w:val="000D201B"/>
    <w:rsid w:val="000D7DC4"/>
    <w:rsid w:val="000F38C5"/>
    <w:rsid w:val="000F7125"/>
    <w:rsid w:val="00103386"/>
    <w:rsid w:val="001046C2"/>
    <w:rsid w:val="00105859"/>
    <w:rsid w:val="00112756"/>
    <w:rsid w:val="001204A2"/>
    <w:rsid w:val="001231F1"/>
    <w:rsid w:val="00130BDE"/>
    <w:rsid w:val="00130DB8"/>
    <w:rsid w:val="00136AEE"/>
    <w:rsid w:val="001425CA"/>
    <w:rsid w:val="001557A9"/>
    <w:rsid w:val="001569B6"/>
    <w:rsid w:val="00157BD2"/>
    <w:rsid w:val="00160D07"/>
    <w:rsid w:val="00164465"/>
    <w:rsid w:val="00174A50"/>
    <w:rsid w:val="00177A60"/>
    <w:rsid w:val="00182033"/>
    <w:rsid w:val="0018236C"/>
    <w:rsid w:val="0018430F"/>
    <w:rsid w:val="001846DC"/>
    <w:rsid w:val="0018666B"/>
    <w:rsid w:val="0019163F"/>
    <w:rsid w:val="00197651"/>
    <w:rsid w:val="001A08D7"/>
    <w:rsid w:val="001A0FF8"/>
    <w:rsid w:val="001C2E34"/>
    <w:rsid w:val="001C3443"/>
    <w:rsid w:val="001C528B"/>
    <w:rsid w:val="001C6954"/>
    <w:rsid w:val="001D2FA6"/>
    <w:rsid w:val="001D4D00"/>
    <w:rsid w:val="001D5E85"/>
    <w:rsid w:val="001E0DAD"/>
    <w:rsid w:val="001F30E8"/>
    <w:rsid w:val="00200482"/>
    <w:rsid w:val="00204EF6"/>
    <w:rsid w:val="00211129"/>
    <w:rsid w:val="00212A16"/>
    <w:rsid w:val="00216A97"/>
    <w:rsid w:val="0022289E"/>
    <w:rsid w:val="00224FE9"/>
    <w:rsid w:val="00233D7C"/>
    <w:rsid w:val="00241509"/>
    <w:rsid w:val="002566E2"/>
    <w:rsid w:val="002634F1"/>
    <w:rsid w:val="002750AD"/>
    <w:rsid w:val="0029510C"/>
    <w:rsid w:val="00295BFD"/>
    <w:rsid w:val="00296AFE"/>
    <w:rsid w:val="002B4219"/>
    <w:rsid w:val="002B42D6"/>
    <w:rsid w:val="002B4FBE"/>
    <w:rsid w:val="002C12B7"/>
    <w:rsid w:val="002C5718"/>
    <w:rsid w:val="002D01F8"/>
    <w:rsid w:val="002D1635"/>
    <w:rsid w:val="002D31CB"/>
    <w:rsid w:val="002D583C"/>
    <w:rsid w:val="002D6213"/>
    <w:rsid w:val="002E04BC"/>
    <w:rsid w:val="002E6F6D"/>
    <w:rsid w:val="002F70C8"/>
    <w:rsid w:val="00300136"/>
    <w:rsid w:val="003041A2"/>
    <w:rsid w:val="00306B9F"/>
    <w:rsid w:val="00320862"/>
    <w:rsid w:val="00324D09"/>
    <w:rsid w:val="003265CA"/>
    <w:rsid w:val="00326BDF"/>
    <w:rsid w:val="003306FA"/>
    <w:rsid w:val="00344892"/>
    <w:rsid w:val="003510F0"/>
    <w:rsid w:val="00353D56"/>
    <w:rsid w:val="003554EE"/>
    <w:rsid w:val="00361D25"/>
    <w:rsid w:val="0036222C"/>
    <w:rsid w:val="00363047"/>
    <w:rsid w:val="003633EB"/>
    <w:rsid w:val="00363DD4"/>
    <w:rsid w:val="003675D3"/>
    <w:rsid w:val="00371A22"/>
    <w:rsid w:val="00374624"/>
    <w:rsid w:val="00375003"/>
    <w:rsid w:val="00377E72"/>
    <w:rsid w:val="00383B39"/>
    <w:rsid w:val="003914F1"/>
    <w:rsid w:val="00392A4F"/>
    <w:rsid w:val="00397D4B"/>
    <w:rsid w:val="00397E4B"/>
    <w:rsid w:val="003C1694"/>
    <w:rsid w:val="003D2312"/>
    <w:rsid w:val="003D734D"/>
    <w:rsid w:val="003E24A3"/>
    <w:rsid w:val="003F3C7F"/>
    <w:rsid w:val="004046BA"/>
    <w:rsid w:val="00410AEF"/>
    <w:rsid w:val="004122FF"/>
    <w:rsid w:val="004179D8"/>
    <w:rsid w:val="00425B6F"/>
    <w:rsid w:val="004431E3"/>
    <w:rsid w:val="00451243"/>
    <w:rsid w:val="00455701"/>
    <w:rsid w:val="00457B90"/>
    <w:rsid w:val="0046522D"/>
    <w:rsid w:val="0046632A"/>
    <w:rsid w:val="00475302"/>
    <w:rsid w:val="0047644D"/>
    <w:rsid w:val="00492B1C"/>
    <w:rsid w:val="004A1870"/>
    <w:rsid w:val="004A63E5"/>
    <w:rsid w:val="004B63D3"/>
    <w:rsid w:val="004C0426"/>
    <w:rsid w:val="004C1DC1"/>
    <w:rsid w:val="004C2CA6"/>
    <w:rsid w:val="004C3CFC"/>
    <w:rsid w:val="004D5D83"/>
    <w:rsid w:val="004D600F"/>
    <w:rsid w:val="004D6784"/>
    <w:rsid w:val="004E4147"/>
    <w:rsid w:val="004E4A02"/>
    <w:rsid w:val="00500A97"/>
    <w:rsid w:val="005106E8"/>
    <w:rsid w:val="00512C5D"/>
    <w:rsid w:val="00514698"/>
    <w:rsid w:val="00520F71"/>
    <w:rsid w:val="0052534F"/>
    <w:rsid w:val="00532193"/>
    <w:rsid w:val="005331A4"/>
    <w:rsid w:val="00537099"/>
    <w:rsid w:val="00547C90"/>
    <w:rsid w:val="00551A02"/>
    <w:rsid w:val="00552BE7"/>
    <w:rsid w:val="00567B61"/>
    <w:rsid w:val="00571404"/>
    <w:rsid w:val="0058716F"/>
    <w:rsid w:val="00596CF8"/>
    <w:rsid w:val="005A32D4"/>
    <w:rsid w:val="005A3F0F"/>
    <w:rsid w:val="005A586F"/>
    <w:rsid w:val="005A5A9F"/>
    <w:rsid w:val="005A7C0E"/>
    <w:rsid w:val="005C2A45"/>
    <w:rsid w:val="005C496D"/>
    <w:rsid w:val="005E6296"/>
    <w:rsid w:val="005E6586"/>
    <w:rsid w:val="005F4B95"/>
    <w:rsid w:val="00601C80"/>
    <w:rsid w:val="006160B4"/>
    <w:rsid w:val="0062267F"/>
    <w:rsid w:val="00622CA6"/>
    <w:rsid w:val="00622E04"/>
    <w:rsid w:val="006253CE"/>
    <w:rsid w:val="0063589D"/>
    <w:rsid w:val="006415B7"/>
    <w:rsid w:val="00665455"/>
    <w:rsid w:val="00674A4D"/>
    <w:rsid w:val="006830DA"/>
    <w:rsid w:val="006873A0"/>
    <w:rsid w:val="00696364"/>
    <w:rsid w:val="00696A66"/>
    <w:rsid w:val="006A01F7"/>
    <w:rsid w:val="006A19C1"/>
    <w:rsid w:val="006A319B"/>
    <w:rsid w:val="006A3AA9"/>
    <w:rsid w:val="006A608A"/>
    <w:rsid w:val="006A6FB9"/>
    <w:rsid w:val="006B2655"/>
    <w:rsid w:val="006B76BE"/>
    <w:rsid w:val="006C5CC5"/>
    <w:rsid w:val="006F5767"/>
    <w:rsid w:val="006F64C0"/>
    <w:rsid w:val="00700EC2"/>
    <w:rsid w:val="00701929"/>
    <w:rsid w:val="007038E8"/>
    <w:rsid w:val="00721F5C"/>
    <w:rsid w:val="0072378C"/>
    <w:rsid w:val="0072798A"/>
    <w:rsid w:val="007349B3"/>
    <w:rsid w:val="007374A1"/>
    <w:rsid w:val="00740216"/>
    <w:rsid w:val="0074125C"/>
    <w:rsid w:val="00742157"/>
    <w:rsid w:val="00742723"/>
    <w:rsid w:val="00742DEE"/>
    <w:rsid w:val="00746E59"/>
    <w:rsid w:val="00747D58"/>
    <w:rsid w:val="007541DA"/>
    <w:rsid w:val="0075475C"/>
    <w:rsid w:val="0076598A"/>
    <w:rsid w:val="007769DA"/>
    <w:rsid w:val="007802CF"/>
    <w:rsid w:val="00784F17"/>
    <w:rsid w:val="0078595F"/>
    <w:rsid w:val="007A4F72"/>
    <w:rsid w:val="007A73F2"/>
    <w:rsid w:val="007B61BF"/>
    <w:rsid w:val="007B6B72"/>
    <w:rsid w:val="007B7036"/>
    <w:rsid w:val="007C7031"/>
    <w:rsid w:val="007C798D"/>
    <w:rsid w:val="007E0FFD"/>
    <w:rsid w:val="007F002A"/>
    <w:rsid w:val="007F0BB8"/>
    <w:rsid w:val="007F6757"/>
    <w:rsid w:val="008153E3"/>
    <w:rsid w:val="008171FE"/>
    <w:rsid w:val="00823E76"/>
    <w:rsid w:val="008264B3"/>
    <w:rsid w:val="008273C6"/>
    <w:rsid w:val="00827457"/>
    <w:rsid w:val="008328E5"/>
    <w:rsid w:val="00833BD3"/>
    <w:rsid w:val="00834F06"/>
    <w:rsid w:val="008402B2"/>
    <w:rsid w:val="00841477"/>
    <w:rsid w:val="00841B62"/>
    <w:rsid w:val="00855592"/>
    <w:rsid w:val="00862162"/>
    <w:rsid w:val="008808C3"/>
    <w:rsid w:val="0088491E"/>
    <w:rsid w:val="00885655"/>
    <w:rsid w:val="00885DB5"/>
    <w:rsid w:val="008868F3"/>
    <w:rsid w:val="00890160"/>
    <w:rsid w:val="0089518B"/>
    <w:rsid w:val="008955D2"/>
    <w:rsid w:val="008A1304"/>
    <w:rsid w:val="008A2A7B"/>
    <w:rsid w:val="008A4B57"/>
    <w:rsid w:val="008B27E5"/>
    <w:rsid w:val="008C000C"/>
    <w:rsid w:val="008C46F5"/>
    <w:rsid w:val="008C5662"/>
    <w:rsid w:val="008D367B"/>
    <w:rsid w:val="008D76DF"/>
    <w:rsid w:val="008D79EB"/>
    <w:rsid w:val="008E03F9"/>
    <w:rsid w:val="008F1AC1"/>
    <w:rsid w:val="008F496A"/>
    <w:rsid w:val="008F59D3"/>
    <w:rsid w:val="009256BA"/>
    <w:rsid w:val="00925D7F"/>
    <w:rsid w:val="00935CA2"/>
    <w:rsid w:val="00946835"/>
    <w:rsid w:val="00952BBD"/>
    <w:rsid w:val="00952BDE"/>
    <w:rsid w:val="009558AD"/>
    <w:rsid w:val="00955F79"/>
    <w:rsid w:val="00964161"/>
    <w:rsid w:val="00972311"/>
    <w:rsid w:val="00976880"/>
    <w:rsid w:val="00982DB6"/>
    <w:rsid w:val="00991525"/>
    <w:rsid w:val="0099231C"/>
    <w:rsid w:val="00997488"/>
    <w:rsid w:val="009A0A7F"/>
    <w:rsid w:val="009A0F9A"/>
    <w:rsid w:val="009A4763"/>
    <w:rsid w:val="009A6B59"/>
    <w:rsid w:val="009B31FB"/>
    <w:rsid w:val="009B40A2"/>
    <w:rsid w:val="009C37BD"/>
    <w:rsid w:val="009D2C9A"/>
    <w:rsid w:val="009D4147"/>
    <w:rsid w:val="009D5064"/>
    <w:rsid w:val="00A05F56"/>
    <w:rsid w:val="00A103CD"/>
    <w:rsid w:val="00A11478"/>
    <w:rsid w:val="00A13A75"/>
    <w:rsid w:val="00A1484C"/>
    <w:rsid w:val="00A16BC3"/>
    <w:rsid w:val="00A229F8"/>
    <w:rsid w:val="00A22A2C"/>
    <w:rsid w:val="00A2663D"/>
    <w:rsid w:val="00A26F03"/>
    <w:rsid w:val="00A32F2B"/>
    <w:rsid w:val="00A332D8"/>
    <w:rsid w:val="00A3673F"/>
    <w:rsid w:val="00A372DE"/>
    <w:rsid w:val="00A43131"/>
    <w:rsid w:val="00A528E0"/>
    <w:rsid w:val="00A65EE9"/>
    <w:rsid w:val="00A664AB"/>
    <w:rsid w:val="00A66C8D"/>
    <w:rsid w:val="00A72432"/>
    <w:rsid w:val="00A72B56"/>
    <w:rsid w:val="00A7432F"/>
    <w:rsid w:val="00A7630D"/>
    <w:rsid w:val="00A81BE2"/>
    <w:rsid w:val="00A8520D"/>
    <w:rsid w:val="00A86E35"/>
    <w:rsid w:val="00A9109F"/>
    <w:rsid w:val="00A94296"/>
    <w:rsid w:val="00A963CE"/>
    <w:rsid w:val="00AA6DF1"/>
    <w:rsid w:val="00AB1EC1"/>
    <w:rsid w:val="00AB2C3E"/>
    <w:rsid w:val="00AB4E98"/>
    <w:rsid w:val="00AB67A8"/>
    <w:rsid w:val="00AC608E"/>
    <w:rsid w:val="00AD458B"/>
    <w:rsid w:val="00AE3718"/>
    <w:rsid w:val="00AE6281"/>
    <w:rsid w:val="00AF166F"/>
    <w:rsid w:val="00AF319B"/>
    <w:rsid w:val="00AF3600"/>
    <w:rsid w:val="00AF3EEA"/>
    <w:rsid w:val="00AF7C9C"/>
    <w:rsid w:val="00B036D3"/>
    <w:rsid w:val="00B06718"/>
    <w:rsid w:val="00B17A2D"/>
    <w:rsid w:val="00B23848"/>
    <w:rsid w:val="00B27581"/>
    <w:rsid w:val="00B301EA"/>
    <w:rsid w:val="00B4015A"/>
    <w:rsid w:val="00B447B2"/>
    <w:rsid w:val="00B469A9"/>
    <w:rsid w:val="00B50234"/>
    <w:rsid w:val="00B539E3"/>
    <w:rsid w:val="00B741D2"/>
    <w:rsid w:val="00B86D6D"/>
    <w:rsid w:val="00BA2E40"/>
    <w:rsid w:val="00BA55E9"/>
    <w:rsid w:val="00BA5E98"/>
    <w:rsid w:val="00BA7D47"/>
    <w:rsid w:val="00BB03AD"/>
    <w:rsid w:val="00BB0F2C"/>
    <w:rsid w:val="00BB450E"/>
    <w:rsid w:val="00BB73EE"/>
    <w:rsid w:val="00BC3C9E"/>
    <w:rsid w:val="00BC3CE6"/>
    <w:rsid w:val="00BC55C3"/>
    <w:rsid w:val="00BD2BE6"/>
    <w:rsid w:val="00BD48E8"/>
    <w:rsid w:val="00BD6AFD"/>
    <w:rsid w:val="00BE75D8"/>
    <w:rsid w:val="00BF4172"/>
    <w:rsid w:val="00BF43EF"/>
    <w:rsid w:val="00C03ABC"/>
    <w:rsid w:val="00C04FEA"/>
    <w:rsid w:val="00C057A5"/>
    <w:rsid w:val="00C05CAE"/>
    <w:rsid w:val="00C15F80"/>
    <w:rsid w:val="00C21226"/>
    <w:rsid w:val="00C234D7"/>
    <w:rsid w:val="00C33BCC"/>
    <w:rsid w:val="00C508F5"/>
    <w:rsid w:val="00C63CD4"/>
    <w:rsid w:val="00C6713F"/>
    <w:rsid w:val="00C715C3"/>
    <w:rsid w:val="00C771E5"/>
    <w:rsid w:val="00C800B1"/>
    <w:rsid w:val="00C83864"/>
    <w:rsid w:val="00C8739C"/>
    <w:rsid w:val="00C879B7"/>
    <w:rsid w:val="00C924A0"/>
    <w:rsid w:val="00C94192"/>
    <w:rsid w:val="00CA4A89"/>
    <w:rsid w:val="00CB2BF2"/>
    <w:rsid w:val="00CB2EC1"/>
    <w:rsid w:val="00CB55F2"/>
    <w:rsid w:val="00CB6BE1"/>
    <w:rsid w:val="00CB7083"/>
    <w:rsid w:val="00CC0861"/>
    <w:rsid w:val="00CC333E"/>
    <w:rsid w:val="00CC454C"/>
    <w:rsid w:val="00CC6D95"/>
    <w:rsid w:val="00CD6C9D"/>
    <w:rsid w:val="00CF47FF"/>
    <w:rsid w:val="00CF6E7E"/>
    <w:rsid w:val="00D00121"/>
    <w:rsid w:val="00D034D0"/>
    <w:rsid w:val="00D042A1"/>
    <w:rsid w:val="00D171B6"/>
    <w:rsid w:val="00D21C96"/>
    <w:rsid w:val="00D22572"/>
    <w:rsid w:val="00D27044"/>
    <w:rsid w:val="00D30E7C"/>
    <w:rsid w:val="00D34BDD"/>
    <w:rsid w:val="00D431D2"/>
    <w:rsid w:val="00D43578"/>
    <w:rsid w:val="00D44D72"/>
    <w:rsid w:val="00D475D6"/>
    <w:rsid w:val="00D5552A"/>
    <w:rsid w:val="00D5648A"/>
    <w:rsid w:val="00D61BD2"/>
    <w:rsid w:val="00D625CF"/>
    <w:rsid w:val="00D64755"/>
    <w:rsid w:val="00D6494E"/>
    <w:rsid w:val="00D72C2F"/>
    <w:rsid w:val="00D75931"/>
    <w:rsid w:val="00D76735"/>
    <w:rsid w:val="00D804C2"/>
    <w:rsid w:val="00D80634"/>
    <w:rsid w:val="00D861CB"/>
    <w:rsid w:val="00D979A3"/>
    <w:rsid w:val="00DA0088"/>
    <w:rsid w:val="00DA1034"/>
    <w:rsid w:val="00DB2A55"/>
    <w:rsid w:val="00DB3150"/>
    <w:rsid w:val="00DD0758"/>
    <w:rsid w:val="00DD38C6"/>
    <w:rsid w:val="00DD5F39"/>
    <w:rsid w:val="00DD6482"/>
    <w:rsid w:val="00DE04B9"/>
    <w:rsid w:val="00DF2F6B"/>
    <w:rsid w:val="00E25C02"/>
    <w:rsid w:val="00E30957"/>
    <w:rsid w:val="00E453DC"/>
    <w:rsid w:val="00E45F7A"/>
    <w:rsid w:val="00E62441"/>
    <w:rsid w:val="00E638A6"/>
    <w:rsid w:val="00E64E2D"/>
    <w:rsid w:val="00E6761F"/>
    <w:rsid w:val="00E71510"/>
    <w:rsid w:val="00E73233"/>
    <w:rsid w:val="00E73ED7"/>
    <w:rsid w:val="00E764DA"/>
    <w:rsid w:val="00E77096"/>
    <w:rsid w:val="00E77192"/>
    <w:rsid w:val="00E77DC5"/>
    <w:rsid w:val="00E848F8"/>
    <w:rsid w:val="00EA1191"/>
    <w:rsid w:val="00EA3B84"/>
    <w:rsid w:val="00EA6266"/>
    <w:rsid w:val="00EB2731"/>
    <w:rsid w:val="00EB2D8A"/>
    <w:rsid w:val="00EB468F"/>
    <w:rsid w:val="00EB791A"/>
    <w:rsid w:val="00EC0AE8"/>
    <w:rsid w:val="00EC4991"/>
    <w:rsid w:val="00EC59BA"/>
    <w:rsid w:val="00EC6238"/>
    <w:rsid w:val="00EC6ADC"/>
    <w:rsid w:val="00ED34D6"/>
    <w:rsid w:val="00EE4237"/>
    <w:rsid w:val="00EF0FD2"/>
    <w:rsid w:val="00EF6966"/>
    <w:rsid w:val="00F00712"/>
    <w:rsid w:val="00F0131C"/>
    <w:rsid w:val="00F064A8"/>
    <w:rsid w:val="00F06888"/>
    <w:rsid w:val="00F10A00"/>
    <w:rsid w:val="00F1124A"/>
    <w:rsid w:val="00F11820"/>
    <w:rsid w:val="00F1187B"/>
    <w:rsid w:val="00F21643"/>
    <w:rsid w:val="00F27B53"/>
    <w:rsid w:val="00F31264"/>
    <w:rsid w:val="00F31677"/>
    <w:rsid w:val="00F31DE5"/>
    <w:rsid w:val="00F4702B"/>
    <w:rsid w:val="00F51FE6"/>
    <w:rsid w:val="00F60E2E"/>
    <w:rsid w:val="00F80304"/>
    <w:rsid w:val="00F930F7"/>
    <w:rsid w:val="00F95C5C"/>
    <w:rsid w:val="00FC25A2"/>
    <w:rsid w:val="00FD3B0F"/>
    <w:rsid w:val="00FD6843"/>
    <w:rsid w:val="00FE0FC3"/>
    <w:rsid w:val="00FF31C7"/>
    <w:rsid w:val="00FF7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2"/>
    </o:shapelayout>
  </w:shapeDefaults>
  <w:decimalSymbol w:val="."/>
  <w:listSeparator w:val=","/>
  <w14:docId w14:val="0EDCEC1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 w:qFormat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4" w:unhideWhenUsed="1" w:qFormat="1"/>
    <w:lsdException w:name="Dat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55E9"/>
  </w:style>
  <w:style w:type="paragraph" w:styleId="Ttulo1">
    <w:name w:val="heading 1"/>
    <w:basedOn w:val="Normal"/>
    <w:next w:val="Normal"/>
    <w:link w:val="Ttulo1Carter"/>
    <w:uiPriority w:val="9"/>
    <w:qFormat/>
    <w:rsid w:val="00034524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color w:val="0E1128" w:themeColor="text2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1204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aps/>
      <w:color w:val="0E1128" w:themeColor="text2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rsid w:val="008273C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A54" w:themeColor="accent1" w:themeShade="7F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94683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6F7E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216A9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006F7E" w:themeColor="accent1" w:themeShade="B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216A9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1A2072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A229F8"/>
    <w:rPr>
      <w:color w:val="808080"/>
    </w:rPr>
  </w:style>
  <w:style w:type="table" w:styleId="TabelacomGrelha">
    <w:name w:val="Table Grid"/>
    <w:basedOn w:val="Tabelanormal"/>
    <w:uiPriority w:val="39"/>
    <w:rsid w:val="00784F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Intensa">
    <w:name w:val="Intense Emphasis"/>
    <w:basedOn w:val="Tipodeletrapredefinidodopargrafo"/>
    <w:uiPriority w:val="21"/>
    <w:semiHidden/>
    <w:unhideWhenUsed/>
    <w:qFormat/>
    <w:rsid w:val="00174A50"/>
    <w:rPr>
      <w:i/>
      <w:iCs/>
      <w:color w:val="527321" w:themeColor="accent5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semiHidden/>
    <w:unhideWhenUsed/>
    <w:qFormat/>
    <w:rsid w:val="00174A50"/>
    <w:pPr>
      <w:pBdr>
        <w:top w:val="single" w:sz="4" w:space="10" w:color="006F7E" w:themeColor="accent1" w:themeShade="BF"/>
        <w:bottom w:val="single" w:sz="4" w:space="10" w:color="006F7E" w:themeColor="accent1" w:themeShade="BF"/>
      </w:pBdr>
      <w:spacing w:before="360" w:after="360"/>
      <w:ind w:left="864" w:right="864"/>
      <w:jc w:val="center"/>
    </w:pPr>
    <w:rPr>
      <w:i/>
      <w:iCs/>
      <w:color w:val="527321" w:themeColor="accent5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semiHidden/>
    <w:rsid w:val="00174A50"/>
    <w:rPr>
      <w:i/>
      <w:iCs/>
      <w:color w:val="527321" w:themeColor="accent5" w:themeShade="BF"/>
      <w:sz w:val="24"/>
    </w:rPr>
  </w:style>
  <w:style w:type="paragraph" w:styleId="Cabealho">
    <w:name w:val="header"/>
    <w:basedOn w:val="Normal"/>
    <w:link w:val="CabealhoCarter"/>
    <w:uiPriority w:val="99"/>
    <w:rsid w:val="002C57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A55E9"/>
    <w:rPr>
      <w:lang w:val="en-US"/>
    </w:rPr>
  </w:style>
  <w:style w:type="paragraph" w:styleId="Rodap">
    <w:name w:val="footer"/>
    <w:basedOn w:val="Normal"/>
    <w:link w:val="RodapCarter"/>
    <w:uiPriority w:val="99"/>
    <w:rsid w:val="002C571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A55E9"/>
    <w:rPr>
      <w:lang w:val="en-US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A114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A11478"/>
    <w:rPr>
      <w:rFonts w:ascii="Tahoma" w:hAnsi="Tahoma" w:cs="Tahoma"/>
      <w:sz w:val="16"/>
      <w:szCs w:val="16"/>
      <w:lang w:val="de-DE"/>
    </w:rPr>
  </w:style>
  <w:style w:type="paragraph" w:styleId="Inciodecarta">
    <w:name w:val="Salutation"/>
    <w:basedOn w:val="Avanonormal"/>
    <w:next w:val="Normal"/>
    <w:link w:val="InciodecartaCarter"/>
    <w:uiPriority w:val="10"/>
    <w:unhideWhenUsed/>
    <w:qFormat/>
    <w:rsid w:val="00034524"/>
    <w:pPr>
      <w:spacing w:after="240" w:line="276" w:lineRule="auto"/>
      <w:ind w:left="0"/>
    </w:pPr>
    <w:rPr>
      <w:rFonts w:asciiTheme="majorHAnsi" w:eastAsiaTheme="minorEastAsia" w:hAnsiTheme="majorHAnsi" w:cstheme="minorHAnsi"/>
      <w:color w:val="0E1128" w:themeColor="text2"/>
      <w:sz w:val="32"/>
      <w:szCs w:val="20"/>
      <w:lang w:eastAsia="ja-JP"/>
    </w:rPr>
  </w:style>
  <w:style w:type="character" w:customStyle="1" w:styleId="InciodecartaCarter">
    <w:name w:val="Início de carta Caráter"/>
    <w:basedOn w:val="Tipodeletrapredefinidodopargrafo"/>
    <w:link w:val="Inciodecarta"/>
    <w:uiPriority w:val="10"/>
    <w:rsid w:val="00034524"/>
    <w:rPr>
      <w:rFonts w:asciiTheme="majorHAnsi" w:eastAsiaTheme="minorEastAsia" w:hAnsiTheme="majorHAnsi" w:cstheme="minorHAnsi"/>
      <w:color w:val="0E1128" w:themeColor="text2"/>
      <w:sz w:val="32"/>
      <w:szCs w:val="20"/>
      <w:lang w:val="en-US" w:eastAsia="ja-JP"/>
    </w:rPr>
  </w:style>
  <w:style w:type="paragraph" w:styleId="Avanonormal">
    <w:name w:val="Normal Indent"/>
    <w:basedOn w:val="Normal"/>
    <w:uiPriority w:val="99"/>
    <w:semiHidden/>
    <w:unhideWhenUsed/>
    <w:rsid w:val="006A319B"/>
    <w:pPr>
      <w:ind w:left="708"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034524"/>
    <w:rPr>
      <w:rFonts w:asciiTheme="majorHAnsi" w:eastAsiaTheme="majorEastAsia" w:hAnsiTheme="majorHAnsi" w:cstheme="majorBidi"/>
      <w:color w:val="0E1128" w:themeColor="text2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1204A2"/>
    <w:rPr>
      <w:rFonts w:asciiTheme="majorHAnsi" w:eastAsiaTheme="majorEastAsia" w:hAnsiTheme="majorHAnsi" w:cstheme="majorBidi"/>
      <w:caps/>
      <w:color w:val="0E1128" w:themeColor="text2"/>
      <w:sz w:val="24"/>
      <w:szCs w:val="26"/>
    </w:rPr>
  </w:style>
  <w:style w:type="character" w:styleId="RefernciaIntensa">
    <w:name w:val="Intense Reference"/>
    <w:basedOn w:val="Tipodeletrapredefinidodopargrafo"/>
    <w:uiPriority w:val="32"/>
    <w:semiHidden/>
    <w:unhideWhenUsed/>
    <w:qFormat/>
    <w:rsid w:val="00174A50"/>
    <w:rPr>
      <w:b/>
      <w:bCs/>
      <w:caps w:val="0"/>
      <w:smallCaps/>
      <w:color w:val="527321" w:themeColor="accent5" w:themeShade="BF"/>
      <w:spacing w:val="5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946835"/>
    <w:rPr>
      <w:rFonts w:asciiTheme="majorHAnsi" w:eastAsiaTheme="majorEastAsia" w:hAnsiTheme="majorHAnsi" w:cstheme="majorBidi"/>
      <w:i/>
      <w:iCs/>
      <w:color w:val="006F7E" w:themeColor="accent1" w:themeShade="BF"/>
      <w:sz w:val="24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216A97"/>
    <w:rPr>
      <w:rFonts w:asciiTheme="majorHAnsi" w:eastAsiaTheme="majorEastAsia" w:hAnsiTheme="majorHAnsi" w:cstheme="majorBidi"/>
      <w:color w:val="006F7E" w:themeColor="accent1" w:themeShade="BF"/>
      <w:sz w:val="24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216A97"/>
    <w:rPr>
      <w:rFonts w:asciiTheme="majorHAnsi" w:eastAsiaTheme="majorEastAsia" w:hAnsiTheme="majorHAnsi" w:cstheme="majorBidi"/>
      <w:color w:val="1A2072" w:themeColor="text1" w:themeTint="D8"/>
      <w:sz w:val="21"/>
      <w:szCs w:val="21"/>
    </w:rPr>
  </w:style>
  <w:style w:type="paragraph" w:styleId="Textodebloco">
    <w:name w:val="Block Text"/>
    <w:basedOn w:val="Normal"/>
    <w:uiPriority w:val="99"/>
    <w:semiHidden/>
    <w:unhideWhenUsed/>
    <w:rsid w:val="00216A97"/>
    <w:pPr>
      <w:pBdr>
        <w:top w:val="single" w:sz="2" w:space="10" w:color="006F7E" w:themeColor="accent1" w:themeShade="BF" w:shadow="1"/>
        <w:left w:val="single" w:sz="2" w:space="10" w:color="006F7E" w:themeColor="accent1" w:themeShade="BF" w:shadow="1"/>
        <w:bottom w:val="single" w:sz="2" w:space="10" w:color="006F7E" w:themeColor="accent1" w:themeShade="BF" w:shadow="1"/>
        <w:right w:val="single" w:sz="2" w:space="10" w:color="006F7E" w:themeColor="accent1" w:themeShade="BF" w:shadow="1"/>
      </w:pBdr>
      <w:ind w:left="1152" w:right="1152"/>
    </w:pPr>
    <w:rPr>
      <w:rFonts w:eastAsiaTheme="minorEastAsia"/>
      <w:i/>
      <w:iCs/>
      <w:color w:val="006F7E" w:themeColor="accent1" w:themeShade="BF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216A97"/>
    <w:rPr>
      <w:color w:val="374D16" w:themeColor="accent5" w:themeShade="80"/>
      <w:u w:val="single"/>
    </w:rPr>
  </w:style>
  <w:style w:type="character" w:styleId="Hiperligao">
    <w:name w:val="Hyperlink"/>
    <w:basedOn w:val="Tipodeletrapredefinidodopargrafo"/>
    <w:uiPriority w:val="99"/>
    <w:unhideWhenUsed/>
    <w:rsid w:val="00216A97"/>
    <w:rPr>
      <w:color w:val="4A671E" w:themeColor="accent4" w:themeShade="80"/>
      <w:u w:val="single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216A97"/>
    <w:rPr>
      <w:color w:val="6F7378" w:themeColor="background2" w:themeShade="80"/>
      <w:shd w:val="clear" w:color="auto" w:fill="E6E6E6"/>
    </w:rPr>
  </w:style>
  <w:style w:type="paragraph" w:customStyle="1" w:styleId="InformaesdeContacto">
    <w:name w:val="Informações de Contacto"/>
    <w:basedOn w:val="Normal"/>
    <w:uiPriority w:val="12"/>
    <w:qFormat/>
    <w:rsid w:val="001204A2"/>
    <w:pPr>
      <w:spacing w:after="0" w:line="240" w:lineRule="auto"/>
      <w:ind w:left="720"/>
      <w:contextualSpacing/>
    </w:pPr>
    <w:rPr>
      <w:sz w:val="20"/>
    </w:rPr>
  </w:style>
  <w:style w:type="paragraph" w:customStyle="1" w:styleId="Imagem">
    <w:name w:val="Imagem"/>
    <w:basedOn w:val="Normal"/>
    <w:uiPriority w:val="1"/>
    <w:semiHidden/>
    <w:rsid w:val="00552BE7"/>
    <w:pPr>
      <w:ind w:left="720"/>
    </w:pPr>
    <w:rPr>
      <w:noProof/>
    </w:rPr>
  </w:style>
  <w:style w:type="paragraph" w:styleId="Rematedecarta">
    <w:name w:val="Closing"/>
    <w:basedOn w:val="Normal"/>
    <w:link w:val="RematedecartaCarter"/>
    <w:uiPriority w:val="99"/>
    <w:unhideWhenUsed/>
    <w:qFormat/>
    <w:rsid w:val="00034524"/>
    <w:pPr>
      <w:spacing w:before="240" w:after="240" w:line="240" w:lineRule="auto"/>
    </w:pPr>
  </w:style>
  <w:style w:type="character" w:customStyle="1" w:styleId="RematedecartaCarter">
    <w:name w:val="Remate de carta Caráter"/>
    <w:basedOn w:val="Tipodeletrapredefinidodopargrafo"/>
    <w:link w:val="Rematedecarta"/>
    <w:uiPriority w:val="99"/>
    <w:rsid w:val="00034524"/>
  </w:style>
  <w:style w:type="paragraph" w:styleId="Assinatura">
    <w:name w:val="Signature"/>
    <w:basedOn w:val="Normal"/>
    <w:link w:val="AssinaturaCarter"/>
    <w:uiPriority w:val="11"/>
    <w:unhideWhenUsed/>
    <w:qFormat/>
    <w:rsid w:val="00EF0FD2"/>
    <w:pPr>
      <w:spacing w:after="0" w:line="240" w:lineRule="auto"/>
    </w:pPr>
    <w:rPr>
      <w:rFonts w:asciiTheme="majorHAnsi" w:hAnsiTheme="majorHAnsi"/>
      <w:color w:val="0E1128" w:themeColor="text2"/>
      <w:sz w:val="32"/>
    </w:rPr>
  </w:style>
  <w:style w:type="character" w:customStyle="1" w:styleId="AssinaturaCarter">
    <w:name w:val="Assinatura Caráter"/>
    <w:basedOn w:val="Tipodeletrapredefinidodopargrafo"/>
    <w:link w:val="Assinatura"/>
    <w:uiPriority w:val="11"/>
    <w:rsid w:val="00EF0FD2"/>
    <w:rPr>
      <w:rFonts w:asciiTheme="majorHAnsi" w:hAnsiTheme="majorHAnsi"/>
      <w:color w:val="0E1128" w:themeColor="text2"/>
      <w:sz w:val="32"/>
    </w:rPr>
  </w:style>
  <w:style w:type="paragraph" w:styleId="Data">
    <w:name w:val="Date"/>
    <w:basedOn w:val="Normal"/>
    <w:next w:val="Normal"/>
    <w:link w:val="DataCarter"/>
    <w:uiPriority w:val="99"/>
    <w:qFormat/>
    <w:rsid w:val="00085CD0"/>
    <w:pPr>
      <w:jc w:val="right"/>
    </w:pPr>
    <w:rPr>
      <w:rFonts w:asciiTheme="majorHAnsi" w:hAnsiTheme="majorHAnsi"/>
      <w:sz w:val="32"/>
    </w:rPr>
  </w:style>
  <w:style w:type="character" w:customStyle="1" w:styleId="DataCarter">
    <w:name w:val="Data Caráter"/>
    <w:basedOn w:val="Tipodeletrapredefinidodopargrafo"/>
    <w:link w:val="Data"/>
    <w:uiPriority w:val="99"/>
    <w:rsid w:val="00085CD0"/>
    <w:rPr>
      <w:rFonts w:asciiTheme="majorHAnsi" w:hAnsiTheme="majorHAnsi"/>
      <w:sz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8E03F9"/>
    <w:pPr>
      <w:spacing w:after="0"/>
      <w:outlineLvl w:val="9"/>
    </w:pPr>
    <w:rPr>
      <w:color w:val="006F7E" w:themeColor="accent1" w:themeShade="BF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5E6586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C924A0"/>
    <w:pPr>
      <w:spacing w:after="100"/>
      <w:ind w:left="240"/>
    </w:pPr>
  </w:style>
  <w:style w:type="paragraph" w:styleId="PargrafodaLista">
    <w:name w:val="List Paragraph"/>
    <w:basedOn w:val="Normal"/>
    <w:uiPriority w:val="34"/>
    <w:unhideWhenUsed/>
    <w:qFormat/>
    <w:rsid w:val="006A3AA9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7F6757"/>
    <w:pPr>
      <w:spacing w:after="200" w:line="240" w:lineRule="auto"/>
    </w:pPr>
    <w:rPr>
      <w:i/>
      <w:iCs/>
      <w:color w:val="0E1128" w:themeColor="text2"/>
      <w:sz w:val="18"/>
      <w:szCs w:val="18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8C46F5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8C46F5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8C46F5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8C46F5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8C46F5"/>
    <w:rPr>
      <w:b/>
      <w:bCs/>
      <w:sz w:val="20"/>
      <w:szCs w:val="20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8273C6"/>
    <w:rPr>
      <w:rFonts w:asciiTheme="majorHAnsi" w:eastAsiaTheme="majorEastAsia" w:hAnsiTheme="majorHAnsi" w:cstheme="majorBidi"/>
      <w:color w:val="004A54" w:themeColor="accent1" w:themeShade="7F"/>
    </w:rPr>
  </w:style>
  <w:style w:type="paragraph" w:styleId="ndice3">
    <w:name w:val="toc 3"/>
    <w:basedOn w:val="Normal"/>
    <w:next w:val="Normal"/>
    <w:autoRedefine/>
    <w:uiPriority w:val="39"/>
    <w:unhideWhenUsed/>
    <w:rsid w:val="00CC6D95"/>
    <w:pPr>
      <w:spacing w:after="100"/>
      <w:ind w:left="480"/>
    </w:pPr>
  </w:style>
  <w:style w:type="paragraph" w:customStyle="1" w:styleId="ncoraGrfica">
    <w:name w:val="Âncora Gráfica"/>
    <w:basedOn w:val="Normal"/>
    <w:uiPriority w:val="7"/>
    <w:qFormat/>
    <w:rsid w:val="00747D58"/>
    <w:pPr>
      <w:spacing w:after="0" w:line="240" w:lineRule="auto"/>
    </w:pPr>
    <w:rPr>
      <w:sz w:val="10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8402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48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5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9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5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843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677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157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1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13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9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3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2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fons\AppData\Roaming\Microsoft\Templates\Carta%20empresarial%20(design%20Floresta).dotx" TargetMode="External"/></Relationships>
</file>

<file path=word/theme/theme1.xml><?xml version="1.0" encoding="utf-8"?>
<a:theme xmlns:a="http://schemas.openxmlformats.org/drawingml/2006/main" name="Office Theme">
  <a:themeElements>
    <a:clrScheme name="Custom 56">
      <a:dk1>
        <a:srgbClr val="0E113C"/>
      </a:dk1>
      <a:lt1>
        <a:srgbClr val="FFFFFF"/>
      </a:lt1>
      <a:dk2>
        <a:srgbClr val="0E1128"/>
      </a:dk2>
      <a:lt2>
        <a:srgbClr val="E6E7E8"/>
      </a:lt2>
      <a:accent1>
        <a:srgbClr val="0096A9"/>
      </a:accent1>
      <a:accent2>
        <a:srgbClr val="3BB76A"/>
      </a:accent2>
      <a:accent3>
        <a:srgbClr val="24739C"/>
      </a:accent3>
      <a:accent4>
        <a:srgbClr val="93C842"/>
      </a:accent4>
      <a:accent5>
        <a:srgbClr val="6F9A2C"/>
      </a:accent5>
      <a:accent6>
        <a:srgbClr val="0096A9"/>
      </a:accent6>
      <a:hlink>
        <a:srgbClr val="93C842"/>
      </a:hlink>
      <a:folHlink>
        <a:srgbClr val="93C842"/>
      </a:folHlink>
    </a:clrScheme>
    <a:fontScheme name="Custom 15">
      <a:majorFont>
        <a:latin typeface="Berlin Sans FB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e7a90efe-2c56-4308-ad48-96a3384ba8e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24E371BB9942A4CA57FFE8EDBB201F1" ma:contentTypeVersion="13" ma:contentTypeDescription="Criar um novo documento." ma:contentTypeScope="" ma:versionID="9703b895098fafabe02383e2384de8c3">
  <xsd:schema xmlns:xsd="http://www.w3.org/2001/XMLSchema" xmlns:xs="http://www.w3.org/2001/XMLSchema" xmlns:p="http://schemas.microsoft.com/office/2006/metadata/properties" xmlns:ns3="e7a90efe-2c56-4308-ad48-96a3384ba8e3" xmlns:ns4="716870cd-b07a-4612-8fe9-cc8c33d8eeec" targetNamespace="http://schemas.microsoft.com/office/2006/metadata/properties" ma:root="true" ma:fieldsID="991dbafbbb0b85d55f4b099cf28494e6" ns3:_="" ns4:_="">
    <xsd:import namespace="e7a90efe-2c56-4308-ad48-96a3384ba8e3"/>
    <xsd:import namespace="716870cd-b07a-4612-8fe9-cc8c33d8eee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a90efe-2c56-4308-ad48-96a3384ba8e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6870cd-b07a-4612-8fe9-cc8c33d8eeec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5816D4B-AF49-407B-BFEC-1B9879B5AF3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57F0BB1-413E-4994-967E-D84D13BE14EA}">
  <ds:schemaRefs>
    <ds:schemaRef ds:uri="http://schemas.microsoft.com/office/2006/metadata/properties"/>
    <ds:schemaRef ds:uri="http://schemas.microsoft.com/office/infopath/2007/PartnerControls"/>
    <ds:schemaRef ds:uri="e7a90efe-2c56-4308-ad48-96a3384ba8e3"/>
  </ds:schemaRefs>
</ds:datastoreItem>
</file>

<file path=customXml/itemProps3.xml><?xml version="1.0" encoding="utf-8"?>
<ds:datastoreItem xmlns:ds="http://schemas.openxmlformats.org/officeDocument/2006/customXml" ds:itemID="{D8F578BD-D102-4998-B3CD-F2257DCA94E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a90efe-2c56-4308-ad48-96a3384ba8e3"/>
    <ds:schemaRef ds:uri="716870cd-b07a-4612-8fe9-cc8c33d8eee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288DEF0-6E4F-4314-A73E-887A48FDCBA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Carta empresarial (design Floresta).dotx</Template>
  <TotalTime>0</TotalTime>
  <Pages>19</Pages>
  <Words>1204</Words>
  <Characters>6507</Characters>
  <Application>Microsoft Office Word</Application>
  <DocSecurity>0</DocSecurity>
  <Lines>54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2022-04-14T16:11:00Z</dcterms:created>
  <dcterms:modified xsi:type="dcterms:W3CDTF">2022-05-04T17:35:00Z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0x010100424E371BB9942A4CA57FFE8EDBB201F1</vt:lpwstr>
  </property>
</Properties>
</file>